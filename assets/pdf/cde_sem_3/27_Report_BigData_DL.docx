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C8AD57" w14:textId="7F943800" w:rsidR="19DD2308" w:rsidRPr="00852C00" w:rsidRDefault="504861EC" w:rsidP="00097EA7">
      <w:pPr>
        <w:jc w:val="center"/>
        <w:rPr>
          <w:sz w:val="40"/>
          <w:szCs w:val="40"/>
        </w:rPr>
      </w:pPr>
      <w:r w:rsidRPr="00852C00">
        <w:rPr>
          <w:noProof/>
        </w:rPr>
        <w:drawing>
          <wp:inline distT="0" distB="0" distL="0" distR="0" wp14:anchorId="7E98DB95" wp14:editId="3FB1A091">
            <wp:extent cx="1299891" cy="733425"/>
            <wp:effectExtent l="0" t="0" r="0" b="0"/>
            <wp:docPr id="159050869" name="drawing">
              <a:extLst xmlns:a="http://schemas.openxmlformats.org/drawingml/2006/main">
                <a:ext uri="{FF2B5EF4-FFF2-40B4-BE49-F238E27FC236}">
                  <a16:creationId xmlns:a16="http://schemas.microsoft.com/office/drawing/2014/main" id="{67C54005-0393-48F3-AC7A-96DDE2978B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7893" name=""/>
                    <pic:cNvPicPr/>
                  </pic:nvPicPr>
                  <pic:blipFill>
                    <a:blip r:embed="rId8">
                      <a:extLst>
                        <a:ext uri="{28A0092B-C50C-407E-A947-70E740481C1C}">
                          <a14:useLocalDpi xmlns:a14="http://schemas.microsoft.com/office/drawing/2010/main"/>
                        </a:ext>
                      </a:extLst>
                    </a:blip>
                    <a:stretch>
                      <a:fillRect/>
                    </a:stretch>
                  </pic:blipFill>
                  <pic:spPr>
                    <a:xfrm>
                      <a:off x="0" y="0"/>
                      <a:ext cx="1299891" cy="733425"/>
                    </a:xfrm>
                    <a:prstGeom prst="rect">
                      <a:avLst/>
                    </a:prstGeom>
                  </pic:spPr>
                </pic:pic>
              </a:graphicData>
            </a:graphic>
          </wp:inline>
        </w:drawing>
      </w:r>
    </w:p>
    <w:p w14:paraId="3DC13503" w14:textId="3F03F978" w:rsidR="504861EC" w:rsidRPr="00852C00" w:rsidRDefault="504861EC" w:rsidP="00097EA7">
      <w:pPr>
        <w:jc w:val="center"/>
        <w:rPr>
          <w:sz w:val="28"/>
          <w:szCs w:val="28"/>
        </w:rPr>
      </w:pPr>
      <w:r w:rsidRPr="00852C00">
        <w:rPr>
          <w:sz w:val="28"/>
          <w:szCs w:val="28"/>
        </w:rPr>
        <w:t>University of Southern Brittany</w:t>
      </w:r>
    </w:p>
    <w:p w14:paraId="026E91E9" w14:textId="30EB16DE" w:rsidR="26AEFFF4" w:rsidRPr="00852C00" w:rsidRDefault="504861EC" w:rsidP="00097EA7">
      <w:pPr>
        <w:jc w:val="center"/>
        <w:rPr>
          <w:sz w:val="28"/>
          <w:szCs w:val="28"/>
        </w:rPr>
      </w:pPr>
      <w:r w:rsidRPr="00852C00">
        <w:rPr>
          <w:sz w:val="28"/>
          <w:szCs w:val="28"/>
        </w:rPr>
        <w:t>Vannes, France</w:t>
      </w:r>
    </w:p>
    <w:p w14:paraId="199D1FA0" w14:textId="77777777" w:rsidR="00CC3451" w:rsidRPr="00852C00" w:rsidRDefault="00CC3451" w:rsidP="00097EA7">
      <w:pPr>
        <w:jc w:val="center"/>
        <w:rPr>
          <w:sz w:val="28"/>
          <w:szCs w:val="28"/>
        </w:rPr>
      </w:pPr>
    </w:p>
    <w:p w14:paraId="52BF0E9F" w14:textId="434EAF1B" w:rsidR="26AEFFF4" w:rsidRPr="00852C00" w:rsidRDefault="44555EA4" w:rsidP="00097EA7">
      <w:pPr>
        <w:jc w:val="center"/>
        <w:rPr>
          <w:b/>
          <w:sz w:val="40"/>
          <w:szCs w:val="40"/>
        </w:rPr>
      </w:pPr>
      <w:r w:rsidRPr="00852C00">
        <w:rPr>
          <w:b/>
          <w:sz w:val="40"/>
          <w:szCs w:val="40"/>
        </w:rPr>
        <w:t>Project Report</w:t>
      </w:r>
    </w:p>
    <w:p w14:paraId="3DC182C7" w14:textId="18D0DD53" w:rsidR="44555EA4" w:rsidRPr="00852C00" w:rsidRDefault="44555EA4" w:rsidP="00097EA7">
      <w:pPr>
        <w:jc w:val="center"/>
        <w:rPr>
          <w:b/>
          <w:sz w:val="36"/>
          <w:szCs w:val="36"/>
        </w:rPr>
      </w:pPr>
      <w:r w:rsidRPr="00852C00">
        <w:rPr>
          <w:b/>
          <w:sz w:val="36"/>
          <w:szCs w:val="36"/>
        </w:rPr>
        <w:t>on</w:t>
      </w:r>
    </w:p>
    <w:p w14:paraId="26B2CF3F" w14:textId="2A842406" w:rsidR="0456F8CF" w:rsidRPr="00852C00" w:rsidRDefault="009B3F04" w:rsidP="009C5674">
      <w:pPr>
        <w:pStyle w:val="NormalWeb"/>
        <w:spacing w:line="276" w:lineRule="auto"/>
        <w:jc w:val="center"/>
        <w:rPr>
          <w:rFonts w:eastAsiaTheme="majorEastAsia"/>
        </w:rPr>
      </w:pPr>
      <w:proofErr w:type="spellStart"/>
      <w:r w:rsidRPr="00852C00">
        <w:rPr>
          <w:rStyle w:val="Strong"/>
          <w:rFonts w:eastAsiaTheme="majorEastAsia"/>
          <w:sz w:val="44"/>
          <w:szCs w:val="44"/>
        </w:rPr>
        <w:t>Big</w:t>
      </w:r>
      <w:r w:rsidR="0074119D" w:rsidRPr="00852C00">
        <w:rPr>
          <w:rStyle w:val="Strong"/>
          <w:rFonts w:eastAsiaTheme="majorEastAsia"/>
          <w:sz w:val="44"/>
          <w:szCs w:val="44"/>
        </w:rPr>
        <w:t>EarthNet</w:t>
      </w:r>
      <w:proofErr w:type="spellEnd"/>
      <w:r w:rsidR="0074119D" w:rsidRPr="00852C00">
        <w:rPr>
          <w:rStyle w:val="Strong"/>
          <w:rFonts w:eastAsiaTheme="majorEastAsia"/>
          <w:sz w:val="44"/>
          <w:szCs w:val="44"/>
        </w:rPr>
        <w:t xml:space="preserve"> </w:t>
      </w:r>
      <w:proofErr w:type="spellStart"/>
      <w:r w:rsidR="0074119D" w:rsidRPr="00852C00">
        <w:rPr>
          <w:rStyle w:val="Strong"/>
          <w:rFonts w:eastAsiaTheme="majorEastAsia"/>
          <w:sz w:val="44"/>
          <w:szCs w:val="44"/>
        </w:rPr>
        <w:t>LandCover</w:t>
      </w:r>
      <w:proofErr w:type="spellEnd"/>
      <w:r w:rsidR="0074119D" w:rsidRPr="00852C00">
        <w:rPr>
          <w:rStyle w:val="Strong"/>
          <w:rFonts w:eastAsiaTheme="majorEastAsia"/>
          <w:sz w:val="44"/>
          <w:szCs w:val="44"/>
        </w:rPr>
        <w:t xml:space="preserve"> </w:t>
      </w:r>
      <w:r w:rsidR="450406B9" w:rsidRPr="00852C00">
        <w:rPr>
          <w:rStyle w:val="Strong"/>
          <w:rFonts w:eastAsiaTheme="majorEastAsia"/>
          <w:sz w:val="44"/>
          <w:szCs w:val="44"/>
        </w:rPr>
        <w:t xml:space="preserve">Classification </w:t>
      </w:r>
      <w:r w:rsidR="00CE560C" w:rsidRPr="00852C00">
        <w:rPr>
          <w:rStyle w:val="Strong"/>
          <w:rFonts w:eastAsiaTheme="majorEastAsia"/>
          <w:sz w:val="44"/>
          <w:szCs w:val="44"/>
        </w:rPr>
        <w:t xml:space="preserve">Using </w:t>
      </w:r>
      <w:r w:rsidRPr="00852C00">
        <w:rPr>
          <w:rStyle w:val="Strong"/>
          <w:rFonts w:eastAsiaTheme="majorEastAsia"/>
          <w:sz w:val="44"/>
          <w:szCs w:val="44"/>
        </w:rPr>
        <w:t>Deep</w:t>
      </w:r>
      <w:r w:rsidR="450406B9" w:rsidRPr="00852C00">
        <w:rPr>
          <w:rStyle w:val="Strong"/>
          <w:rFonts w:eastAsiaTheme="majorEastAsia"/>
          <w:sz w:val="44"/>
          <w:szCs w:val="44"/>
        </w:rPr>
        <w:t xml:space="preserve"> Learning </w:t>
      </w:r>
      <w:r w:rsidR="00095E23" w:rsidRPr="00852C00">
        <w:rPr>
          <w:rStyle w:val="Strong"/>
          <w:rFonts w:eastAsiaTheme="majorEastAsia"/>
          <w:sz w:val="44"/>
          <w:szCs w:val="44"/>
        </w:rPr>
        <w:t xml:space="preserve">with </w:t>
      </w:r>
      <w:r w:rsidR="00626467" w:rsidRPr="00852C00">
        <w:rPr>
          <w:rStyle w:val="Strong"/>
          <w:rFonts w:eastAsiaTheme="majorEastAsia"/>
          <w:sz w:val="44"/>
          <w:szCs w:val="44"/>
        </w:rPr>
        <w:t xml:space="preserve">Distributed </w:t>
      </w:r>
      <w:r w:rsidR="00095E23" w:rsidRPr="00852C00">
        <w:rPr>
          <w:rStyle w:val="Strong"/>
          <w:rFonts w:eastAsiaTheme="majorEastAsia"/>
          <w:sz w:val="44"/>
          <w:szCs w:val="44"/>
        </w:rPr>
        <w:t xml:space="preserve">GPU-Accelerated and </w:t>
      </w:r>
      <w:r w:rsidR="450406B9" w:rsidRPr="00852C00">
        <w:rPr>
          <w:rStyle w:val="Strong"/>
          <w:rFonts w:eastAsiaTheme="majorEastAsia"/>
          <w:sz w:val="44"/>
          <w:szCs w:val="44"/>
        </w:rPr>
        <w:t>Spark Framework</w:t>
      </w:r>
    </w:p>
    <w:p w14:paraId="60CAF345" w14:textId="138DF554" w:rsidR="007F01C7" w:rsidRPr="00852C00" w:rsidRDefault="007F01C7" w:rsidP="00097EA7">
      <w:pPr>
        <w:jc w:val="center"/>
      </w:pPr>
    </w:p>
    <w:p w14:paraId="092AA68A" w14:textId="4F324018" w:rsidR="007F01C7" w:rsidRPr="00852C00" w:rsidRDefault="007F01C7" w:rsidP="00097EA7">
      <w:pPr>
        <w:jc w:val="center"/>
      </w:pPr>
    </w:p>
    <w:p w14:paraId="51D6C5C1" w14:textId="1F142F6D" w:rsidR="5F74D5C5" w:rsidRPr="00852C00" w:rsidRDefault="12FC0D18" w:rsidP="009C5674">
      <w:pPr>
        <w:spacing w:line="360" w:lineRule="auto"/>
        <w:jc w:val="center"/>
        <w:rPr>
          <w:b/>
          <w:sz w:val="36"/>
          <w:szCs w:val="36"/>
        </w:rPr>
      </w:pPr>
      <w:r w:rsidRPr="00852C00">
        <w:rPr>
          <w:b/>
          <w:sz w:val="36"/>
          <w:szCs w:val="36"/>
        </w:rPr>
        <w:t>Big Data Course</w:t>
      </w:r>
    </w:p>
    <w:p w14:paraId="4480C373" w14:textId="3CA07367" w:rsidR="0A89DA34" w:rsidRPr="00852C00" w:rsidRDefault="23464546" w:rsidP="009C5674">
      <w:pPr>
        <w:spacing w:line="360" w:lineRule="auto"/>
        <w:jc w:val="center"/>
        <w:rPr>
          <w:b/>
          <w:sz w:val="32"/>
          <w:szCs w:val="32"/>
        </w:rPr>
      </w:pPr>
      <w:r w:rsidRPr="00852C00">
        <w:rPr>
          <w:b/>
          <w:sz w:val="32"/>
          <w:szCs w:val="32"/>
        </w:rPr>
        <w:t>Copernicus Master</w:t>
      </w:r>
      <w:r w:rsidR="517C1F9D" w:rsidRPr="00852C00">
        <w:rPr>
          <w:b/>
          <w:sz w:val="32"/>
          <w:szCs w:val="32"/>
        </w:rPr>
        <w:t>’</w:t>
      </w:r>
      <w:r w:rsidRPr="00852C00">
        <w:rPr>
          <w:b/>
          <w:sz w:val="32"/>
          <w:szCs w:val="32"/>
        </w:rPr>
        <w:t>s in Digital Earth</w:t>
      </w:r>
    </w:p>
    <w:p w14:paraId="1C24FB9C" w14:textId="16D4A0D3" w:rsidR="0A89DA34" w:rsidRPr="00852C00" w:rsidRDefault="23464546" w:rsidP="009C5674">
      <w:pPr>
        <w:spacing w:line="360" w:lineRule="auto"/>
        <w:jc w:val="center"/>
        <w:rPr>
          <w:b/>
          <w:sz w:val="32"/>
          <w:szCs w:val="32"/>
        </w:rPr>
      </w:pPr>
      <w:r w:rsidRPr="00852C00">
        <w:rPr>
          <w:b/>
          <w:sz w:val="32"/>
          <w:szCs w:val="32"/>
        </w:rPr>
        <w:t>(</w:t>
      </w:r>
      <w:proofErr w:type="spellStart"/>
      <w:r w:rsidRPr="00852C00">
        <w:rPr>
          <w:b/>
          <w:sz w:val="32"/>
          <w:szCs w:val="32"/>
        </w:rPr>
        <w:t>GeoData</w:t>
      </w:r>
      <w:proofErr w:type="spellEnd"/>
      <w:r w:rsidRPr="00852C00">
        <w:rPr>
          <w:b/>
          <w:sz w:val="32"/>
          <w:szCs w:val="32"/>
        </w:rPr>
        <w:t xml:space="preserve"> Science Track)</w:t>
      </w:r>
    </w:p>
    <w:p w14:paraId="4E0184CB" w14:textId="6F35F643" w:rsidR="007F01C7" w:rsidRPr="00852C00" w:rsidRDefault="007F01C7" w:rsidP="009C5674">
      <w:pPr>
        <w:spacing w:line="360" w:lineRule="auto"/>
        <w:jc w:val="center"/>
      </w:pPr>
    </w:p>
    <w:p w14:paraId="41F167D1" w14:textId="65DB20F2" w:rsidR="007F01C7" w:rsidRPr="00852C00" w:rsidRDefault="007F01C7" w:rsidP="009C5674">
      <w:pPr>
        <w:spacing w:line="360" w:lineRule="auto"/>
        <w:jc w:val="center"/>
        <w:rPr>
          <w:sz w:val="32"/>
          <w:szCs w:val="32"/>
        </w:rPr>
      </w:pPr>
    </w:p>
    <w:p w14:paraId="31C23AF8" w14:textId="7EE548CF" w:rsidR="0DE4BE3E" w:rsidRPr="00852C00" w:rsidRDefault="0DE4BE3E" w:rsidP="009C5674">
      <w:pPr>
        <w:spacing w:line="360" w:lineRule="auto"/>
        <w:jc w:val="center"/>
        <w:rPr>
          <w:b/>
          <w:sz w:val="32"/>
          <w:szCs w:val="32"/>
        </w:rPr>
      </w:pPr>
      <w:r w:rsidRPr="00852C00">
        <w:rPr>
          <w:b/>
          <w:sz w:val="32"/>
          <w:szCs w:val="32"/>
        </w:rPr>
        <w:t>Group Members</w:t>
      </w:r>
      <w:r w:rsidR="005C3166" w:rsidRPr="00852C00">
        <w:rPr>
          <w:b/>
          <w:sz w:val="32"/>
          <w:szCs w:val="32"/>
        </w:rPr>
        <w:t>:</w:t>
      </w:r>
    </w:p>
    <w:p w14:paraId="182DAE8D" w14:textId="70FD97FA" w:rsidR="151E1A45" w:rsidRPr="00852C00" w:rsidRDefault="30BD83E8" w:rsidP="009C5674">
      <w:pPr>
        <w:jc w:val="center"/>
        <w:rPr>
          <w:b/>
          <w:sz w:val="32"/>
          <w:szCs w:val="32"/>
        </w:rPr>
      </w:pPr>
      <w:r w:rsidRPr="00852C00">
        <w:rPr>
          <w:sz w:val="32"/>
          <w:szCs w:val="32"/>
        </w:rPr>
        <w:t xml:space="preserve">Rabina </w:t>
      </w:r>
      <w:proofErr w:type="spellStart"/>
      <w:r w:rsidRPr="00852C00">
        <w:rPr>
          <w:sz w:val="32"/>
          <w:szCs w:val="32"/>
        </w:rPr>
        <w:t>Twayana</w:t>
      </w:r>
      <w:proofErr w:type="spellEnd"/>
    </w:p>
    <w:p w14:paraId="1366A821" w14:textId="359F581E" w:rsidR="00163E7F" w:rsidRPr="00852C00" w:rsidRDefault="00214E8E" w:rsidP="009C5674">
      <w:pPr>
        <w:jc w:val="center"/>
        <w:rPr>
          <w:sz w:val="32"/>
          <w:szCs w:val="32"/>
        </w:rPr>
      </w:pPr>
      <w:r w:rsidRPr="00852C00">
        <w:rPr>
          <w:sz w:val="32"/>
          <w:szCs w:val="32"/>
        </w:rPr>
        <w:t xml:space="preserve">Emanual </w:t>
      </w:r>
      <w:r w:rsidR="00E320A4" w:rsidRPr="00852C00">
        <w:rPr>
          <w:sz w:val="32"/>
          <w:szCs w:val="32"/>
        </w:rPr>
        <w:t xml:space="preserve">Farias </w:t>
      </w:r>
      <w:r w:rsidRPr="00852C00">
        <w:rPr>
          <w:sz w:val="32"/>
          <w:szCs w:val="32"/>
        </w:rPr>
        <w:t>G</w:t>
      </w:r>
      <w:r w:rsidR="00E320A4" w:rsidRPr="00852C00">
        <w:rPr>
          <w:sz w:val="32"/>
          <w:szCs w:val="32"/>
        </w:rPr>
        <w:t>oulart</w:t>
      </w:r>
    </w:p>
    <w:p w14:paraId="01E51A7F" w14:textId="77777777" w:rsidR="00214E8E" w:rsidRPr="00852C00" w:rsidRDefault="00214E8E" w:rsidP="009C5674">
      <w:pPr>
        <w:spacing w:line="360" w:lineRule="auto"/>
        <w:jc w:val="center"/>
        <w:rPr>
          <w:sz w:val="32"/>
          <w:szCs w:val="32"/>
        </w:rPr>
      </w:pPr>
    </w:p>
    <w:p w14:paraId="010B8DAC" w14:textId="12EA5F63" w:rsidR="127875EB" w:rsidRPr="00852C00" w:rsidRDefault="7244B20A" w:rsidP="009C5674">
      <w:pPr>
        <w:spacing w:line="360" w:lineRule="auto"/>
        <w:jc w:val="center"/>
        <w:rPr>
          <w:b/>
          <w:sz w:val="32"/>
          <w:szCs w:val="32"/>
        </w:rPr>
      </w:pPr>
      <w:r w:rsidRPr="00852C00">
        <w:rPr>
          <w:b/>
          <w:sz w:val="32"/>
          <w:szCs w:val="32"/>
        </w:rPr>
        <w:t>Submitted To:</w:t>
      </w:r>
    </w:p>
    <w:p w14:paraId="2958C330" w14:textId="7BCFADD1" w:rsidR="7EF86245" w:rsidRPr="00852C00" w:rsidRDefault="0D976749" w:rsidP="009C5674">
      <w:pPr>
        <w:jc w:val="center"/>
        <w:rPr>
          <w:sz w:val="32"/>
          <w:szCs w:val="32"/>
        </w:rPr>
      </w:pPr>
      <w:r w:rsidRPr="00852C00">
        <w:rPr>
          <w:sz w:val="32"/>
          <w:szCs w:val="32"/>
        </w:rPr>
        <w:t>Prof</w:t>
      </w:r>
      <w:r w:rsidR="00214E8E" w:rsidRPr="00852C00">
        <w:rPr>
          <w:sz w:val="32"/>
          <w:szCs w:val="32"/>
        </w:rPr>
        <w:t>.</w:t>
      </w:r>
      <w:r w:rsidRPr="00852C00">
        <w:rPr>
          <w:sz w:val="32"/>
          <w:szCs w:val="32"/>
        </w:rPr>
        <w:t xml:space="preserve"> Frederic </w:t>
      </w:r>
      <w:proofErr w:type="spellStart"/>
      <w:r w:rsidRPr="00852C00">
        <w:rPr>
          <w:sz w:val="32"/>
          <w:szCs w:val="32"/>
        </w:rPr>
        <w:t>Raimbault</w:t>
      </w:r>
      <w:proofErr w:type="spellEnd"/>
    </w:p>
    <w:p w14:paraId="5EFC1C12" w14:textId="35171A85" w:rsidR="0D976749" w:rsidRPr="00852C00" w:rsidRDefault="0D976749" w:rsidP="009C5674">
      <w:pPr>
        <w:jc w:val="center"/>
        <w:rPr>
          <w:sz w:val="32"/>
          <w:szCs w:val="32"/>
        </w:rPr>
      </w:pPr>
      <w:r w:rsidRPr="00852C00">
        <w:rPr>
          <w:sz w:val="32"/>
          <w:szCs w:val="32"/>
        </w:rPr>
        <w:t>(IRISA – UBS)</w:t>
      </w:r>
    </w:p>
    <w:p w14:paraId="246FC9DF" w14:textId="77777777" w:rsidR="005C3166" w:rsidRPr="00852C00" w:rsidRDefault="005C3166" w:rsidP="009C5674">
      <w:pPr>
        <w:spacing w:line="360" w:lineRule="auto"/>
        <w:jc w:val="center"/>
        <w:rPr>
          <w:sz w:val="32"/>
          <w:szCs w:val="32"/>
        </w:rPr>
      </w:pPr>
    </w:p>
    <w:p w14:paraId="53648123" w14:textId="10902823" w:rsidR="3F821808" w:rsidRPr="00852C00" w:rsidRDefault="00446174" w:rsidP="009C5674">
      <w:pPr>
        <w:spacing w:line="360" w:lineRule="auto"/>
        <w:jc w:val="center"/>
        <w:rPr>
          <w:b/>
          <w:sz w:val="32"/>
          <w:szCs w:val="32"/>
        </w:rPr>
      </w:pPr>
      <w:r>
        <w:rPr>
          <w:b/>
          <w:sz w:val="32"/>
          <w:szCs w:val="32"/>
        </w:rPr>
        <w:t xml:space="preserve">1 Feb </w:t>
      </w:r>
      <w:r w:rsidR="13EA2193" w:rsidRPr="00852C00">
        <w:rPr>
          <w:b/>
          <w:sz w:val="32"/>
          <w:szCs w:val="32"/>
        </w:rPr>
        <w:t>202</w:t>
      </w:r>
      <w:r w:rsidR="00C81F3E">
        <w:rPr>
          <w:b/>
          <w:sz w:val="32"/>
          <w:szCs w:val="32"/>
        </w:rPr>
        <w:t>6</w:t>
      </w:r>
    </w:p>
    <w:p w14:paraId="7DFCA3FD" w14:textId="77777777" w:rsidR="001601DE" w:rsidRPr="00852C00" w:rsidRDefault="001601DE">
      <w:pPr>
        <w:spacing w:after="160" w:line="278" w:lineRule="auto"/>
        <w:jc w:val="left"/>
        <w:rPr>
          <w:sz w:val="32"/>
          <w:szCs w:val="32"/>
        </w:rPr>
        <w:sectPr w:rsidR="001601DE" w:rsidRPr="00852C00" w:rsidSect="001601DE">
          <w:headerReference w:type="default" r:id="rId9"/>
          <w:footerReference w:type="even" r:id="rId10"/>
          <w:footerReference w:type="default" r:id="rId11"/>
          <w:headerReference w:type="first" r:id="rId12"/>
          <w:footerReference w:type="first" r:id="rId13"/>
          <w:pgSz w:w="11906" w:h="16838"/>
          <w:pgMar w:top="1440" w:right="1134" w:bottom="1134" w:left="1440" w:header="709" w:footer="709" w:gutter="0"/>
          <w:pgNumType w:fmt="lowerRoman" w:start="1"/>
          <w:cols w:space="708"/>
          <w:titlePg/>
          <w:docGrid w:linePitch="360"/>
        </w:sectPr>
      </w:pPr>
      <w:r w:rsidRPr="00852C00">
        <w:rPr>
          <w:sz w:val="32"/>
          <w:szCs w:val="32"/>
        </w:rPr>
        <w:br w:type="page"/>
      </w:r>
    </w:p>
    <w:p w14:paraId="5F2D85F7" w14:textId="0343B5B3" w:rsidR="005A6BBE" w:rsidRPr="00446174" w:rsidRDefault="7DBB0DC9" w:rsidP="00446174">
      <w:pPr>
        <w:pStyle w:val="Heading1"/>
        <w:numPr>
          <w:ilvl w:val="0"/>
          <w:numId w:val="0"/>
        </w:numPr>
      </w:pPr>
      <w:bookmarkStart w:id="0" w:name="_Toc752371350"/>
      <w:bookmarkStart w:id="1" w:name="_Toc220851402"/>
      <w:r w:rsidRPr="00B80D61">
        <w:lastRenderedPageBreak/>
        <w:t>A</w:t>
      </w:r>
      <w:r w:rsidR="081E5235" w:rsidRPr="00B80D61">
        <w:t>BSTRACT</w:t>
      </w:r>
      <w:bookmarkEnd w:id="0"/>
      <w:bookmarkEnd w:id="1"/>
    </w:p>
    <w:p w14:paraId="17E8AA1E" w14:textId="3607CA6F" w:rsidR="0037737E" w:rsidRPr="00852C00" w:rsidRDefault="59D1172A" w:rsidP="009C5674">
      <w:pPr>
        <w:spacing w:before="240" w:after="240"/>
      </w:pPr>
      <w:r w:rsidRPr="00852C00">
        <w:t xml:space="preserve">The high volume of data present in </w:t>
      </w:r>
      <w:r w:rsidR="512A9ED5" w:rsidRPr="00852C00">
        <w:t>Earth</w:t>
      </w:r>
      <w:r w:rsidRPr="00852C00">
        <w:t xml:space="preserve"> Observation requires the ability to process massive datasets</w:t>
      </w:r>
      <w:r w:rsidR="155B59C8" w:rsidRPr="00852C00">
        <w:t xml:space="preserve">. The high processing </w:t>
      </w:r>
      <w:r w:rsidR="017A16E5" w:rsidRPr="00852C00">
        <w:t>follows</w:t>
      </w:r>
      <w:r w:rsidR="155B59C8" w:rsidRPr="00852C00">
        <w:t xml:space="preserve"> a</w:t>
      </w:r>
      <w:r w:rsidRPr="00852C00">
        <w:t xml:space="preserve"> shift from single-machine workflows to elastic, distributed cloud environments</w:t>
      </w:r>
      <w:r w:rsidR="401B290E" w:rsidRPr="00852C00">
        <w:t xml:space="preserve"> and cloud-based storage methods</w:t>
      </w:r>
      <w:r w:rsidRPr="00852C00">
        <w:t>. This report documents the development and evaluation of a scalable, cloud-native Big Data pipeline and a custom U-Net deep learning architecture for pixel-wise Land-Use and Land-Cover (LULC) classification. Utilizing the BigEarthNet v2.0 dataset, the study leverages Apache Spark</w:t>
      </w:r>
      <w:r w:rsidR="7439AD72" w:rsidRPr="00852C00">
        <w:t xml:space="preserve">, Petastorm and Tensorflow </w:t>
      </w:r>
      <w:r w:rsidRPr="00852C00">
        <w:t>on Amazon EMR for distributed preprocessing for multi-GPU training.</w:t>
      </w:r>
      <w:r w:rsidR="14FCC91D" w:rsidRPr="00852C00">
        <w:t xml:space="preserve"> </w:t>
      </w:r>
      <w:r w:rsidRPr="00852C00">
        <w:t>The research specifically investigates the relationship between data volume and computational scalability. Experiments conducted demonstrate that while small data fractions (1%) suffer from parallelization overhead, larger datasets (up to 15%) achieve near-linear speedup, reducing training time from 56 minutes on a single GPU to approximately 16 minutes across four GPUs.  Despite challenges with legacy libraries like Petastorm, the results confirm that a well-orchestrated distributed pipeline significantly enhances the throughput and feasibility of large-scale environmental mapping.</w:t>
      </w:r>
    </w:p>
    <w:p w14:paraId="293F08EA" w14:textId="3B0C980C" w:rsidR="002E04DD" w:rsidRPr="00852C00" w:rsidRDefault="002E04DD" w:rsidP="0037737E">
      <w:r w:rsidRPr="00852C00">
        <w:rPr>
          <w:b/>
          <w:bCs/>
        </w:rPr>
        <w:t>Keywords:</w:t>
      </w:r>
      <w:r w:rsidRPr="00852C00">
        <w:t xml:space="preserve"> </w:t>
      </w:r>
      <w:proofErr w:type="spellStart"/>
      <w:r w:rsidRPr="00852C00">
        <w:t>PySpark</w:t>
      </w:r>
      <w:proofErr w:type="spellEnd"/>
      <w:r w:rsidRPr="00852C00">
        <w:t xml:space="preserve">, </w:t>
      </w:r>
      <w:proofErr w:type="spellStart"/>
      <w:r w:rsidR="0098293B" w:rsidRPr="00852C00">
        <w:t>BigEarthNet</w:t>
      </w:r>
      <w:proofErr w:type="spellEnd"/>
      <w:r w:rsidR="0098293B" w:rsidRPr="00852C00">
        <w:t>, Deep Learning, S</w:t>
      </w:r>
      <w:r w:rsidRPr="00852C00">
        <w:t xml:space="preserve">calability, </w:t>
      </w:r>
      <w:r w:rsidR="0098293B" w:rsidRPr="00852C00">
        <w:t>S</w:t>
      </w:r>
      <w:r w:rsidRPr="00852C00">
        <w:t xml:space="preserve">peedup </w:t>
      </w:r>
      <w:r w:rsidR="0098293B" w:rsidRPr="00852C00">
        <w:t>c</w:t>
      </w:r>
      <w:r w:rsidRPr="00852C00">
        <w:t xml:space="preserve">urves, </w:t>
      </w:r>
      <w:r w:rsidR="0098293B" w:rsidRPr="00852C00">
        <w:t>R</w:t>
      </w:r>
      <w:r w:rsidRPr="00852C00">
        <w:t>eproducibility</w:t>
      </w:r>
    </w:p>
    <w:p w14:paraId="2AC51F2A" w14:textId="1CA9EDAC" w:rsidR="00591FEC" w:rsidRPr="00852C00" w:rsidRDefault="00591FEC">
      <w:pPr>
        <w:spacing w:after="160" w:line="278" w:lineRule="auto"/>
        <w:jc w:val="left"/>
      </w:pPr>
      <w:r w:rsidRPr="00852C00">
        <w:br w:type="page"/>
      </w:r>
    </w:p>
    <w:sdt>
      <w:sdtPr>
        <w:rPr>
          <w:rFonts w:eastAsia="Times New Roman" w:cs="Times New Roman"/>
          <w:color w:val="auto"/>
          <w:sz w:val="24"/>
          <w:szCs w:val="24"/>
        </w:rPr>
        <w:id w:val="1032613750"/>
        <w:docPartObj>
          <w:docPartGallery w:val="Table of Contents"/>
          <w:docPartUnique/>
        </w:docPartObj>
      </w:sdtPr>
      <w:sdtEndPr>
        <w:rPr>
          <w:b w:val="0"/>
          <w:bCs w:val="0"/>
          <w:noProof/>
        </w:rPr>
      </w:sdtEndPr>
      <w:sdtContent>
        <w:p w14:paraId="0ED8E5C3" w14:textId="7FD4F2DE" w:rsidR="009931AA" w:rsidRPr="00FF09AE" w:rsidRDefault="009931AA" w:rsidP="00446174">
          <w:pPr>
            <w:pStyle w:val="TOCHeading"/>
            <w:rPr>
              <w:color w:val="000000" w:themeColor="text1"/>
            </w:rPr>
          </w:pPr>
          <w:r w:rsidRPr="00FF09AE">
            <w:rPr>
              <w:color w:val="000000" w:themeColor="text1"/>
            </w:rPr>
            <w:t>Table of Content</w:t>
          </w:r>
        </w:p>
        <w:p w14:paraId="12D185C7" w14:textId="56338103" w:rsidR="00F86CA3" w:rsidRPr="00F86CA3" w:rsidRDefault="009931AA">
          <w:pPr>
            <w:pStyle w:val="TOC1"/>
            <w:tabs>
              <w:tab w:val="right" w:leader="dot" w:pos="9322"/>
            </w:tabs>
            <w:rPr>
              <w:rFonts w:eastAsiaTheme="minorEastAsia" w:cs="Angsana New"/>
              <w:b w:val="0"/>
              <w:bCs w:val="0"/>
              <w:i w:val="0"/>
              <w:iCs w:val="0"/>
              <w:noProof/>
              <w:kern w:val="2"/>
              <w:szCs w:val="30"/>
              <w:lang w:val="en-AT" w:eastAsia="en-GB" w:bidi="th-TH"/>
              <w14:ligatures w14:val="standardContextual"/>
            </w:rPr>
          </w:pPr>
          <w:r w:rsidRPr="00F86CA3">
            <w:rPr>
              <w:b w:val="0"/>
              <w:bCs w:val="0"/>
            </w:rPr>
            <w:fldChar w:fldCharType="begin"/>
          </w:r>
          <w:r w:rsidRPr="00F86CA3">
            <w:rPr>
              <w:b w:val="0"/>
              <w:bCs w:val="0"/>
            </w:rPr>
            <w:instrText xml:space="preserve"> TOC \o "1-3" \h \z \u </w:instrText>
          </w:r>
          <w:r w:rsidRPr="00F86CA3">
            <w:rPr>
              <w:b w:val="0"/>
              <w:bCs w:val="0"/>
            </w:rPr>
            <w:fldChar w:fldCharType="separate"/>
          </w:r>
          <w:hyperlink w:anchor="_Toc220851402" w:history="1">
            <w:r w:rsidR="00F86CA3" w:rsidRPr="00F86CA3">
              <w:rPr>
                <w:rStyle w:val="Hyperlink"/>
                <w:rFonts w:eastAsiaTheme="majorEastAsia"/>
                <w:b w:val="0"/>
                <w:bCs w:val="0"/>
                <w:noProof/>
              </w:rPr>
              <w:t>ABSTRACT</w:t>
            </w:r>
            <w:r w:rsidR="00F86CA3" w:rsidRPr="00F86CA3">
              <w:rPr>
                <w:b w:val="0"/>
                <w:bCs w:val="0"/>
                <w:noProof/>
                <w:webHidden/>
              </w:rPr>
              <w:tab/>
            </w:r>
            <w:r w:rsidR="00F86CA3" w:rsidRPr="00F86CA3">
              <w:rPr>
                <w:b w:val="0"/>
                <w:bCs w:val="0"/>
                <w:noProof/>
                <w:webHidden/>
              </w:rPr>
              <w:fldChar w:fldCharType="begin"/>
            </w:r>
            <w:r w:rsidR="00F86CA3" w:rsidRPr="00F86CA3">
              <w:rPr>
                <w:b w:val="0"/>
                <w:bCs w:val="0"/>
                <w:noProof/>
                <w:webHidden/>
              </w:rPr>
              <w:instrText xml:space="preserve"> PAGEREF _Toc220851402 \h </w:instrText>
            </w:r>
            <w:r w:rsidR="00F86CA3" w:rsidRPr="00F86CA3">
              <w:rPr>
                <w:b w:val="0"/>
                <w:bCs w:val="0"/>
                <w:noProof/>
                <w:webHidden/>
              </w:rPr>
            </w:r>
            <w:r w:rsidR="00F86CA3" w:rsidRPr="00F86CA3">
              <w:rPr>
                <w:b w:val="0"/>
                <w:bCs w:val="0"/>
                <w:noProof/>
                <w:webHidden/>
              </w:rPr>
              <w:fldChar w:fldCharType="separate"/>
            </w:r>
            <w:r w:rsidR="008C76E6">
              <w:rPr>
                <w:b w:val="0"/>
                <w:bCs w:val="0"/>
                <w:noProof/>
                <w:webHidden/>
              </w:rPr>
              <w:t>i</w:t>
            </w:r>
            <w:r w:rsidR="00F86CA3" w:rsidRPr="00F86CA3">
              <w:rPr>
                <w:b w:val="0"/>
                <w:bCs w:val="0"/>
                <w:noProof/>
                <w:webHidden/>
              </w:rPr>
              <w:fldChar w:fldCharType="end"/>
            </w:r>
          </w:hyperlink>
        </w:p>
        <w:p w14:paraId="0B05CF34" w14:textId="184ACE9E" w:rsidR="00F86CA3" w:rsidRPr="00F86CA3" w:rsidRDefault="00F86CA3">
          <w:pPr>
            <w:pStyle w:val="TOC1"/>
            <w:tabs>
              <w:tab w:val="left" w:pos="480"/>
              <w:tab w:val="right" w:leader="dot" w:pos="9322"/>
            </w:tabs>
            <w:rPr>
              <w:rFonts w:eastAsiaTheme="minorEastAsia" w:cs="Angsana New"/>
              <w:b w:val="0"/>
              <w:bCs w:val="0"/>
              <w:i w:val="0"/>
              <w:iCs w:val="0"/>
              <w:noProof/>
              <w:kern w:val="2"/>
              <w:szCs w:val="30"/>
              <w:lang w:val="en-AT" w:eastAsia="en-GB" w:bidi="th-TH"/>
              <w14:ligatures w14:val="standardContextual"/>
            </w:rPr>
          </w:pPr>
          <w:hyperlink w:anchor="_Toc220851403" w:history="1">
            <w:r w:rsidRPr="00F86CA3">
              <w:rPr>
                <w:rStyle w:val="Hyperlink"/>
                <w:rFonts w:eastAsiaTheme="majorEastAsia"/>
                <w:b w:val="0"/>
                <w:bCs w:val="0"/>
                <w:noProof/>
              </w:rPr>
              <w:t>1.</w:t>
            </w:r>
            <w:r w:rsidRPr="00F86CA3">
              <w:rPr>
                <w:rFonts w:eastAsiaTheme="minorEastAsia" w:cs="Angsana New"/>
                <w:b w:val="0"/>
                <w:bCs w:val="0"/>
                <w:i w:val="0"/>
                <w:iCs w:val="0"/>
                <w:noProof/>
                <w:kern w:val="2"/>
                <w:szCs w:val="30"/>
                <w:lang w:val="en-AT" w:eastAsia="en-GB" w:bidi="th-TH"/>
                <w14:ligatures w14:val="standardContextual"/>
              </w:rPr>
              <w:tab/>
            </w:r>
            <w:r w:rsidRPr="00F86CA3">
              <w:rPr>
                <w:rStyle w:val="Hyperlink"/>
                <w:rFonts w:eastAsiaTheme="majorEastAsia"/>
                <w:b w:val="0"/>
                <w:bCs w:val="0"/>
                <w:noProof/>
              </w:rPr>
              <w:t>INTRODUCTION</w:t>
            </w:r>
            <w:r w:rsidRPr="00F86CA3">
              <w:rPr>
                <w:b w:val="0"/>
                <w:bCs w:val="0"/>
                <w:noProof/>
                <w:webHidden/>
              </w:rPr>
              <w:tab/>
            </w:r>
            <w:r w:rsidRPr="00F86CA3">
              <w:rPr>
                <w:b w:val="0"/>
                <w:bCs w:val="0"/>
                <w:noProof/>
                <w:webHidden/>
              </w:rPr>
              <w:fldChar w:fldCharType="begin"/>
            </w:r>
            <w:r w:rsidRPr="00F86CA3">
              <w:rPr>
                <w:b w:val="0"/>
                <w:bCs w:val="0"/>
                <w:noProof/>
                <w:webHidden/>
              </w:rPr>
              <w:instrText xml:space="preserve"> PAGEREF _Toc220851403 \h </w:instrText>
            </w:r>
            <w:r w:rsidRPr="00F86CA3">
              <w:rPr>
                <w:b w:val="0"/>
                <w:bCs w:val="0"/>
                <w:noProof/>
                <w:webHidden/>
              </w:rPr>
            </w:r>
            <w:r w:rsidRPr="00F86CA3">
              <w:rPr>
                <w:b w:val="0"/>
                <w:bCs w:val="0"/>
                <w:noProof/>
                <w:webHidden/>
              </w:rPr>
              <w:fldChar w:fldCharType="separate"/>
            </w:r>
            <w:r w:rsidR="008C76E6">
              <w:rPr>
                <w:b w:val="0"/>
                <w:bCs w:val="0"/>
                <w:noProof/>
                <w:webHidden/>
              </w:rPr>
              <w:t>1</w:t>
            </w:r>
            <w:r w:rsidRPr="00F86CA3">
              <w:rPr>
                <w:b w:val="0"/>
                <w:bCs w:val="0"/>
                <w:noProof/>
                <w:webHidden/>
              </w:rPr>
              <w:fldChar w:fldCharType="end"/>
            </w:r>
          </w:hyperlink>
        </w:p>
        <w:p w14:paraId="78EAC24C" w14:textId="5D517737" w:rsidR="00F86CA3" w:rsidRPr="00F86CA3" w:rsidRDefault="00F86CA3">
          <w:pPr>
            <w:pStyle w:val="TOC2"/>
            <w:tabs>
              <w:tab w:val="right" w:leader="dot" w:pos="9322"/>
            </w:tabs>
            <w:rPr>
              <w:rFonts w:eastAsiaTheme="minorEastAsia" w:cs="Angsana New"/>
              <w:b w:val="0"/>
              <w:bCs w:val="0"/>
              <w:noProof/>
              <w:kern w:val="2"/>
              <w:sz w:val="24"/>
              <w:szCs w:val="30"/>
              <w:lang w:val="en-AT" w:eastAsia="en-GB" w:bidi="th-TH"/>
              <w14:ligatures w14:val="standardContextual"/>
            </w:rPr>
          </w:pPr>
          <w:hyperlink w:anchor="_Toc220851404" w:history="1">
            <w:r w:rsidRPr="00F86CA3">
              <w:rPr>
                <w:rStyle w:val="Hyperlink"/>
                <w:rFonts w:eastAsiaTheme="majorEastAsia"/>
                <w:b w:val="0"/>
                <w:bCs w:val="0"/>
                <w:noProof/>
              </w:rPr>
              <w:t>1.1 Background</w:t>
            </w:r>
            <w:r w:rsidRPr="00F86CA3">
              <w:rPr>
                <w:b w:val="0"/>
                <w:bCs w:val="0"/>
                <w:noProof/>
                <w:webHidden/>
              </w:rPr>
              <w:tab/>
            </w:r>
            <w:r w:rsidRPr="00F86CA3">
              <w:rPr>
                <w:b w:val="0"/>
                <w:bCs w:val="0"/>
                <w:noProof/>
                <w:webHidden/>
              </w:rPr>
              <w:fldChar w:fldCharType="begin"/>
            </w:r>
            <w:r w:rsidRPr="00F86CA3">
              <w:rPr>
                <w:b w:val="0"/>
                <w:bCs w:val="0"/>
                <w:noProof/>
                <w:webHidden/>
              </w:rPr>
              <w:instrText xml:space="preserve"> PAGEREF _Toc220851404 \h </w:instrText>
            </w:r>
            <w:r w:rsidRPr="00F86CA3">
              <w:rPr>
                <w:b w:val="0"/>
                <w:bCs w:val="0"/>
                <w:noProof/>
                <w:webHidden/>
              </w:rPr>
            </w:r>
            <w:r w:rsidRPr="00F86CA3">
              <w:rPr>
                <w:b w:val="0"/>
                <w:bCs w:val="0"/>
                <w:noProof/>
                <w:webHidden/>
              </w:rPr>
              <w:fldChar w:fldCharType="separate"/>
            </w:r>
            <w:r w:rsidR="008C76E6">
              <w:rPr>
                <w:b w:val="0"/>
                <w:bCs w:val="0"/>
                <w:noProof/>
                <w:webHidden/>
              </w:rPr>
              <w:t>1</w:t>
            </w:r>
            <w:r w:rsidRPr="00F86CA3">
              <w:rPr>
                <w:b w:val="0"/>
                <w:bCs w:val="0"/>
                <w:noProof/>
                <w:webHidden/>
              </w:rPr>
              <w:fldChar w:fldCharType="end"/>
            </w:r>
          </w:hyperlink>
        </w:p>
        <w:p w14:paraId="612CD797" w14:textId="4ACE1D63" w:rsidR="00F86CA3" w:rsidRPr="00F86CA3" w:rsidRDefault="00F86CA3">
          <w:pPr>
            <w:pStyle w:val="TOC2"/>
            <w:tabs>
              <w:tab w:val="right" w:leader="dot" w:pos="9322"/>
            </w:tabs>
            <w:rPr>
              <w:rFonts w:eastAsiaTheme="minorEastAsia" w:cs="Angsana New"/>
              <w:b w:val="0"/>
              <w:bCs w:val="0"/>
              <w:noProof/>
              <w:kern w:val="2"/>
              <w:sz w:val="24"/>
              <w:szCs w:val="30"/>
              <w:lang w:val="en-AT" w:eastAsia="en-GB" w:bidi="th-TH"/>
              <w14:ligatures w14:val="standardContextual"/>
            </w:rPr>
          </w:pPr>
          <w:hyperlink w:anchor="_Toc220851405" w:history="1">
            <w:r w:rsidRPr="00F86CA3">
              <w:rPr>
                <w:rStyle w:val="Hyperlink"/>
                <w:rFonts w:eastAsiaTheme="majorEastAsia"/>
                <w:b w:val="0"/>
                <w:bCs w:val="0"/>
                <w:noProof/>
              </w:rPr>
              <w:t>1.2 Objectives</w:t>
            </w:r>
            <w:r w:rsidRPr="00F86CA3">
              <w:rPr>
                <w:b w:val="0"/>
                <w:bCs w:val="0"/>
                <w:noProof/>
                <w:webHidden/>
              </w:rPr>
              <w:tab/>
            </w:r>
            <w:r w:rsidRPr="00F86CA3">
              <w:rPr>
                <w:b w:val="0"/>
                <w:bCs w:val="0"/>
                <w:noProof/>
                <w:webHidden/>
              </w:rPr>
              <w:fldChar w:fldCharType="begin"/>
            </w:r>
            <w:r w:rsidRPr="00F86CA3">
              <w:rPr>
                <w:b w:val="0"/>
                <w:bCs w:val="0"/>
                <w:noProof/>
                <w:webHidden/>
              </w:rPr>
              <w:instrText xml:space="preserve"> PAGEREF _Toc220851405 \h </w:instrText>
            </w:r>
            <w:r w:rsidRPr="00F86CA3">
              <w:rPr>
                <w:b w:val="0"/>
                <w:bCs w:val="0"/>
                <w:noProof/>
                <w:webHidden/>
              </w:rPr>
            </w:r>
            <w:r w:rsidRPr="00F86CA3">
              <w:rPr>
                <w:b w:val="0"/>
                <w:bCs w:val="0"/>
                <w:noProof/>
                <w:webHidden/>
              </w:rPr>
              <w:fldChar w:fldCharType="separate"/>
            </w:r>
            <w:r w:rsidR="008C76E6">
              <w:rPr>
                <w:b w:val="0"/>
                <w:bCs w:val="0"/>
                <w:noProof/>
                <w:webHidden/>
              </w:rPr>
              <w:t>1</w:t>
            </w:r>
            <w:r w:rsidRPr="00F86CA3">
              <w:rPr>
                <w:b w:val="0"/>
                <w:bCs w:val="0"/>
                <w:noProof/>
                <w:webHidden/>
              </w:rPr>
              <w:fldChar w:fldCharType="end"/>
            </w:r>
          </w:hyperlink>
        </w:p>
        <w:p w14:paraId="1057B0F9" w14:textId="18781F46" w:rsidR="00F86CA3" w:rsidRPr="00F86CA3" w:rsidRDefault="00F86CA3">
          <w:pPr>
            <w:pStyle w:val="TOC2"/>
            <w:tabs>
              <w:tab w:val="right" w:leader="dot" w:pos="9322"/>
            </w:tabs>
            <w:rPr>
              <w:rFonts w:eastAsiaTheme="minorEastAsia" w:cs="Angsana New"/>
              <w:b w:val="0"/>
              <w:bCs w:val="0"/>
              <w:noProof/>
              <w:kern w:val="2"/>
              <w:sz w:val="24"/>
              <w:szCs w:val="30"/>
              <w:lang w:val="en-AT" w:eastAsia="en-GB" w:bidi="th-TH"/>
              <w14:ligatures w14:val="standardContextual"/>
            </w:rPr>
          </w:pPr>
          <w:hyperlink w:anchor="_Toc220851406" w:history="1">
            <w:r w:rsidRPr="00F86CA3">
              <w:rPr>
                <w:rStyle w:val="Hyperlink"/>
                <w:rFonts w:eastAsiaTheme="majorEastAsia"/>
                <w:b w:val="0"/>
                <w:bCs w:val="0"/>
                <w:noProof/>
              </w:rPr>
              <w:t>1.3 BigEarthNet Datasets</w:t>
            </w:r>
            <w:r w:rsidRPr="00F86CA3">
              <w:rPr>
                <w:b w:val="0"/>
                <w:bCs w:val="0"/>
                <w:noProof/>
                <w:webHidden/>
              </w:rPr>
              <w:tab/>
            </w:r>
            <w:r w:rsidRPr="00F86CA3">
              <w:rPr>
                <w:b w:val="0"/>
                <w:bCs w:val="0"/>
                <w:noProof/>
                <w:webHidden/>
              </w:rPr>
              <w:fldChar w:fldCharType="begin"/>
            </w:r>
            <w:r w:rsidRPr="00F86CA3">
              <w:rPr>
                <w:b w:val="0"/>
                <w:bCs w:val="0"/>
                <w:noProof/>
                <w:webHidden/>
              </w:rPr>
              <w:instrText xml:space="preserve"> PAGEREF _Toc220851406 \h </w:instrText>
            </w:r>
            <w:r w:rsidRPr="00F86CA3">
              <w:rPr>
                <w:b w:val="0"/>
                <w:bCs w:val="0"/>
                <w:noProof/>
                <w:webHidden/>
              </w:rPr>
            </w:r>
            <w:r w:rsidRPr="00F86CA3">
              <w:rPr>
                <w:b w:val="0"/>
                <w:bCs w:val="0"/>
                <w:noProof/>
                <w:webHidden/>
              </w:rPr>
              <w:fldChar w:fldCharType="separate"/>
            </w:r>
            <w:r w:rsidR="008C76E6">
              <w:rPr>
                <w:b w:val="0"/>
                <w:bCs w:val="0"/>
                <w:noProof/>
                <w:webHidden/>
              </w:rPr>
              <w:t>1</w:t>
            </w:r>
            <w:r w:rsidRPr="00F86CA3">
              <w:rPr>
                <w:b w:val="0"/>
                <w:bCs w:val="0"/>
                <w:noProof/>
                <w:webHidden/>
              </w:rPr>
              <w:fldChar w:fldCharType="end"/>
            </w:r>
          </w:hyperlink>
        </w:p>
        <w:p w14:paraId="0F2CF044" w14:textId="695423EF" w:rsidR="00F86CA3" w:rsidRPr="00F86CA3" w:rsidRDefault="00F86CA3">
          <w:pPr>
            <w:pStyle w:val="TOC1"/>
            <w:tabs>
              <w:tab w:val="left" w:pos="480"/>
              <w:tab w:val="right" w:leader="dot" w:pos="9322"/>
            </w:tabs>
            <w:rPr>
              <w:rFonts w:eastAsiaTheme="minorEastAsia" w:cs="Angsana New"/>
              <w:b w:val="0"/>
              <w:bCs w:val="0"/>
              <w:i w:val="0"/>
              <w:iCs w:val="0"/>
              <w:noProof/>
              <w:kern w:val="2"/>
              <w:szCs w:val="30"/>
              <w:lang w:val="en-AT" w:eastAsia="en-GB" w:bidi="th-TH"/>
              <w14:ligatures w14:val="standardContextual"/>
            </w:rPr>
          </w:pPr>
          <w:hyperlink w:anchor="_Toc220851407" w:history="1">
            <w:r w:rsidRPr="00F86CA3">
              <w:rPr>
                <w:rStyle w:val="Hyperlink"/>
                <w:rFonts w:eastAsiaTheme="majorEastAsia"/>
                <w:b w:val="0"/>
                <w:bCs w:val="0"/>
                <w:noProof/>
              </w:rPr>
              <w:t>2.</w:t>
            </w:r>
            <w:r w:rsidRPr="00F86CA3">
              <w:rPr>
                <w:rFonts w:eastAsiaTheme="minorEastAsia" w:cs="Angsana New"/>
                <w:b w:val="0"/>
                <w:bCs w:val="0"/>
                <w:i w:val="0"/>
                <w:iCs w:val="0"/>
                <w:noProof/>
                <w:kern w:val="2"/>
                <w:szCs w:val="30"/>
                <w:lang w:val="en-AT" w:eastAsia="en-GB" w:bidi="th-TH"/>
                <w14:ligatures w14:val="standardContextual"/>
              </w:rPr>
              <w:tab/>
            </w:r>
            <w:r w:rsidRPr="00F86CA3">
              <w:rPr>
                <w:rStyle w:val="Hyperlink"/>
                <w:rFonts w:eastAsiaTheme="majorEastAsia"/>
                <w:b w:val="0"/>
                <w:bCs w:val="0"/>
                <w:noProof/>
              </w:rPr>
              <w:t>TOOLS</w:t>
            </w:r>
            <w:r w:rsidRPr="00F86CA3">
              <w:rPr>
                <w:b w:val="0"/>
                <w:bCs w:val="0"/>
                <w:noProof/>
                <w:webHidden/>
              </w:rPr>
              <w:tab/>
            </w:r>
            <w:r w:rsidRPr="00F86CA3">
              <w:rPr>
                <w:b w:val="0"/>
                <w:bCs w:val="0"/>
                <w:noProof/>
                <w:webHidden/>
              </w:rPr>
              <w:fldChar w:fldCharType="begin"/>
            </w:r>
            <w:r w:rsidRPr="00F86CA3">
              <w:rPr>
                <w:b w:val="0"/>
                <w:bCs w:val="0"/>
                <w:noProof/>
                <w:webHidden/>
              </w:rPr>
              <w:instrText xml:space="preserve"> PAGEREF _Toc220851407 \h </w:instrText>
            </w:r>
            <w:r w:rsidRPr="00F86CA3">
              <w:rPr>
                <w:b w:val="0"/>
                <w:bCs w:val="0"/>
                <w:noProof/>
                <w:webHidden/>
              </w:rPr>
            </w:r>
            <w:r w:rsidRPr="00F86CA3">
              <w:rPr>
                <w:b w:val="0"/>
                <w:bCs w:val="0"/>
                <w:noProof/>
                <w:webHidden/>
              </w:rPr>
              <w:fldChar w:fldCharType="separate"/>
            </w:r>
            <w:r w:rsidR="008C76E6">
              <w:rPr>
                <w:b w:val="0"/>
                <w:bCs w:val="0"/>
                <w:noProof/>
                <w:webHidden/>
              </w:rPr>
              <w:t>2</w:t>
            </w:r>
            <w:r w:rsidRPr="00F86CA3">
              <w:rPr>
                <w:b w:val="0"/>
                <w:bCs w:val="0"/>
                <w:noProof/>
                <w:webHidden/>
              </w:rPr>
              <w:fldChar w:fldCharType="end"/>
            </w:r>
          </w:hyperlink>
        </w:p>
        <w:p w14:paraId="4A0A0FD5" w14:textId="277FD42F" w:rsidR="00F86CA3" w:rsidRPr="00F86CA3" w:rsidRDefault="00F86CA3">
          <w:pPr>
            <w:pStyle w:val="TOC1"/>
            <w:tabs>
              <w:tab w:val="left" w:pos="480"/>
              <w:tab w:val="right" w:leader="dot" w:pos="9322"/>
            </w:tabs>
            <w:rPr>
              <w:rFonts w:eastAsiaTheme="minorEastAsia" w:cs="Angsana New"/>
              <w:b w:val="0"/>
              <w:bCs w:val="0"/>
              <w:i w:val="0"/>
              <w:iCs w:val="0"/>
              <w:noProof/>
              <w:kern w:val="2"/>
              <w:szCs w:val="30"/>
              <w:lang w:val="en-AT" w:eastAsia="en-GB" w:bidi="th-TH"/>
              <w14:ligatures w14:val="standardContextual"/>
            </w:rPr>
          </w:pPr>
          <w:hyperlink w:anchor="_Toc220851408" w:history="1">
            <w:r w:rsidRPr="00F86CA3">
              <w:rPr>
                <w:rStyle w:val="Hyperlink"/>
                <w:rFonts w:eastAsiaTheme="majorEastAsia"/>
                <w:b w:val="0"/>
                <w:bCs w:val="0"/>
                <w:noProof/>
              </w:rPr>
              <w:t>3.</w:t>
            </w:r>
            <w:r w:rsidRPr="00F86CA3">
              <w:rPr>
                <w:rFonts w:eastAsiaTheme="minorEastAsia" w:cs="Angsana New"/>
                <w:b w:val="0"/>
                <w:bCs w:val="0"/>
                <w:i w:val="0"/>
                <w:iCs w:val="0"/>
                <w:noProof/>
                <w:kern w:val="2"/>
                <w:szCs w:val="30"/>
                <w:lang w:val="en-AT" w:eastAsia="en-GB" w:bidi="th-TH"/>
                <w14:ligatures w14:val="standardContextual"/>
              </w:rPr>
              <w:tab/>
            </w:r>
            <w:r w:rsidRPr="00F86CA3">
              <w:rPr>
                <w:rStyle w:val="Hyperlink"/>
                <w:rFonts w:eastAsiaTheme="majorEastAsia"/>
                <w:b w:val="0"/>
                <w:bCs w:val="0"/>
                <w:noProof/>
              </w:rPr>
              <w:t>METHODOLOGY</w:t>
            </w:r>
            <w:r w:rsidRPr="00F86CA3">
              <w:rPr>
                <w:b w:val="0"/>
                <w:bCs w:val="0"/>
                <w:noProof/>
                <w:webHidden/>
              </w:rPr>
              <w:tab/>
            </w:r>
            <w:r w:rsidRPr="00F86CA3">
              <w:rPr>
                <w:b w:val="0"/>
                <w:bCs w:val="0"/>
                <w:noProof/>
                <w:webHidden/>
              </w:rPr>
              <w:fldChar w:fldCharType="begin"/>
            </w:r>
            <w:r w:rsidRPr="00F86CA3">
              <w:rPr>
                <w:b w:val="0"/>
                <w:bCs w:val="0"/>
                <w:noProof/>
                <w:webHidden/>
              </w:rPr>
              <w:instrText xml:space="preserve"> PAGEREF _Toc220851408 \h </w:instrText>
            </w:r>
            <w:r w:rsidRPr="00F86CA3">
              <w:rPr>
                <w:b w:val="0"/>
                <w:bCs w:val="0"/>
                <w:noProof/>
                <w:webHidden/>
              </w:rPr>
            </w:r>
            <w:r w:rsidRPr="00F86CA3">
              <w:rPr>
                <w:b w:val="0"/>
                <w:bCs w:val="0"/>
                <w:noProof/>
                <w:webHidden/>
              </w:rPr>
              <w:fldChar w:fldCharType="separate"/>
            </w:r>
            <w:r w:rsidR="008C76E6">
              <w:rPr>
                <w:b w:val="0"/>
                <w:bCs w:val="0"/>
                <w:noProof/>
                <w:webHidden/>
              </w:rPr>
              <w:t>3</w:t>
            </w:r>
            <w:r w:rsidRPr="00F86CA3">
              <w:rPr>
                <w:b w:val="0"/>
                <w:bCs w:val="0"/>
                <w:noProof/>
                <w:webHidden/>
              </w:rPr>
              <w:fldChar w:fldCharType="end"/>
            </w:r>
          </w:hyperlink>
        </w:p>
        <w:p w14:paraId="7F0E41E1" w14:textId="71C785D6" w:rsidR="00F86CA3" w:rsidRPr="00F86CA3" w:rsidRDefault="00F86CA3">
          <w:pPr>
            <w:pStyle w:val="TOC2"/>
            <w:tabs>
              <w:tab w:val="right" w:leader="dot" w:pos="9322"/>
            </w:tabs>
            <w:rPr>
              <w:rFonts w:eastAsiaTheme="minorEastAsia" w:cs="Angsana New"/>
              <w:b w:val="0"/>
              <w:bCs w:val="0"/>
              <w:noProof/>
              <w:kern w:val="2"/>
              <w:sz w:val="24"/>
              <w:szCs w:val="30"/>
              <w:lang w:val="en-AT" w:eastAsia="en-GB" w:bidi="th-TH"/>
              <w14:ligatures w14:val="standardContextual"/>
            </w:rPr>
          </w:pPr>
          <w:hyperlink w:anchor="_Toc220851409" w:history="1">
            <w:r w:rsidRPr="00F86CA3">
              <w:rPr>
                <w:rStyle w:val="Hyperlink"/>
                <w:rFonts w:eastAsiaTheme="majorEastAsia"/>
                <w:b w:val="0"/>
                <w:bCs w:val="0"/>
                <w:noProof/>
              </w:rPr>
              <w:t>3.1 Exploratory Data Analysis and Metadata Extension</w:t>
            </w:r>
            <w:r w:rsidRPr="00F86CA3">
              <w:rPr>
                <w:b w:val="0"/>
                <w:bCs w:val="0"/>
                <w:noProof/>
                <w:webHidden/>
              </w:rPr>
              <w:tab/>
            </w:r>
            <w:r w:rsidRPr="00F86CA3">
              <w:rPr>
                <w:b w:val="0"/>
                <w:bCs w:val="0"/>
                <w:noProof/>
                <w:webHidden/>
              </w:rPr>
              <w:fldChar w:fldCharType="begin"/>
            </w:r>
            <w:r w:rsidRPr="00F86CA3">
              <w:rPr>
                <w:b w:val="0"/>
                <w:bCs w:val="0"/>
                <w:noProof/>
                <w:webHidden/>
              </w:rPr>
              <w:instrText xml:space="preserve"> PAGEREF _Toc220851409 \h </w:instrText>
            </w:r>
            <w:r w:rsidRPr="00F86CA3">
              <w:rPr>
                <w:b w:val="0"/>
                <w:bCs w:val="0"/>
                <w:noProof/>
                <w:webHidden/>
              </w:rPr>
            </w:r>
            <w:r w:rsidRPr="00F86CA3">
              <w:rPr>
                <w:b w:val="0"/>
                <w:bCs w:val="0"/>
                <w:noProof/>
                <w:webHidden/>
              </w:rPr>
              <w:fldChar w:fldCharType="separate"/>
            </w:r>
            <w:r w:rsidR="008C76E6">
              <w:rPr>
                <w:b w:val="0"/>
                <w:bCs w:val="0"/>
                <w:noProof/>
                <w:webHidden/>
              </w:rPr>
              <w:t>4</w:t>
            </w:r>
            <w:r w:rsidRPr="00F86CA3">
              <w:rPr>
                <w:b w:val="0"/>
                <w:bCs w:val="0"/>
                <w:noProof/>
                <w:webHidden/>
              </w:rPr>
              <w:fldChar w:fldCharType="end"/>
            </w:r>
          </w:hyperlink>
        </w:p>
        <w:p w14:paraId="61025D55" w14:textId="0653CDAB" w:rsidR="00F86CA3" w:rsidRPr="00F86CA3" w:rsidRDefault="00F86CA3">
          <w:pPr>
            <w:pStyle w:val="TOC2"/>
            <w:tabs>
              <w:tab w:val="right" w:leader="dot" w:pos="9322"/>
            </w:tabs>
            <w:rPr>
              <w:rFonts w:eastAsiaTheme="minorEastAsia" w:cs="Angsana New"/>
              <w:b w:val="0"/>
              <w:bCs w:val="0"/>
              <w:noProof/>
              <w:kern w:val="2"/>
              <w:sz w:val="24"/>
              <w:szCs w:val="30"/>
              <w:lang w:val="en-AT" w:eastAsia="en-GB" w:bidi="th-TH"/>
              <w14:ligatures w14:val="standardContextual"/>
            </w:rPr>
          </w:pPr>
          <w:hyperlink w:anchor="_Toc220851410" w:history="1">
            <w:r w:rsidRPr="00F86CA3">
              <w:rPr>
                <w:rStyle w:val="Hyperlink"/>
                <w:rFonts w:eastAsiaTheme="majorEastAsia"/>
                <w:b w:val="0"/>
                <w:bCs w:val="0"/>
                <w:noProof/>
              </w:rPr>
              <w:t>3.2 Data Preprocessing using Petastorm</w:t>
            </w:r>
            <w:r w:rsidRPr="00F86CA3">
              <w:rPr>
                <w:b w:val="0"/>
                <w:bCs w:val="0"/>
                <w:noProof/>
                <w:webHidden/>
              </w:rPr>
              <w:tab/>
            </w:r>
            <w:r w:rsidRPr="00F86CA3">
              <w:rPr>
                <w:b w:val="0"/>
                <w:bCs w:val="0"/>
                <w:noProof/>
                <w:webHidden/>
              </w:rPr>
              <w:fldChar w:fldCharType="begin"/>
            </w:r>
            <w:r w:rsidRPr="00F86CA3">
              <w:rPr>
                <w:b w:val="0"/>
                <w:bCs w:val="0"/>
                <w:noProof/>
                <w:webHidden/>
              </w:rPr>
              <w:instrText xml:space="preserve"> PAGEREF _Toc220851410 \h </w:instrText>
            </w:r>
            <w:r w:rsidRPr="00F86CA3">
              <w:rPr>
                <w:b w:val="0"/>
                <w:bCs w:val="0"/>
                <w:noProof/>
                <w:webHidden/>
              </w:rPr>
            </w:r>
            <w:r w:rsidRPr="00F86CA3">
              <w:rPr>
                <w:b w:val="0"/>
                <w:bCs w:val="0"/>
                <w:noProof/>
                <w:webHidden/>
              </w:rPr>
              <w:fldChar w:fldCharType="separate"/>
            </w:r>
            <w:r w:rsidR="008C76E6">
              <w:rPr>
                <w:b w:val="0"/>
                <w:bCs w:val="0"/>
                <w:noProof/>
                <w:webHidden/>
              </w:rPr>
              <w:t>4</w:t>
            </w:r>
            <w:r w:rsidRPr="00F86CA3">
              <w:rPr>
                <w:b w:val="0"/>
                <w:bCs w:val="0"/>
                <w:noProof/>
                <w:webHidden/>
              </w:rPr>
              <w:fldChar w:fldCharType="end"/>
            </w:r>
          </w:hyperlink>
        </w:p>
        <w:p w14:paraId="32C364D0" w14:textId="720DF52C" w:rsidR="00F86CA3" w:rsidRPr="00F86CA3" w:rsidRDefault="00F86CA3">
          <w:pPr>
            <w:pStyle w:val="TOC2"/>
            <w:tabs>
              <w:tab w:val="right" w:leader="dot" w:pos="9322"/>
            </w:tabs>
            <w:rPr>
              <w:rFonts w:eastAsiaTheme="minorEastAsia" w:cs="Angsana New"/>
              <w:b w:val="0"/>
              <w:bCs w:val="0"/>
              <w:noProof/>
              <w:kern w:val="2"/>
              <w:sz w:val="24"/>
              <w:szCs w:val="30"/>
              <w:lang w:val="en-AT" w:eastAsia="en-GB" w:bidi="th-TH"/>
              <w14:ligatures w14:val="standardContextual"/>
            </w:rPr>
          </w:pPr>
          <w:hyperlink w:anchor="_Toc220851411" w:history="1">
            <w:r w:rsidRPr="00F86CA3">
              <w:rPr>
                <w:rStyle w:val="Hyperlink"/>
                <w:rFonts w:eastAsiaTheme="majorEastAsia"/>
                <w:b w:val="0"/>
                <w:bCs w:val="0"/>
                <w:noProof/>
              </w:rPr>
              <w:t>3.3 Model Training and Performance Evaluation</w:t>
            </w:r>
            <w:r w:rsidRPr="00F86CA3">
              <w:rPr>
                <w:b w:val="0"/>
                <w:bCs w:val="0"/>
                <w:noProof/>
                <w:webHidden/>
              </w:rPr>
              <w:tab/>
            </w:r>
            <w:r w:rsidRPr="00F86CA3">
              <w:rPr>
                <w:b w:val="0"/>
                <w:bCs w:val="0"/>
                <w:noProof/>
                <w:webHidden/>
              </w:rPr>
              <w:fldChar w:fldCharType="begin"/>
            </w:r>
            <w:r w:rsidRPr="00F86CA3">
              <w:rPr>
                <w:b w:val="0"/>
                <w:bCs w:val="0"/>
                <w:noProof/>
                <w:webHidden/>
              </w:rPr>
              <w:instrText xml:space="preserve"> PAGEREF _Toc220851411 \h </w:instrText>
            </w:r>
            <w:r w:rsidRPr="00F86CA3">
              <w:rPr>
                <w:b w:val="0"/>
                <w:bCs w:val="0"/>
                <w:noProof/>
                <w:webHidden/>
              </w:rPr>
            </w:r>
            <w:r w:rsidRPr="00F86CA3">
              <w:rPr>
                <w:b w:val="0"/>
                <w:bCs w:val="0"/>
                <w:noProof/>
                <w:webHidden/>
              </w:rPr>
              <w:fldChar w:fldCharType="separate"/>
            </w:r>
            <w:r w:rsidR="008C76E6">
              <w:rPr>
                <w:b w:val="0"/>
                <w:bCs w:val="0"/>
                <w:noProof/>
                <w:webHidden/>
              </w:rPr>
              <w:t>5</w:t>
            </w:r>
            <w:r w:rsidRPr="00F86CA3">
              <w:rPr>
                <w:b w:val="0"/>
                <w:bCs w:val="0"/>
                <w:noProof/>
                <w:webHidden/>
              </w:rPr>
              <w:fldChar w:fldCharType="end"/>
            </w:r>
          </w:hyperlink>
        </w:p>
        <w:p w14:paraId="0CFF5EBA" w14:textId="7F3F7C1D" w:rsidR="00F86CA3" w:rsidRPr="00F86CA3" w:rsidRDefault="00F86CA3">
          <w:pPr>
            <w:pStyle w:val="TOC1"/>
            <w:tabs>
              <w:tab w:val="left" w:pos="480"/>
              <w:tab w:val="right" w:leader="dot" w:pos="9322"/>
            </w:tabs>
            <w:rPr>
              <w:rFonts w:eastAsiaTheme="minorEastAsia" w:cs="Angsana New"/>
              <w:b w:val="0"/>
              <w:bCs w:val="0"/>
              <w:i w:val="0"/>
              <w:iCs w:val="0"/>
              <w:noProof/>
              <w:kern w:val="2"/>
              <w:szCs w:val="30"/>
              <w:lang w:val="en-AT" w:eastAsia="en-GB" w:bidi="th-TH"/>
              <w14:ligatures w14:val="standardContextual"/>
            </w:rPr>
          </w:pPr>
          <w:hyperlink w:anchor="_Toc220851412" w:history="1">
            <w:r w:rsidRPr="00F86CA3">
              <w:rPr>
                <w:rStyle w:val="Hyperlink"/>
                <w:rFonts w:eastAsiaTheme="majorEastAsia"/>
                <w:b w:val="0"/>
                <w:bCs w:val="0"/>
                <w:noProof/>
              </w:rPr>
              <w:t>4.</w:t>
            </w:r>
            <w:r w:rsidRPr="00F86CA3">
              <w:rPr>
                <w:rFonts w:eastAsiaTheme="minorEastAsia" w:cs="Angsana New"/>
                <w:b w:val="0"/>
                <w:bCs w:val="0"/>
                <w:i w:val="0"/>
                <w:iCs w:val="0"/>
                <w:noProof/>
                <w:kern w:val="2"/>
                <w:szCs w:val="30"/>
                <w:lang w:val="en-AT" w:eastAsia="en-GB" w:bidi="th-TH"/>
                <w14:ligatures w14:val="standardContextual"/>
              </w:rPr>
              <w:tab/>
            </w:r>
            <w:r w:rsidRPr="00F86CA3">
              <w:rPr>
                <w:rStyle w:val="Hyperlink"/>
                <w:rFonts w:eastAsiaTheme="majorEastAsia"/>
                <w:b w:val="0"/>
                <w:bCs w:val="0"/>
                <w:noProof/>
              </w:rPr>
              <w:t>TECHNICAL CHOICES</w:t>
            </w:r>
            <w:r w:rsidRPr="00F86CA3">
              <w:rPr>
                <w:b w:val="0"/>
                <w:bCs w:val="0"/>
                <w:noProof/>
                <w:webHidden/>
              </w:rPr>
              <w:tab/>
            </w:r>
            <w:r w:rsidRPr="00F86CA3">
              <w:rPr>
                <w:b w:val="0"/>
                <w:bCs w:val="0"/>
                <w:noProof/>
                <w:webHidden/>
              </w:rPr>
              <w:fldChar w:fldCharType="begin"/>
            </w:r>
            <w:r w:rsidRPr="00F86CA3">
              <w:rPr>
                <w:b w:val="0"/>
                <w:bCs w:val="0"/>
                <w:noProof/>
                <w:webHidden/>
              </w:rPr>
              <w:instrText xml:space="preserve"> PAGEREF _Toc220851412 \h </w:instrText>
            </w:r>
            <w:r w:rsidRPr="00F86CA3">
              <w:rPr>
                <w:b w:val="0"/>
                <w:bCs w:val="0"/>
                <w:noProof/>
                <w:webHidden/>
              </w:rPr>
            </w:r>
            <w:r w:rsidRPr="00F86CA3">
              <w:rPr>
                <w:b w:val="0"/>
                <w:bCs w:val="0"/>
                <w:noProof/>
                <w:webHidden/>
              </w:rPr>
              <w:fldChar w:fldCharType="separate"/>
            </w:r>
            <w:r w:rsidR="008C76E6">
              <w:rPr>
                <w:b w:val="0"/>
                <w:bCs w:val="0"/>
                <w:noProof/>
                <w:webHidden/>
              </w:rPr>
              <w:t>6</w:t>
            </w:r>
            <w:r w:rsidRPr="00F86CA3">
              <w:rPr>
                <w:b w:val="0"/>
                <w:bCs w:val="0"/>
                <w:noProof/>
                <w:webHidden/>
              </w:rPr>
              <w:fldChar w:fldCharType="end"/>
            </w:r>
          </w:hyperlink>
        </w:p>
        <w:p w14:paraId="3BE1ACE9" w14:textId="50BF0340" w:rsidR="00F86CA3" w:rsidRPr="00F86CA3" w:rsidRDefault="00F86CA3">
          <w:pPr>
            <w:pStyle w:val="TOC1"/>
            <w:tabs>
              <w:tab w:val="left" w:pos="480"/>
              <w:tab w:val="right" w:leader="dot" w:pos="9322"/>
            </w:tabs>
            <w:rPr>
              <w:rFonts w:eastAsiaTheme="minorEastAsia" w:cs="Angsana New"/>
              <w:b w:val="0"/>
              <w:bCs w:val="0"/>
              <w:i w:val="0"/>
              <w:iCs w:val="0"/>
              <w:noProof/>
              <w:kern w:val="2"/>
              <w:szCs w:val="30"/>
              <w:lang w:val="en-AT" w:eastAsia="en-GB" w:bidi="th-TH"/>
              <w14:ligatures w14:val="standardContextual"/>
            </w:rPr>
          </w:pPr>
          <w:hyperlink w:anchor="_Toc220851413" w:history="1">
            <w:r w:rsidRPr="00F86CA3">
              <w:rPr>
                <w:rStyle w:val="Hyperlink"/>
                <w:rFonts w:eastAsia="Aptos Display"/>
                <w:b w:val="0"/>
                <w:bCs w:val="0"/>
                <w:noProof/>
              </w:rPr>
              <w:t>5.</w:t>
            </w:r>
            <w:r w:rsidRPr="00F86CA3">
              <w:rPr>
                <w:rFonts w:eastAsiaTheme="minorEastAsia" w:cs="Angsana New"/>
                <w:b w:val="0"/>
                <w:bCs w:val="0"/>
                <w:i w:val="0"/>
                <w:iCs w:val="0"/>
                <w:noProof/>
                <w:kern w:val="2"/>
                <w:szCs w:val="30"/>
                <w:lang w:val="en-AT" w:eastAsia="en-GB" w:bidi="th-TH"/>
                <w14:ligatures w14:val="standardContextual"/>
              </w:rPr>
              <w:tab/>
            </w:r>
            <w:r w:rsidRPr="00F86CA3">
              <w:rPr>
                <w:rStyle w:val="Hyperlink"/>
                <w:rFonts w:eastAsiaTheme="majorEastAsia"/>
                <w:b w:val="0"/>
                <w:bCs w:val="0"/>
                <w:noProof/>
              </w:rPr>
              <w:t>EXPERIMENT SETUP</w:t>
            </w:r>
            <w:r w:rsidRPr="00F86CA3">
              <w:rPr>
                <w:b w:val="0"/>
                <w:bCs w:val="0"/>
                <w:noProof/>
                <w:webHidden/>
              </w:rPr>
              <w:tab/>
            </w:r>
            <w:r w:rsidRPr="00F86CA3">
              <w:rPr>
                <w:b w:val="0"/>
                <w:bCs w:val="0"/>
                <w:noProof/>
                <w:webHidden/>
              </w:rPr>
              <w:fldChar w:fldCharType="begin"/>
            </w:r>
            <w:r w:rsidRPr="00F86CA3">
              <w:rPr>
                <w:b w:val="0"/>
                <w:bCs w:val="0"/>
                <w:noProof/>
                <w:webHidden/>
              </w:rPr>
              <w:instrText xml:space="preserve"> PAGEREF _Toc220851413 \h </w:instrText>
            </w:r>
            <w:r w:rsidRPr="00F86CA3">
              <w:rPr>
                <w:b w:val="0"/>
                <w:bCs w:val="0"/>
                <w:noProof/>
                <w:webHidden/>
              </w:rPr>
            </w:r>
            <w:r w:rsidRPr="00F86CA3">
              <w:rPr>
                <w:b w:val="0"/>
                <w:bCs w:val="0"/>
                <w:noProof/>
                <w:webHidden/>
              </w:rPr>
              <w:fldChar w:fldCharType="separate"/>
            </w:r>
            <w:r w:rsidR="008C76E6">
              <w:rPr>
                <w:b w:val="0"/>
                <w:bCs w:val="0"/>
                <w:noProof/>
                <w:webHidden/>
              </w:rPr>
              <w:t>8</w:t>
            </w:r>
            <w:r w:rsidRPr="00F86CA3">
              <w:rPr>
                <w:b w:val="0"/>
                <w:bCs w:val="0"/>
                <w:noProof/>
                <w:webHidden/>
              </w:rPr>
              <w:fldChar w:fldCharType="end"/>
            </w:r>
          </w:hyperlink>
        </w:p>
        <w:p w14:paraId="5BB327FB" w14:textId="71EDEC57" w:rsidR="00F86CA3" w:rsidRPr="00F86CA3" w:rsidRDefault="00F86CA3">
          <w:pPr>
            <w:pStyle w:val="TOC1"/>
            <w:tabs>
              <w:tab w:val="left" w:pos="480"/>
              <w:tab w:val="right" w:leader="dot" w:pos="9322"/>
            </w:tabs>
            <w:rPr>
              <w:rFonts w:eastAsiaTheme="minorEastAsia" w:cs="Angsana New"/>
              <w:b w:val="0"/>
              <w:bCs w:val="0"/>
              <w:i w:val="0"/>
              <w:iCs w:val="0"/>
              <w:noProof/>
              <w:kern w:val="2"/>
              <w:szCs w:val="30"/>
              <w:lang w:val="en-AT" w:eastAsia="en-GB" w:bidi="th-TH"/>
              <w14:ligatures w14:val="standardContextual"/>
            </w:rPr>
          </w:pPr>
          <w:hyperlink w:anchor="_Toc220851414" w:history="1">
            <w:r w:rsidRPr="00F86CA3">
              <w:rPr>
                <w:rStyle w:val="Hyperlink"/>
                <w:rFonts w:eastAsiaTheme="majorEastAsia"/>
                <w:b w:val="0"/>
                <w:bCs w:val="0"/>
                <w:noProof/>
              </w:rPr>
              <w:t>6.</w:t>
            </w:r>
            <w:r w:rsidRPr="00F86CA3">
              <w:rPr>
                <w:rFonts w:eastAsiaTheme="minorEastAsia" w:cs="Angsana New"/>
                <w:b w:val="0"/>
                <w:bCs w:val="0"/>
                <w:i w:val="0"/>
                <w:iCs w:val="0"/>
                <w:noProof/>
                <w:kern w:val="2"/>
                <w:szCs w:val="30"/>
                <w:lang w:val="en-AT" w:eastAsia="en-GB" w:bidi="th-TH"/>
                <w14:ligatures w14:val="standardContextual"/>
              </w:rPr>
              <w:tab/>
            </w:r>
            <w:r w:rsidRPr="00F86CA3">
              <w:rPr>
                <w:rStyle w:val="Hyperlink"/>
                <w:rFonts w:eastAsiaTheme="majorEastAsia"/>
                <w:b w:val="0"/>
                <w:bCs w:val="0"/>
                <w:noProof/>
              </w:rPr>
              <w:t>RESULTS</w:t>
            </w:r>
            <w:r w:rsidRPr="00F86CA3">
              <w:rPr>
                <w:b w:val="0"/>
                <w:bCs w:val="0"/>
                <w:noProof/>
                <w:webHidden/>
              </w:rPr>
              <w:tab/>
            </w:r>
            <w:r w:rsidRPr="00F86CA3">
              <w:rPr>
                <w:b w:val="0"/>
                <w:bCs w:val="0"/>
                <w:noProof/>
                <w:webHidden/>
              </w:rPr>
              <w:fldChar w:fldCharType="begin"/>
            </w:r>
            <w:r w:rsidRPr="00F86CA3">
              <w:rPr>
                <w:b w:val="0"/>
                <w:bCs w:val="0"/>
                <w:noProof/>
                <w:webHidden/>
              </w:rPr>
              <w:instrText xml:space="preserve"> PAGEREF _Toc220851414 \h </w:instrText>
            </w:r>
            <w:r w:rsidRPr="00F86CA3">
              <w:rPr>
                <w:b w:val="0"/>
                <w:bCs w:val="0"/>
                <w:noProof/>
                <w:webHidden/>
              </w:rPr>
            </w:r>
            <w:r w:rsidRPr="00F86CA3">
              <w:rPr>
                <w:b w:val="0"/>
                <w:bCs w:val="0"/>
                <w:noProof/>
                <w:webHidden/>
              </w:rPr>
              <w:fldChar w:fldCharType="separate"/>
            </w:r>
            <w:r w:rsidR="008C76E6">
              <w:rPr>
                <w:b w:val="0"/>
                <w:bCs w:val="0"/>
                <w:noProof/>
                <w:webHidden/>
              </w:rPr>
              <w:t>9</w:t>
            </w:r>
            <w:r w:rsidRPr="00F86CA3">
              <w:rPr>
                <w:b w:val="0"/>
                <w:bCs w:val="0"/>
                <w:noProof/>
                <w:webHidden/>
              </w:rPr>
              <w:fldChar w:fldCharType="end"/>
            </w:r>
          </w:hyperlink>
        </w:p>
        <w:p w14:paraId="0311B103" w14:textId="7E1B9DB9" w:rsidR="00F86CA3" w:rsidRPr="00F86CA3" w:rsidRDefault="00F86CA3">
          <w:pPr>
            <w:pStyle w:val="TOC2"/>
            <w:tabs>
              <w:tab w:val="right" w:leader="dot" w:pos="9322"/>
            </w:tabs>
            <w:rPr>
              <w:rFonts w:eastAsiaTheme="minorEastAsia" w:cs="Angsana New"/>
              <w:b w:val="0"/>
              <w:bCs w:val="0"/>
              <w:noProof/>
              <w:kern w:val="2"/>
              <w:sz w:val="24"/>
              <w:szCs w:val="30"/>
              <w:lang w:val="en-AT" w:eastAsia="en-GB" w:bidi="th-TH"/>
              <w14:ligatures w14:val="standardContextual"/>
            </w:rPr>
          </w:pPr>
          <w:hyperlink w:anchor="_Toc220851415" w:history="1">
            <w:r w:rsidRPr="00F86CA3">
              <w:rPr>
                <w:rStyle w:val="Hyperlink"/>
                <w:rFonts w:eastAsia="Aptos Display"/>
                <w:b w:val="0"/>
                <w:bCs w:val="0"/>
                <w:noProof/>
              </w:rPr>
              <w:t>6.1 Exploratory Data Analysis and Metadata Extension</w:t>
            </w:r>
            <w:r w:rsidRPr="00F86CA3">
              <w:rPr>
                <w:b w:val="0"/>
                <w:bCs w:val="0"/>
                <w:noProof/>
                <w:webHidden/>
              </w:rPr>
              <w:tab/>
            </w:r>
            <w:r w:rsidRPr="00F86CA3">
              <w:rPr>
                <w:b w:val="0"/>
                <w:bCs w:val="0"/>
                <w:noProof/>
                <w:webHidden/>
              </w:rPr>
              <w:fldChar w:fldCharType="begin"/>
            </w:r>
            <w:r w:rsidRPr="00F86CA3">
              <w:rPr>
                <w:b w:val="0"/>
                <w:bCs w:val="0"/>
                <w:noProof/>
                <w:webHidden/>
              </w:rPr>
              <w:instrText xml:space="preserve"> PAGEREF _Toc220851415 \h </w:instrText>
            </w:r>
            <w:r w:rsidRPr="00F86CA3">
              <w:rPr>
                <w:b w:val="0"/>
                <w:bCs w:val="0"/>
                <w:noProof/>
                <w:webHidden/>
              </w:rPr>
            </w:r>
            <w:r w:rsidRPr="00F86CA3">
              <w:rPr>
                <w:b w:val="0"/>
                <w:bCs w:val="0"/>
                <w:noProof/>
                <w:webHidden/>
              </w:rPr>
              <w:fldChar w:fldCharType="separate"/>
            </w:r>
            <w:r w:rsidR="008C76E6">
              <w:rPr>
                <w:b w:val="0"/>
                <w:bCs w:val="0"/>
                <w:noProof/>
                <w:webHidden/>
              </w:rPr>
              <w:t>9</w:t>
            </w:r>
            <w:r w:rsidRPr="00F86CA3">
              <w:rPr>
                <w:b w:val="0"/>
                <w:bCs w:val="0"/>
                <w:noProof/>
                <w:webHidden/>
              </w:rPr>
              <w:fldChar w:fldCharType="end"/>
            </w:r>
          </w:hyperlink>
        </w:p>
        <w:p w14:paraId="58C077FC" w14:textId="0EC6DE61" w:rsidR="00F86CA3" w:rsidRPr="00F86CA3" w:rsidRDefault="00F86CA3">
          <w:pPr>
            <w:pStyle w:val="TOC2"/>
            <w:tabs>
              <w:tab w:val="right" w:leader="dot" w:pos="9322"/>
            </w:tabs>
            <w:rPr>
              <w:rFonts w:eastAsiaTheme="minorEastAsia" w:cs="Angsana New"/>
              <w:b w:val="0"/>
              <w:bCs w:val="0"/>
              <w:noProof/>
              <w:kern w:val="2"/>
              <w:sz w:val="24"/>
              <w:szCs w:val="30"/>
              <w:lang w:val="en-AT" w:eastAsia="en-GB" w:bidi="th-TH"/>
              <w14:ligatures w14:val="standardContextual"/>
            </w:rPr>
          </w:pPr>
          <w:hyperlink w:anchor="_Toc220851416" w:history="1">
            <w:r w:rsidRPr="00F86CA3">
              <w:rPr>
                <w:rStyle w:val="Hyperlink"/>
                <w:rFonts w:eastAsia="Aptos Display"/>
                <w:b w:val="0"/>
                <w:bCs w:val="0"/>
                <w:noProof/>
              </w:rPr>
              <w:t>6.2 Petastorm Dataset Creation</w:t>
            </w:r>
            <w:r w:rsidRPr="00F86CA3">
              <w:rPr>
                <w:b w:val="0"/>
                <w:bCs w:val="0"/>
                <w:noProof/>
                <w:webHidden/>
              </w:rPr>
              <w:tab/>
            </w:r>
            <w:r w:rsidRPr="00F86CA3">
              <w:rPr>
                <w:b w:val="0"/>
                <w:bCs w:val="0"/>
                <w:noProof/>
                <w:webHidden/>
              </w:rPr>
              <w:fldChar w:fldCharType="begin"/>
            </w:r>
            <w:r w:rsidRPr="00F86CA3">
              <w:rPr>
                <w:b w:val="0"/>
                <w:bCs w:val="0"/>
                <w:noProof/>
                <w:webHidden/>
              </w:rPr>
              <w:instrText xml:space="preserve"> PAGEREF _Toc220851416 \h </w:instrText>
            </w:r>
            <w:r w:rsidRPr="00F86CA3">
              <w:rPr>
                <w:b w:val="0"/>
                <w:bCs w:val="0"/>
                <w:noProof/>
                <w:webHidden/>
              </w:rPr>
            </w:r>
            <w:r w:rsidRPr="00F86CA3">
              <w:rPr>
                <w:b w:val="0"/>
                <w:bCs w:val="0"/>
                <w:noProof/>
                <w:webHidden/>
              </w:rPr>
              <w:fldChar w:fldCharType="separate"/>
            </w:r>
            <w:r w:rsidR="008C76E6">
              <w:rPr>
                <w:b w:val="0"/>
                <w:bCs w:val="0"/>
                <w:noProof/>
                <w:webHidden/>
              </w:rPr>
              <w:t>9</w:t>
            </w:r>
            <w:r w:rsidRPr="00F86CA3">
              <w:rPr>
                <w:b w:val="0"/>
                <w:bCs w:val="0"/>
                <w:noProof/>
                <w:webHidden/>
              </w:rPr>
              <w:fldChar w:fldCharType="end"/>
            </w:r>
          </w:hyperlink>
        </w:p>
        <w:p w14:paraId="6AC7EBB8" w14:textId="0DD6EE75" w:rsidR="00F86CA3" w:rsidRPr="00F86CA3" w:rsidRDefault="00F86CA3">
          <w:pPr>
            <w:pStyle w:val="TOC2"/>
            <w:tabs>
              <w:tab w:val="right" w:leader="dot" w:pos="9322"/>
            </w:tabs>
            <w:rPr>
              <w:rFonts w:eastAsiaTheme="minorEastAsia" w:cs="Angsana New"/>
              <w:b w:val="0"/>
              <w:bCs w:val="0"/>
              <w:noProof/>
              <w:kern w:val="2"/>
              <w:sz w:val="24"/>
              <w:szCs w:val="30"/>
              <w:lang w:val="en-AT" w:eastAsia="en-GB" w:bidi="th-TH"/>
              <w14:ligatures w14:val="standardContextual"/>
            </w:rPr>
          </w:pPr>
          <w:hyperlink w:anchor="_Toc220851417" w:history="1">
            <w:r w:rsidRPr="00F86CA3">
              <w:rPr>
                <w:rStyle w:val="Hyperlink"/>
                <w:rFonts w:eastAsia="Aptos Display"/>
                <w:b w:val="0"/>
                <w:bCs w:val="0"/>
                <w:noProof/>
              </w:rPr>
              <w:t>6.3 Model Training</w:t>
            </w:r>
            <w:r w:rsidRPr="00F86CA3">
              <w:rPr>
                <w:b w:val="0"/>
                <w:bCs w:val="0"/>
                <w:noProof/>
                <w:webHidden/>
              </w:rPr>
              <w:tab/>
            </w:r>
            <w:r w:rsidRPr="00F86CA3">
              <w:rPr>
                <w:b w:val="0"/>
                <w:bCs w:val="0"/>
                <w:noProof/>
                <w:webHidden/>
              </w:rPr>
              <w:fldChar w:fldCharType="begin"/>
            </w:r>
            <w:r w:rsidRPr="00F86CA3">
              <w:rPr>
                <w:b w:val="0"/>
                <w:bCs w:val="0"/>
                <w:noProof/>
                <w:webHidden/>
              </w:rPr>
              <w:instrText xml:space="preserve"> PAGEREF _Toc220851417 \h </w:instrText>
            </w:r>
            <w:r w:rsidRPr="00F86CA3">
              <w:rPr>
                <w:b w:val="0"/>
                <w:bCs w:val="0"/>
                <w:noProof/>
                <w:webHidden/>
              </w:rPr>
            </w:r>
            <w:r w:rsidRPr="00F86CA3">
              <w:rPr>
                <w:b w:val="0"/>
                <w:bCs w:val="0"/>
                <w:noProof/>
                <w:webHidden/>
              </w:rPr>
              <w:fldChar w:fldCharType="separate"/>
            </w:r>
            <w:r w:rsidR="008C76E6">
              <w:rPr>
                <w:b w:val="0"/>
                <w:bCs w:val="0"/>
                <w:noProof/>
                <w:webHidden/>
              </w:rPr>
              <w:t>10</w:t>
            </w:r>
            <w:r w:rsidRPr="00F86CA3">
              <w:rPr>
                <w:b w:val="0"/>
                <w:bCs w:val="0"/>
                <w:noProof/>
                <w:webHidden/>
              </w:rPr>
              <w:fldChar w:fldCharType="end"/>
            </w:r>
          </w:hyperlink>
        </w:p>
        <w:p w14:paraId="12AAD547" w14:textId="0F050041" w:rsidR="00F86CA3" w:rsidRPr="00F86CA3" w:rsidRDefault="00F86CA3">
          <w:pPr>
            <w:pStyle w:val="TOC2"/>
            <w:tabs>
              <w:tab w:val="right" w:leader="dot" w:pos="9322"/>
            </w:tabs>
            <w:rPr>
              <w:rFonts w:eastAsiaTheme="minorEastAsia" w:cs="Angsana New"/>
              <w:b w:val="0"/>
              <w:bCs w:val="0"/>
              <w:noProof/>
              <w:kern w:val="2"/>
              <w:sz w:val="24"/>
              <w:szCs w:val="30"/>
              <w:lang w:val="en-AT" w:eastAsia="en-GB" w:bidi="th-TH"/>
              <w14:ligatures w14:val="standardContextual"/>
            </w:rPr>
          </w:pPr>
          <w:hyperlink w:anchor="_Toc220851418" w:history="1">
            <w:r w:rsidRPr="00F86CA3">
              <w:rPr>
                <w:rStyle w:val="Hyperlink"/>
                <w:rFonts w:eastAsia="Aptos Display"/>
                <w:b w:val="0"/>
                <w:bCs w:val="0"/>
                <w:noProof/>
              </w:rPr>
              <w:t>6.4 Model Evaluation</w:t>
            </w:r>
            <w:r w:rsidRPr="00F86CA3">
              <w:rPr>
                <w:b w:val="0"/>
                <w:bCs w:val="0"/>
                <w:noProof/>
                <w:webHidden/>
              </w:rPr>
              <w:tab/>
            </w:r>
            <w:r w:rsidRPr="00F86CA3">
              <w:rPr>
                <w:b w:val="0"/>
                <w:bCs w:val="0"/>
                <w:noProof/>
                <w:webHidden/>
              </w:rPr>
              <w:fldChar w:fldCharType="begin"/>
            </w:r>
            <w:r w:rsidRPr="00F86CA3">
              <w:rPr>
                <w:b w:val="0"/>
                <w:bCs w:val="0"/>
                <w:noProof/>
                <w:webHidden/>
              </w:rPr>
              <w:instrText xml:space="preserve"> PAGEREF _Toc220851418 \h </w:instrText>
            </w:r>
            <w:r w:rsidRPr="00F86CA3">
              <w:rPr>
                <w:b w:val="0"/>
                <w:bCs w:val="0"/>
                <w:noProof/>
                <w:webHidden/>
              </w:rPr>
            </w:r>
            <w:r w:rsidRPr="00F86CA3">
              <w:rPr>
                <w:b w:val="0"/>
                <w:bCs w:val="0"/>
                <w:noProof/>
                <w:webHidden/>
              </w:rPr>
              <w:fldChar w:fldCharType="separate"/>
            </w:r>
            <w:r w:rsidR="008C76E6">
              <w:rPr>
                <w:b w:val="0"/>
                <w:bCs w:val="0"/>
                <w:noProof/>
                <w:webHidden/>
              </w:rPr>
              <w:t>11</w:t>
            </w:r>
            <w:r w:rsidRPr="00F86CA3">
              <w:rPr>
                <w:b w:val="0"/>
                <w:bCs w:val="0"/>
                <w:noProof/>
                <w:webHidden/>
              </w:rPr>
              <w:fldChar w:fldCharType="end"/>
            </w:r>
          </w:hyperlink>
        </w:p>
        <w:p w14:paraId="3EC4B9C5" w14:textId="4699269C" w:rsidR="00F86CA3" w:rsidRPr="00F86CA3" w:rsidRDefault="00F86CA3">
          <w:pPr>
            <w:pStyle w:val="TOC2"/>
            <w:tabs>
              <w:tab w:val="right" w:leader="dot" w:pos="9322"/>
            </w:tabs>
            <w:rPr>
              <w:rFonts w:eastAsiaTheme="minorEastAsia" w:cs="Angsana New"/>
              <w:b w:val="0"/>
              <w:bCs w:val="0"/>
              <w:noProof/>
              <w:kern w:val="2"/>
              <w:sz w:val="24"/>
              <w:szCs w:val="30"/>
              <w:lang w:val="en-AT" w:eastAsia="en-GB" w:bidi="th-TH"/>
              <w14:ligatures w14:val="standardContextual"/>
            </w:rPr>
          </w:pPr>
          <w:hyperlink w:anchor="_Toc220851419" w:history="1">
            <w:r w:rsidRPr="00F86CA3">
              <w:rPr>
                <w:rStyle w:val="Hyperlink"/>
                <w:rFonts w:eastAsiaTheme="majorEastAsia"/>
                <w:b w:val="0"/>
                <w:bCs w:val="0"/>
                <w:noProof/>
              </w:rPr>
              <w:t>6.5 Model Inference</w:t>
            </w:r>
            <w:r w:rsidRPr="00F86CA3">
              <w:rPr>
                <w:b w:val="0"/>
                <w:bCs w:val="0"/>
                <w:noProof/>
                <w:webHidden/>
              </w:rPr>
              <w:tab/>
            </w:r>
            <w:r w:rsidRPr="00F86CA3">
              <w:rPr>
                <w:b w:val="0"/>
                <w:bCs w:val="0"/>
                <w:noProof/>
                <w:webHidden/>
              </w:rPr>
              <w:fldChar w:fldCharType="begin"/>
            </w:r>
            <w:r w:rsidRPr="00F86CA3">
              <w:rPr>
                <w:b w:val="0"/>
                <w:bCs w:val="0"/>
                <w:noProof/>
                <w:webHidden/>
              </w:rPr>
              <w:instrText xml:space="preserve"> PAGEREF _Toc220851419 \h </w:instrText>
            </w:r>
            <w:r w:rsidRPr="00F86CA3">
              <w:rPr>
                <w:b w:val="0"/>
                <w:bCs w:val="0"/>
                <w:noProof/>
                <w:webHidden/>
              </w:rPr>
            </w:r>
            <w:r w:rsidRPr="00F86CA3">
              <w:rPr>
                <w:b w:val="0"/>
                <w:bCs w:val="0"/>
                <w:noProof/>
                <w:webHidden/>
              </w:rPr>
              <w:fldChar w:fldCharType="separate"/>
            </w:r>
            <w:r w:rsidR="008C76E6">
              <w:rPr>
                <w:b w:val="0"/>
                <w:bCs w:val="0"/>
                <w:noProof/>
                <w:webHidden/>
              </w:rPr>
              <w:t>12</w:t>
            </w:r>
            <w:r w:rsidRPr="00F86CA3">
              <w:rPr>
                <w:b w:val="0"/>
                <w:bCs w:val="0"/>
                <w:noProof/>
                <w:webHidden/>
              </w:rPr>
              <w:fldChar w:fldCharType="end"/>
            </w:r>
          </w:hyperlink>
        </w:p>
        <w:p w14:paraId="1C177E27" w14:textId="2FC82B8F" w:rsidR="00F86CA3" w:rsidRPr="00F86CA3" w:rsidRDefault="00F86CA3">
          <w:pPr>
            <w:pStyle w:val="TOC2"/>
            <w:tabs>
              <w:tab w:val="right" w:leader="dot" w:pos="9322"/>
            </w:tabs>
            <w:rPr>
              <w:rFonts w:eastAsiaTheme="minorEastAsia" w:cs="Angsana New"/>
              <w:b w:val="0"/>
              <w:bCs w:val="0"/>
              <w:noProof/>
              <w:kern w:val="2"/>
              <w:sz w:val="24"/>
              <w:szCs w:val="30"/>
              <w:lang w:val="en-AT" w:eastAsia="en-GB" w:bidi="th-TH"/>
              <w14:ligatures w14:val="standardContextual"/>
            </w:rPr>
          </w:pPr>
          <w:hyperlink w:anchor="_Toc220851420" w:history="1">
            <w:r w:rsidRPr="00F86CA3">
              <w:rPr>
                <w:rStyle w:val="Hyperlink"/>
                <w:rFonts w:eastAsiaTheme="majorEastAsia"/>
                <w:b w:val="0"/>
                <w:bCs w:val="0"/>
                <w:noProof/>
              </w:rPr>
              <w:t>6.6 Scalability Efficiency Analysis</w:t>
            </w:r>
            <w:r w:rsidRPr="00F86CA3">
              <w:rPr>
                <w:b w:val="0"/>
                <w:bCs w:val="0"/>
                <w:noProof/>
                <w:webHidden/>
              </w:rPr>
              <w:tab/>
            </w:r>
            <w:r w:rsidRPr="00F86CA3">
              <w:rPr>
                <w:b w:val="0"/>
                <w:bCs w:val="0"/>
                <w:noProof/>
                <w:webHidden/>
              </w:rPr>
              <w:fldChar w:fldCharType="begin"/>
            </w:r>
            <w:r w:rsidRPr="00F86CA3">
              <w:rPr>
                <w:b w:val="0"/>
                <w:bCs w:val="0"/>
                <w:noProof/>
                <w:webHidden/>
              </w:rPr>
              <w:instrText xml:space="preserve"> PAGEREF _Toc220851420 \h </w:instrText>
            </w:r>
            <w:r w:rsidRPr="00F86CA3">
              <w:rPr>
                <w:b w:val="0"/>
                <w:bCs w:val="0"/>
                <w:noProof/>
                <w:webHidden/>
              </w:rPr>
            </w:r>
            <w:r w:rsidRPr="00F86CA3">
              <w:rPr>
                <w:b w:val="0"/>
                <w:bCs w:val="0"/>
                <w:noProof/>
                <w:webHidden/>
              </w:rPr>
              <w:fldChar w:fldCharType="separate"/>
            </w:r>
            <w:r w:rsidR="008C76E6">
              <w:rPr>
                <w:b w:val="0"/>
                <w:bCs w:val="0"/>
                <w:noProof/>
                <w:webHidden/>
              </w:rPr>
              <w:t>13</w:t>
            </w:r>
            <w:r w:rsidRPr="00F86CA3">
              <w:rPr>
                <w:b w:val="0"/>
                <w:bCs w:val="0"/>
                <w:noProof/>
                <w:webHidden/>
              </w:rPr>
              <w:fldChar w:fldCharType="end"/>
            </w:r>
          </w:hyperlink>
        </w:p>
        <w:p w14:paraId="4C4F71DD" w14:textId="6B54449C" w:rsidR="00F86CA3" w:rsidRPr="00F86CA3" w:rsidRDefault="00F86CA3">
          <w:pPr>
            <w:pStyle w:val="TOC1"/>
            <w:tabs>
              <w:tab w:val="left" w:pos="480"/>
              <w:tab w:val="right" w:leader="dot" w:pos="9322"/>
            </w:tabs>
            <w:rPr>
              <w:rFonts w:eastAsiaTheme="minorEastAsia" w:cs="Angsana New"/>
              <w:b w:val="0"/>
              <w:bCs w:val="0"/>
              <w:i w:val="0"/>
              <w:iCs w:val="0"/>
              <w:noProof/>
              <w:kern w:val="2"/>
              <w:szCs w:val="30"/>
              <w:lang w:val="en-AT" w:eastAsia="en-GB" w:bidi="th-TH"/>
              <w14:ligatures w14:val="standardContextual"/>
            </w:rPr>
          </w:pPr>
          <w:hyperlink w:anchor="_Toc220851421" w:history="1">
            <w:r w:rsidRPr="00F86CA3">
              <w:rPr>
                <w:rStyle w:val="Hyperlink"/>
                <w:rFonts w:eastAsiaTheme="majorEastAsia"/>
                <w:b w:val="0"/>
                <w:bCs w:val="0"/>
                <w:noProof/>
              </w:rPr>
              <w:t>7.</w:t>
            </w:r>
            <w:r w:rsidRPr="00F86CA3">
              <w:rPr>
                <w:rFonts w:eastAsiaTheme="minorEastAsia" w:cs="Angsana New"/>
                <w:b w:val="0"/>
                <w:bCs w:val="0"/>
                <w:i w:val="0"/>
                <w:iCs w:val="0"/>
                <w:noProof/>
                <w:kern w:val="2"/>
                <w:szCs w:val="30"/>
                <w:lang w:val="en-AT" w:eastAsia="en-GB" w:bidi="th-TH"/>
                <w14:ligatures w14:val="standardContextual"/>
              </w:rPr>
              <w:tab/>
            </w:r>
            <w:r w:rsidRPr="00F86CA3">
              <w:rPr>
                <w:rStyle w:val="Hyperlink"/>
                <w:rFonts w:eastAsiaTheme="majorEastAsia"/>
                <w:b w:val="0"/>
                <w:bCs w:val="0"/>
                <w:noProof/>
              </w:rPr>
              <w:t>DISCUSSIONS</w:t>
            </w:r>
            <w:r w:rsidRPr="00F86CA3">
              <w:rPr>
                <w:b w:val="0"/>
                <w:bCs w:val="0"/>
                <w:noProof/>
                <w:webHidden/>
              </w:rPr>
              <w:tab/>
            </w:r>
            <w:r w:rsidRPr="00F86CA3">
              <w:rPr>
                <w:b w:val="0"/>
                <w:bCs w:val="0"/>
                <w:noProof/>
                <w:webHidden/>
              </w:rPr>
              <w:fldChar w:fldCharType="begin"/>
            </w:r>
            <w:r w:rsidRPr="00F86CA3">
              <w:rPr>
                <w:b w:val="0"/>
                <w:bCs w:val="0"/>
                <w:noProof/>
                <w:webHidden/>
              </w:rPr>
              <w:instrText xml:space="preserve"> PAGEREF _Toc220851421 \h </w:instrText>
            </w:r>
            <w:r w:rsidRPr="00F86CA3">
              <w:rPr>
                <w:b w:val="0"/>
                <w:bCs w:val="0"/>
                <w:noProof/>
                <w:webHidden/>
              </w:rPr>
            </w:r>
            <w:r w:rsidRPr="00F86CA3">
              <w:rPr>
                <w:b w:val="0"/>
                <w:bCs w:val="0"/>
                <w:noProof/>
                <w:webHidden/>
              </w:rPr>
              <w:fldChar w:fldCharType="separate"/>
            </w:r>
            <w:r w:rsidR="008C76E6">
              <w:rPr>
                <w:b w:val="0"/>
                <w:bCs w:val="0"/>
                <w:noProof/>
                <w:webHidden/>
              </w:rPr>
              <w:t>15</w:t>
            </w:r>
            <w:r w:rsidRPr="00F86CA3">
              <w:rPr>
                <w:b w:val="0"/>
                <w:bCs w:val="0"/>
                <w:noProof/>
                <w:webHidden/>
              </w:rPr>
              <w:fldChar w:fldCharType="end"/>
            </w:r>
          </w:hyperlink>
        </w:p>
        <w:p w14:paraId="1ED00101" w14:textId="10681C26" w:rsidR="00F86CA3" w:rsidRPr="00F86CA3" w:rsidRDefault="00F86CA3">
          <w:pPr>
            <w:pStyle w:val="TOC1"/>
            <w:tabs>
              <w:tab w:val="left" w:pos="480"/>
              <w:tab w:val="right" w:leader="dot" w:pos="9322"/>
            </w:tabs>
            <w:rPr>
              <w:rFonts w:eastAsiaTheme="minorEastAsia" w:cs="Angsana New"/>
              <w:b w:val="0"/>
              <w:bCs w:val="0"/>
              <w:i w:val="0"/>
              <w:iCs w:val="0"/>
              <w:noProof/>
              <w:kern w:val="2"/>
              <w:szCs w:val="30"/>
              <w:lang w:val="en-AT" w:eastAsia="en-GB" w:bidi="th-TH"/>
              <w14:ligatures w14:val="standardContextual"/>
            </w:rPr>
          </w:pPr>
          <w:hyperlink w:anchor="_Toc220851422" w:history="1">
            <w:r w:rsidRPr="00F86CA3">
              <w:rPr>
                <w:rStyle w:val="Hyperlink"/>
                <w:rFonts w:eastAsiaTheme="majorEastAsia"/>
                <w:b w:val="0"/>
                <w:bCs w:val="0"/>
                <w:noProof/>
              </w:rPr>
              <w:t>8.</w:t>
            </w:r>
            <w:r w:rsidRPr="00F86CA3">
              <w:rPr>
                <w:rFonts w:eastAsiaTheme="minorEastAsia" w:cs="Angsana New"/>
                <w:b w:val="0"/>
                <w:bCs w:val="0"/>
                <w:i w:val="0"/>
                <w:iCs w:val="0"/>
                <w:noProof/>
                <w:kern w:val="2"/>
                <w:szCs w:val="30"/>
                <w:lang w:val="en-AT" w:eastAsia="en-GB" w:bidi="th-TH"/>
                <w14:ligatures w14:val="standardContextual"/>
              </w:rPr>
              <w:tab/>
            </w:r>
            <w:r w:rsidRPr="00F86CA3">
              <w:rPr>
                <w:rStyle w:val="Hyperlink"/>
                <w:rFonts w:eastAsiaTheme="majorEastAsia"/>
                <w:b w:val="0"/>
                <w:bCs w:val="0"/>
                <w:noProof/>
              </w:rPr>
              <w:t>CHALLENGES AND SOLUTIONS</w:t>
            </w:r>
            <w:r w:rsidRPr="00F86CA3">
              <w:rPr>
                <w:b w:val="0"/>
                <w:bCs w:val="0"/>
                <w:noProof/>
                <w:webHidden/>
              </w:rPr>
              <w:tab/>
            </w:r>
            <w:r w:rsidRPr="00F86CA3">
              <w:rPr>
                <w:b w:val="0"/>
                <w:bCs w:val="0"/>
                <w:noProof/>
                <w:webHidden/>
              </w:rPr>
              <w:fldChar w:fldCharType="begin"/>
            </w:r>
            <w:r w:rsidRPr="00F86CA3">
              <w:rPr>
                <w:b w:val="0"/>
                <w:bCs w:val="0"/>
                <w:noProof/>
                <w:webHidden/>
              </w:rPr>
              <w:instrText xml:space="preserve"> PAGEREF _Toc220851422 \h </w:instrText>
            </w:r>
            <w:r w:rsidRPr="00F86CA3">
              <w:rPr>
                <w:b w:val="0"/>
                <w:bCs w:val="0"/>
                <w:noProof/>
                <w:webHidden/>
              </w:rPr>
            </w:r>
            <w:r w:rsidRPr="00F86CA3">
              <w:rPr>
                <w:b w:val="0"/>
                <w:bCs w:val="0"/>
                <w:noProof/>
                <w:webHidden/>
              </w:rPr>
              <w:fldChar w:fldCharType="separate"/>
            </w:r>
            <w:r w:rsidR="008C76E6">
              <w:rPr>
                <w:b w:val="0"/>
                <w:bCs w:val="0"/>
                <w:noProof/>
                <w:webHidden/>
              </w:rPr>
              <w:t>15</w:t>
            </w:r>
            <w:r w:rsidRPr="00F86CA3">
              <w:rPr>
                <w:b w:val="0"/>
                <w:bCs w:val="0"/>
                <w:noProof/>
                <w:webHidden/>
              </w:rPr>
              <w:fldChar w:fldCharType="end"/>
            </w:r>
          </w:hyperlink>
        </w:p>
        <w:p w14:paraId="2CC35569" w14:textId="4F679ABB" w:rsidR="00F86CA3" w:rsidRPr="00F86CA3" w:rsidRDefault="00F86CA3">
          <w:pPr>
            <w:pStyle w:val="TOC1"/>
            <w:tabs>
              <w:tab w:val="left" w:pos="480"/>
              <w:tab w:val="right" w:leader="dot" w:pos="9322"/>
            </w:tabs>
            <w:rPr>
              <w:rFonts w:eastAsiaTheme="minorEastAsia" w:cs="Angsana New"/>
              <w:b w:val="0"/>
              <w:bCs w:val="0"/>
              <w:i w:val="0"/>
              <w:iCs w:val="0"/>
              <w:noProof/>
              <w:kern w:val="2"/>
              <w:szCs w:val="30"/>
              <w:lang w:val="en-AT" w:eastAsia="en-GB" w:bidi="th-TH"/>
              <w14:ligatures w14:val="standardContextual"/>
            </w:rPr>
          </w:pPr>
          <w:hyperlink w:anchor="_Toc220851423" w:history="1">
            <w:r w:rsidRPr="00F86CA3">
              <w:rPr>
                <w:rStyle w:val="Hyperlink"/>
                <w:rFonts w:eastAsiaTheme="majorEastAsia"/>
                <w:b w:val="0"/>
                <w:bCs w:val="0"/>
                <w:noProof/>
              </w:rPr>
              <w:t>9.</w:t>
            </w:r>
            <w:r w:rsidRPr="00F86CA3">
              <w:rPr>
                <w:rFonts w:eastAsiaTheme="minorEastAsia" w:cs="Angsana New"/>
                <w:b w:val="0"/>
                <w:bCs w:val="0"/>
                <w:i w:val="0"/>
                <w:iCs w:val="0"/>
                <w:noProof/>
                <w:kern w:val="2"/>
                <w:szCs w:val="30"/>
                <w:lang w:val="en-AT" w:eastAsia="en-GB" w:bidi="th-TH"/>
                <w14:ligatures w14:val="standardContextual"/>
              </w:rPr>
              <w:tab/>
            </w:r>
            <w:r w:rsidRPr="00F86CA3">
              <w:rPr>
                <w:rStyle w:val="Hyperlink"/>
                <w:rFonts w:eastAsiaTheme="majorEastAsia"/>
                <w:b w:val="0"/>
                <w:bCs w:val="0"/>
                <w:noProof/>
              </w:rPr>
              <w:t>CONCLUSION</w:t>
            </w:r>
            <w:r w:rsidRPr="00F86CA3">
              <w:rPr>
                <w:b w:val="0"/>
                <w:bCs w:val="0"/>
                <w:noProof/>
                <w:webHidden/>
              </w:rPr>
              <w:tab/>
            </w:r>
            <w:r w:rsidRPr="00F86CA3">
              <w:rPr>
                <w:b w:val="0"/>
                <w:bCs w:val="0"/>
                <w:noProof/>
                <w:webHidden/>
              </w:rPr>
              <w:fldChar w:fldCharType="begin"/>
            </w:r>
            <w:r w:rsidRPr="00F86CA3">
              <w:rPr>
                <w:b w:val="0"/>
                <w:bCs w:val="0"/>
                <w:noProof/>
                <w:webHidden/>
              </w:rPr>
              <w:instrText xml:space="preserve"> PAGEREF _Toc220851423 \h </w:instrText>
            </w:r>
            <w:r w:rsidRPr="00F86CA3">
              <w:rPr>
                <w:b w:val="0"/>
                <w:bCs w:val="0"/>
                <w:noProof/>
                <w:webHidden/>
              </w:rPr>
            </w:r>
            <w:r w:rsidRPr="00F86CA3">
              <w:rPr>
                <w:b w:val="0"/>
                <w:bCs w:val="0"/>
                <w:noProof/>
                <w:webHidden/>
              </w:rPr>
              <w:fldChar w:fldCharType="separate"/>
            </w:r>
            <w:r w:rsidR="008C76E6">
              <w:rPr>
                <w:b w:val="0"/>
                <w:bCs w:val="0"/>
                <w:noProof/>
                <w:webHidden/>
              </w:rPr>
              <w:t>17</w:t>
            </w:r>
            <w:r w:rsidRPr="00F86CA3">
              <w:rPr>
                <w:b w:val="0"/>
                <w:bCs w:val="0"/>
                <w:noProof/>
                <w:webHidden/>
              </w:rPr>
              <w:fldChar w:fldCharType="end"/>
            </w:r>
          </w:hyperlink>
        </w:p>
        <w:p w14:paraId="5CB07303" w14:textId="46C2781C" w:rsidR="00F86CA3" w:rsidRPr="00F86CA3" w:rsidRDefault="00F86CA3">
          <w:pPr>
            <w:pStyle w:val="TOC1"/>
            <w:tabs>
              <w:tab w:val="right" w:leader="dot" w:pos="9322"/>
            </w:tabs>
            <w:rPr>
              <w:rFonts w:eastAsiaTheme="minorEastAsia" w:cs="Angsana New"/>
              <w:b w:val="0"/>
              <w:bCs w:val="0"/>
              <w:i w:val="0"/>
              <w:iCs w:val="0"/>
              <w:noProof/>
              <w:kern w:val="2"/>
              <w:szCs w:val="30"/>
              <w:lang w:val="en-AT" w:eastAsia="en-GB" w:bidi="th-TH"/>
              <w14:ligatures w14:val="standardContextual"/>
            </w:rPr>
          </w:pPr>
          <w:hyperlink w:anchor="_Toc220851424" w:history="1">
            <w:r w:rsidRPr="00F86CA3">
              <w:rPr>
                <w:rStyle w:val="Hyperlink"/>
                <w:rFonts w:eastAsiaTheme="majorEastAsia"/>
                <w:b w:val="0"/>
                <w:bCs w:val="0"/>
                <w:noProof/>
              </w:rPr>
              <w:t>REFERENCES</w:t>
            </w:r>
            <w:r w:rsidRPr="00F86CA3">
              <w:rPr>
                <w:b w:val="0"/>
                <w:bCs w:val="0"/>
                <w:noProof/>
                <w:webHidden/>
              </w:rPr>
              <w:tab/>
            </w:r>
            <w:r w:rsidRPr="00F86CA3">
              <w:rPr>
                <w:b w:val="0"/>
                <w:bCs w:val="0"/>
                <w:noProof/>
                <w:webHidden/>
              </w:rPr>
              <w:fldChar w:fldCharType="begin"/>
            </w:r>
            <w:r w:rsidRPr="00F86CA3">
              <w:rPr>
                <w:b w:val="0"/>
                <w:bCs w:val="0"/>
                <w:noProof/>
                <w:webHidden/>
              </w:rPr>
              <w:instrText xml:space="preserve"> PAGEREF _Toc220851424 \h </w:instrText>
            </w:r>
            <w:r w:rsidRPr="00F86CA3">
              <w:rPr>
                <w:b w:val="0"/>
                <w:bCs w:val="0"/>
                <w:noProof/>
                <w:webHidden/>
              </w:rPr>
            </w:r>
            <w:r w:rsidRPr="00F86CA3">
              <w:rPr>
                <w:b w:val="0"/>
                <w:bCs w:val="0"/>
                <w:noProof/>
                <w:webHidden/>
              </w:rPr>
              <w:fldChar w:fldCharType="separate"/>
            </w:r>
            <w:r w:rsidR="008C76E6">
              <w:rPr>
                <w:b w:val="0"/>
                <w:bCs w:val="0"/>
                <w:noProof/>
                <w:webHidden/>
              </w:rPr>
              <w:t>17</w:t>
            </w:r>
            <w:r w:rsidRPr="00F86CA3">
              <w:rPr>
                <w:b w:val="0"/>
                <w:bCs w:val="0"/>
                <w:noProof/>
                <w:webHidden/>
              </w:rPr>
              <w:fldChar w:fldCharType="end"/>
            </w:r>
          </w:hyperlink>
        </w:p>
        <w:p w14:paraId="31F322F0" w14:textId="78391A12" w:rsidR="009931AA" w:rsidRPr="00F86CA3" w:rsidRDefault="009931AA">
          <w:r w:rsidRPr="00F86CA3">
            <w:rPr>
              <w:noProof/>
            </w:rPr>
            <w:fldChar w:fldCharType="end"/>
          </w:r>
        </w:p>
      </w:sdtContent>
    </w:sdt>
    <w:p w14:paraId="47FE164E" w14:textId="643C9252" w:rsidR="293D2478" w:rsidRPr="00852C00" w:rsidRDefault="293D2478" w:rsidP="293D2478">
      <w:pPr>
        <w:pStyle w:val="TOC1"/>
        <w:tabs>
          <w:tab w:val="right" w:leader="dot" w:pos="9315"/>
        </w:tabs>
        <w:rPr>
          <w:rStyle w:val="Hyperlink"/>
          <w:rFonts w:ascii="Times New Roman" w:hAnsi="Times New Roman"/>
        </w:rPr>
      </w:pPr>
    </w:p>
    <w:p w14:paraId="54033BC0" w14:textId="773D845F" w:rsidR="00F97525" w:rsidRPr="00852C00" w:rsidRDefault="00F97525" w:rsidP="00EF1647"/>
    <w:p w14:paraId="1B180AEC" w14:textId="133246D7" w:rsidR="00FF1DFF" w:rsidRPr="00852C00" w:rsidRDefault="00FF1DFF" w:rsidP="002B2179"/>
    <w:p w14:paraId="7665FDB6" w14:textId="77777777" w:rsidR="0072209A" w:rsidRDefault="0072209A" w:rsidP="00446174">
      <w:pPr>
        <w:pStyle w:val="Heading1"/>
        <w:sectPr w:rsidR="0072209A" w:rsidSect="001601DE">
          <w:headerReference w:type="first" r:id="rId14"/>
          <w:footerReference w:type="first" r:id="rId15"/>
          <w:pgSz w:w="11906" w:h="16838"/>
          <w:pgMar w:top="1440" w:right="1134" w:bottom="1134" w:left="1440" w:header="709" w:footer="709" w:gutter="0"/>
          <w:pgNumType w:fmt="lowerRoman" w:start="1"/>
          <w:cols w:space="708"/>
          <w:titlePg/>
          <w:docGrid w:linePitch="360"/>
        </w:sectPr>
      </w:pPr>
    </w:p>
    <w:p w14:paraId="6309D689" w14:textId="353F2AFA" w:rsidR="005A6BBE" w:rsidRPr="00B80D61" w:rsidRDefault="7DBB0DC9" w:rsidP="00446174">
      <w:pPr>
        <w:pStyle w:val="Heading1"/>
      </w:pPr>
      <w:bookmarkStart w:id="2" w:name="_Toc651136293"/>
      <w:bookmarkStart w:id="3" w:name="_Toc220851403"/>
      <w:r>
        <w:lastRenderedPageBreak/>
        <w:t>I</w:t>
      </w:r>
      <w:r w:rsidR="5673998B">
        <w:t>NTRODUCTION</w:t>
      </w:r>
      <w:bookmarkEnd w:id="2"/>
      <w:bookmarkEnd w:id="3"/>
    </w:p>
    <w:p w14:paraId="3E5BE82E" w14:textId="2A5AAD25" w:rsidR="76135A60" w:rsidRPr="00CC5A66" w:rsidRDefault="00FF09AE" w:rsidP="00ED63BE">
      <w:pPr>
        <w:pStyle w:val="Heading2"/>
      </w:pPr>
      <w:bookmarkStart w:id="4" w:name="_Toc884096502"/>
      <w:bookmarkStart w:id="5" w:name="_Toc220851404"/>
      <w:r>
        <w:t xml:space="preserve">1.1 </w:t>
      </w:r>
      <w:r w:rsidR="76135A60" w:rsidRPr="00CC5A66">
        <w:t>Background</w:t>
      </w:r>
      <w:bookmarkEnd w:id="4"/>
      <w:bookmarkEnd w:id="5"/>
    </w:p>
    <w:p w14:paraId="784D6DCC" w14:textId="5990C106" w:rsidR="3EFA0C09" w:rsidRPr="00852C00" w:rsidRDefault="64D99D9E" w:rsidP="3EFA0C09">
      <w:r w:rsidRPr="00852C00">
        <w:t>Technology evolution has pushed a data</w:t>
      </w:r>
      <w:r w:rsidR="00AA26F0">
        <w:t>-</w:t>
      </w:r>
      <w:r w:rsidRPr="00852C00">
        <w:t>centric revolution. Within our identification as society and the social construction given by the day-by-day of life, any singularity of time is composed of bits of data. Driven by the scalability of cloud computing, a second wave of digital transformation, led by Artificial Intelligence (AI), has emerged. This shift relies on massive volumes of data to train the next generation of digital products, resulting in significant real-world impacts</w:t>
      </w:r>
    </w:p>
    <w:p w14:paraId="217718EE" w14:textId="6E405890" w:rsidR="3EFA0C09" w:rsidRPr="00852C00" w:rsidRDefault="64D99D9E" w:rsidP="00152318">
      <w:pPr>
        <w:spacing w:after="240"/>
      </w:pPr>
      <w:r w:rsidRPr="00852C00">
        <w:t>Today, these vast datasets are processed not on single machines, but across elastic, distributed clusters capable of handling high-volume gradient computations. The field of Earth Observation (EO) has mirrored this trend, optimizing its data sources to provide more accurate and impactful societal insights.</w:t>
      </w:r>
    </w:p>
    <w:p w14:paraId="44696CC5" w14:textId="67BE555A" w:rsidR="3EFA0C09" w:rsidRPr="00852C00" w:rsidRDefault="64D99D9E" w:rsidP="007464C9">
      <w:pPr>
        <w:spacing w:after="240"/>
      </w:pPr>
      <w:r w:rsidRPr="00852C00">
        <w:t xml:space="preserve">Navigating this landscape requires a skilled workforce in AI, distributed systems, and Big Data management. This report documents the development of a scalable big data pipeline and the construction of a deep-learning neural network from scratch. </w:t>
      </w:r>
    </w:p>
    <w:p w14:paraId="4BD26537" w14:textId="2E375288" w:rsidR="3EFA0C09" w:rsidRPr="00852C00" w:rsidRDefault="64D99D9E" w:rsidP="00222C70">
      <w:pPr>
        <w:spacing w:after="240"/>
      </w:pPr>
      <w:r w:rsidRPr="00852C00">
        <w:t xml:space="preserve">The following report focuses on constructing from scratch a deep-learning neural network to train models capable of characterizing, on a pixel-wise level, land-use and land-cover labels to map larger areas and continents. </w:t>
      </w:r>
    </w:p>
    <w:p w14:paraId="67207A43" w14:textId="21BC08F2" w:rsidR="005A6BBE" w:rsidRPr="00CC5A66" w:rsidRDefault="00FF09AE" w:rsidP="00ED63BE">
      <w:pPr>
        <w:pStyle w:val="Heading2"/>
      </w:pPr>
      <w:bookmarkStart w:id="6" w:name="_Toc96327939"/>
      <w:bookmarkStart w:id="7" w:name="_Toc220851405"/>
      <w:r>
        <w:t xml:space="preserve">1.2 </w:t>
      </w:r>
      <w:r w:rsidR="7DBB0DC9" w:rsidRPr="00CC5A66">
        <w:t>Objectives</w:t>
      </w:r>
      <w:bookmarkEnd w:id="6"/>
      <w:bookmarkEnd w:id="7"/>
    </w:p>
    <w:p w14:paraId="62E90160" w14:textId="5946AFBA" w:rsidR="4CA61283" w:rsidRPr="00852C00" w:rsidRDefault="5C68022B" w:rsidP="3EFA0C09">
      <w:r w:rsidRPr="00852C00">
        <w:t xml:space="preserve">The main objective of this project is to experiment with the efficiency and scalability of </w:t>
      </w:r>
      <w:r w:rsidR="47CAD3C7" w:rsidRPr="00852C00">
        <w:t xml:space="preserve">the Deep Learning (DL) algorithm </w:t>
      </w:r>
      <w:r w:rsidR="14F4B547" w:rsidRPr="00852C00">
        <w:t xml:space="preserve">in </w:t>
      </w:r>
      <w:r w:rsidR="070CC992" w:rsidRPr="00852C00">
        <w:t>a distributed</w:t>
      </w:r>
      <w:r w:rsidRPr="00852C00">
        <w:t xml:space="preserve"> computing environme</w:t>
      </w:r>
      <w:r w:rsidR="0ABB445D" w:rsidRPr="00852C00">
        <w:t>nt</w:t>
      </w:r>
      <w:r w:rsidR="222C30E5" w:rsidRPr="00852C00">
        <w:t xml:space="preserve"> for the pixel-wise land cover classification on the large BigEarthNet dataset.</w:t>
      </w:r>
    </w:p>
    <w:p w14:paraId="05866476" w14:textId="5C307864" w:rsidR="4CA61283" w:rsidRPr="00852C00" w:rsidRDefault="222C30E5" w:rsidP="3EFA0C09">
      <w:r w:rsidRPr="00852C00">
        <w:t>The secondary objectives of the project are as follows:</w:t>
      </w:r>
    </w:p>
    <w:p w14:paraId="4B3E7A2C" w14:textId="756777AD" w:rsidR="4CA61283" w:rsidRPr="00852C00" w:rsidRDefault="222C30E5" w:rsidP="00E80327">
      <w:pPr>
        <w:pStyle w:val="ListParagraph"/>
        <w:numPr>
          <w:ilvl w:val="0"/>
          <w:numId w:val="7"/>
        </w:numPr>
      </w:pPr>
      <w:r w:rsidRPr="00852C00">
        <w:t>To preprocess the input raster datasets and create and store petastorm datasets in S3 buck</w:t>
      </w:r>
      <w:r w:rsidR="349BE409" w:rsidRPr="00852C00">
        <w:t>et.</w:t>
      </w:r>
    </w:p>
    <w:p w14:paraId="6B67B61A" w14:textId="76092F5A" w:rsidR="4CA61283" w:rsidRPr="00852C00" w:rsidRDefault="349BE409" w:rsidP="00E80327">
      <w:pPr>
        <w:pStyle w:val="ListParagraph"/>
        <w:numPr>
          <w:ilvl w:val="0"/>
          <w:numId w:val="7"/>
        </w:numPr>
      </w:pPr>
      <w:r w:rsidRPr="00852C00">
        <w:t xml:space="preserve">To develop the efficient </w:t>
      </w:r>
      <w:r w:rsidR="4DC81C20" w:rsidRPr="00852C00">
        <w:t>DL</w:t>
      </w:r>
      <w:r w:rsidRPr="00852C00">
        <w:t xml:space="preserve"> </w:t>
      </w:r>
      <w:r w:rsidR="51F80C3E" w:rsidRPr="00852C00">
        <w:t xml:space="preserve">model training and evaluation </w:t>
      </w:r>
      <w:r w:rsidRPr="00852C00">
        <w:t xml:space="preserve">using Tensorflow </w:t>
      </w:r>
      <w:r w:rsidR="2A3A8058" w:rsidRPr="00852C00">
        <w:t>MirroredStrategy</w:t>
      </w:r>
      <w:r w:rsidR="68530695" w:rsidRPr="00852C00">
        <w:t>.</w:t>
      </w:r>
    </w:p>
    <w:p w14:paraId="06D02A4A" w14:textId="18E8F5C7" w:rsidR="4CA61283" w:rsidRPr="00852C00" w:rsidRDefault="2A3A8058" w:rsidP="00E80327">
      <w:pPr>
        <w:pStyle w:val="ListParagraph"/>
        <w:numPr>
          <w:ilvl w:val="0"/>
          <w:numId w:val="7"/>
        </w:numPr>
      </w:pPr>
      <w:r w:rsidRPr="00852C00">
        <w:t xml:space="preserve">To access the scalability through </w:t>
      </w:r>
      <w:r w:rsidR="0150D214" w:rsidRPr="00852C00">
        <w:t>the speedup</w:t>
      </w:r>
      <w:r w:rsidRPr="00852C00">
        <w:t xml:space="preserve"> curve for both </w:t>
      </w:r>
      <w:r w:rsidR="0F8ACD7A" w:rsidRPr="00852C00">
        <w:t>preprocessing</w:t>
      </w:r>
      <w:r w:rsidR="298B0BFF" w:rsidRPr="00852C00">
        <w:t xml:space="preserve"> (based on numebr of </w:t>
      </w:r>
      <w:r w:rsidR="1D22D1F5" w:rsidRPr="00852C00">
        <w:t>executors) and</w:t>
      </w:r>
      <w:r w:rsidR="0F8ACD7A" w:rsidRPr="00852C00">
        <w:t xml:space="preserve"> model training </w:t>
      </w:r>
      <w:r w:rsidR="1EB86201" w:rsidRPr="00852C00">
        <w:t xml:space="preserve">(based on </w:t>
      </w:r>
      <w:r w:rsidR="0E604A74" w:rsidRPr="00852C00">
        <w:t xml:space="preserve">the </w:t>
      </w:r>
      <w:r w:rsidR="1EB86201" w:rsidRPr="00852C00">
        <w:t xml:space="preserve">number of GPUs) </w:t>
      </w:r>
      <w:r w:rsidR="0F8ACD7A" w:rsidRPr="00852C00">
        <w:t>for different fractions of the datasets.</w:t>
      </w:r>
    </w:p>
    <w:p w14:paraId="0F59C0D6" w14:textId="729B8FA2" w:rsidR="293D2478" w:rsidRPr="00852C00" w:rsidRDefault="293D2478" w:rsidP="293D2478">
      <w:pPr>
        <w:pStyle w:val="ListParagraph"/>
      </w:pPr>
    </w:p>
    <w:p w14:paraId="130D2C93" w14:textId="13439287" w:rsidR="3EFA0C09" w:rsidRDefault="00FF09AE" w:rsidP="293D2478">
      <w:pPr>
        <w:pStyle w:val="Heading2"/>
      </w:pPr>
      <w:bookmarkStart w:id="8" w:name="_Toc2109074751"/>
      <w:bookmarkStart w:id="9" w:name="_Toc220851406"/>
      <w:r>
        <w:t xml:space="preserve">1.3 </w:t>
      </w:r>
      <w:proofErr w:type="spellStart"/>
      <w:r w:rsidR="00214E8E">
        <w:t>BigEarthNet</w:t>
      </w:r>
      <w:proofErr w:type="spellEnd"/>
      <w:r w:rsidR="00230AFF">
        <w:t xml:space="preserve"> </w:t>
      </w:r>
      <w:r w:rsidR="00262DC6">
        <w:t>D</w:t>
      </w:r>
      <w:r w:rsidR="00230AFF">
        <w:t>atasets</w:t>
      </w:r>
      <w:bookmarkEnd w:id="8"/>
      <w:bookmarkEnd w:id="9"/>
    </w:p>
    <w:p w14:paraId="40248062" w14:textId="7A5C1A40" w:rsidR="293D2478" w:rsidRPr="00852C00" w:rsidRDefault="163EA0E4" w:rsidP="293D2478">
      <w:proofErr w:type="spellStart"/>
      <w:r w:rsidRPr="00852C00">
        <w:t>BigEarthNet</w:t>
      </w:r>
      <w:proofErr w:type="spellEnd"/>
      <w:r w:rsidRPr="00852C00">
        <w:t xml:space="preserve"> v2.0 is a </w:t>
      </w:r>
      <w:r w:rsidR="589F9150" w:rsidRPr="00852C00">
        <w:t xml:space="preserve">large scale </w:t>
      </w:r>
      <w:r w:rsidRPr="00852C00">
        <w:t>benchmark dataset consisting of 549,488 pairs of Sentinel-1 and Sentinel-2 image patches</w:t>
      </w:r>
      <w:r w:rsidR="009A45A6">
        <w:t xml:space="preserve"> </w:t>
      </w:r>
      <w:r w:rsidR="009A45A6" w:rsidRPr="009A45A6">
        <w:t>(</w:t>
      </w:r>
      <w:proofErr w:type="spellStart"/>
      <w:r w:rsidR="009A45A6" w:rsidRPr="009A45A6">
        <w:t>Clasen</w:t>
      </w:r>
      <w:proofErr w:type="spellEnd"/>
      <w:r w:rsidR="009A45A6" w:rsidRPr="009A45A6">
        <w:t xml:space="preserve"> et al., 2025)</w:t>
      </w:r>
      <w:r w:rsidRPr="00852C00">
        <w:t>. Each image patch is associated with a pixel-level reference map and multiple land-cover class labels (i.e., multi-labels), derived from the most recent CORINE Land Cover</w:t>
      </w:r>
      <w:r w:rsidR="1FA1A92D" w:rsidRPr="00852C00">
        <w:t xml:space="preserve"> (CLC)</w:t>
      </w:r>
      <w:r w:rsidRPr="00852C00">
        <w:t xml:space="preserve"> database of the year 2018. </w:t>
      </w:r>
      <w:r w:rsidR="2E9C8751" w:rsidRPr="00852C00">
        <w:t xml:space="preserve">BigEarthNet v2.0 dataset was constructed by the Remote Sensing Image Analysis (RSiM) Group and the Database Systems and Information Management (DIMA) Group at the Technische Universität Berlin (TU Berlin). The dataset </w:t>
      </w:r>
      <w:r w:rsidR="3944E83D" w:rsidRPr="00852C00">
        <w:t xml:space="preserve">is </w:t>
      </w:r>
      <w:r w:rsidR="4B866A98" w:rsidRPr="00852C00">
        <w:t xml:space="preserve">collected </w:t>
      </w:r>
      <w:r w:rsidR="3944E83D" w:rsidRPr="00852C00">
        <w:t xml:space="preserve">between </w:t>
      </w:r>
      <w:r w:rsidR="3E7F369D" w:rsidRPr="00852C00">
        <w:t xml:space="preserve">June 2017 and May 2018 across ten countries: Austria, Belgium, Finland, Ireland, Kosovo, Lithuania, Luxembourg, Portugal, Serbia, and Switzerland. </w:t>
      </w:r>
      <w:r w:rsidR="5DEBBB3B" w:rsidRPr="00852C00">
        <w:t>BigEarthNet</w:t>
      </w:r>
      <w:r w:rsidR="3E7F369D" w:rsidRPr="00852C00">
        <w:t xml:space="preserve"> </w:t>
      </w:r>
      <w:r w:rsidR="468B7597" w:rsidRPr="00852C00">
        <w:t>comprehends</w:t>
      </w:r>
      <w:r w:rsidR="2E9C8751" w:rsidRPr="00852C00">
        <w:t xml:space="preserve"> of 44 classes of Land-Use Land-Cover</w:t>
      </w:r>
      <w:r w:rsidR="40F7BFE1" w:rsidRPr="00852C00">
        <w:t xml:space="preserve"> based on CLC. Additionally, it also provides the 19 classes by a simplified grouping of many detailed </w:t>
      </w:r>
      <w:r w:rsidR="14936979" w:rsidRPr="00852C00">
        <w:t xml:space="preserve">CLC classes, which is </w:t>
      </w:r>
      <w:r w:rsidR="14936979" w:rsidRPr="00852C00">
        <w:lastRenderedPageBreak/>
        <w:t>majory recommended for scene or patch level classification.</w:t>
      </w:r>
      <w:r w:rsidR="2739204E" w:rsidRPr="00852C00">
        <w:t xml:space="preserve"> In a nutshell, this dataset enables training deep neural networks at scale, while accurately reflecting real-world land-cover diversity.</w:t>
      </w:r>
    </w:p>
    <w:p w14:paraId="2276BBD5" w14:textId="2B9EE1B3" w:rsidR="00BD2B5C" w:rsidRPr="00CC5A66" w:rsidRDefault="00BD2B5C" w:rsidP="00446174">
      <w:pPr>
        <w:pStyle w:val="Heading1"/>
      </w:pPr>
      <w:bookmarkStart w:id="10" w:name="_Toc861996381"/>
      <w:bookmarkStart w:id="11" w:name="_Toc220851407"/>
      <w:r w:rsidRPr="00CC5A66">
        <w:t>TOOLS</w:t>
      </w:r>
      <w:bookmarkEnd w:id="10"/>
      <w:bookmarkEnd w:id="11"/>
    </w:p>
    <w:p w14:paraId="239592FD" w14:textId="4DE34E37" w:rsidR="3EFA0C09" w:rsidRPr="00852C00" w:rsidRDefault="00F26A55">
      <w:r w:rsidRPr="00852C00">
        <w:t xml:space="preserve">The tools that are used in this project are </w:t>
      </w:r>
      <w:r w:rsidR="00B67E26" w:rsidRPr="00852C00">
        <w:t>briefly described below</w:t>
      </w:r>
      <w:r w:rsidR="00D33091" w:rsidRPr="00852C00">
        <w:t>:</w:t>
      </w:r>
    </w:p>
    <w:p w14:paraId="4010998B" w14:textId="19C0CB0F" w:rsidR="00BD2B5C" w:rsidRPr="00852C00" w:rsidRDefault="00C01BC9" w:rsidP="00E80327">
      <w:pPr>
        <w:pStyle w:val="ListParagraph"/>
        <w:numPr>
          <w:ilvl w:val="0"/>
          <w:numId w:val="1"/>
        </w:numPr>
        <w:ind w:left="426" w:hanging="426"/>
      </w:pPr>
      <w:r w:rsidRPr="00852C00">
        <w:rPr>
          <w:b/>
        </w:rPr>
        <w:t>Apache Spark</w:t>
      </w:r>
    </w:p>
    <w:p w14:paraId="57D6082D" w14:textId="77777777" w:rsidR="00D33091" w:rsidRPr="00852C00" w:rsidRDefault="00C01BC9" w:rsidP="00D33091">
      <w:pPr>
        <w:spacing w:after="240"/>
      </w:pPr>
      <w:r w:rsidRPr="00852C00">
        <w:t xml:space="preserve">Apache Spark </w:t>
      </w:r>
      <w:r w:rsidR="00C51EF3" w:rsidRPr="00852C00">
        <w:t xml:space="preserve">is the most widely used engine for scalable computing. It </w:t>
      </w:r>
      <w:r w:rsidRPr="00852C00">
        <w:t>is</w:t>
      </w:r>
      <w:r w:rsidR="00F75720" w:rsidRPr="00852C00">
        <w:t xml:space="preserve"> a unified engine for large</w:t>
      </w:r>
      <w:r w:rsidR="00091BC6" w:rsidRPr="00852C00">
        <w:t>-</w:t>
      </w:r>
      <w:r w:rsidR="00F75720" w:rsidRPr="00852C00">
        <w:t>scale data</w:t>
      </w:r>
      <w:r w:rsidR="00EE4C60" w:rsidRPr="00852C00">
        <w:t xml:space="preserve"> processing,</w:t>
      </w:r>
      <w:r w:rsidR="00F75720" w:rsidRPr="00852C00">
        <w:t xml:space="preserve"> ana</w:t>
      </w:r>
      <w:r w:rsidR="00091BC6" w:rsidRPr="00852C00">
        <w:t>lytics</w:t>
      </w:r>
      <w:r w:rsidR="00EE4C60" w:rsidRPr="00852C00">
        <w:t>,</w:t>
      </w:r>
      <w:r w:rsidR="00201B81" w:rsidRPr="00852C00">
        <w:t xml:space="preserve"> and machine learning</w:t>
      </w:r>
      <w:r w:rsidR="00EE4C60" w:rsidRPr="00852C00">
        <w:t xml:space="preserve"> algorithms</w:t>
      </w:r>
      <w:r w:rsidR="008B7CE6" w:rsidRPr="00852C00">
        <w:t xml:space="preserve"> on </w:t>
      </w:r>
      <w:r w:rsidR="002011C8" w:rsidRPr="00852C00">
        <w:t>single-node machines or clusters</w:t>
      </w:r>
      <w:r w:rsidR="00CD3248" w:rsidRPr="00852C00">
        <w:t xml:space="preserve"> </w:t>
      </w:r>
      <w:r w:rsidR="00CD3248" w:rsidRPr="00852C00">
        <w:fldChar w:fldCharType="begin"/>
      </w:r>
      <w:r w:rsidR="00CD3248" w:rsidRPr="00852C00">
        <w:instrText xml:space="preserve"> ADDIN ZOTERO_ITEM CSL_CITATION {"citationID":"bpkkJORG","properties":{"formattedCitation":"(The Apache Software Foundation, n.d.)","plainCitation":"(The Apache Software Foundation, n.d.)","noteIndex":0},"citationItems":[{"id":351,"uris":["http://zotero.org/users/16619911/items/IFFP5E2E"],"itemData":{"id":351,"type":"entry-encyclopedia","title":"Apache Spark: Unified Engine for Large-Scale Data Analytics","URL":"https://spark.apache.org/","author":[{"family":"The Apache Software Foundation","given":""}],"accessed":{"date-parts":[["2025",11,13]]}}}],"schema":"https://github.com/citation-style-language/schema/raw/master/csl-citation.json"} </w:instrText>
      </w:r>
      <w:r w:rsidR="00CD3248" w:rsidRPr="00852C00">
        <w:fldChar w:fldCharType="separate"/>
      </w:r>
      <w:r w:rsidR="00CD3248" w:rsidRPr="00852C00">
        <w:t>(The Apache Software Foundation, n.d.)</w:t>
      </w:r>
      <w:r w:rsidR="00CD3248" w:rsidRPr="00852C00">
        <w:fldChar w:fldCharType="end"/>
      </w:r>
      <w:r w:rsidR="00091BC6" w:rsidRPr="00852C00">
        <w:t>.</w:t>
      </w:r>
      <w:r w:rsidR="005C21A2" w:rsidRPr="00852C00">
        <w:t xml:space="preserve"> </w:t>
      </w:r>
      <w:r w:rsidR="00EE4C60" w:rsidRPr="00852C00">
        <w:t>The framework is based on the MapReduce paradigm</w:t>
      </w:r>
      <w:r w:rsidR="00F12193" w:rsidRPr="00852C00">
        <w:t>,</w:t>
      </w:r>
      <w:r w:rsidR="00CD3248" w:rsidRPr="00852C00">
        <w:t xml:space="preserve"> and</w:t>
      </w:r>
      <w:r w:rsidR="00EE4C60" w:rsidRPr="00852C00">
        <w:t xml:space="preserve"> </w:t>
      </w:r>
      <w:r w:rsidR="00CD3248" w:rsidRPr="00852C00">
        <w:t>i</w:t>
      </w:r>
      <w:r w:rsidRPr="00852C00">
        <w:t>t has numerous APIs implemented in Python, Java, and Scala</w:t>
      </w:r>
      <w:r w:rsidR="00CD3248" w:rsidRPr="00852C00">
        <w:t xml:space="preserve"> </w:t>
      </w:r>
      <w:r w:rsidR="00CD3248" w:rsidRPr="00852C00">
        <w:fldChar w:fldCharType="begin"/>
      </w:r>
      <w:r w:rsidR="00016E41" w:rsidRPr="00852C00">
        <w:instrText xml:space="preserve"> ADDIN ZOTERO_ITEM CSL_CITATION {"citationID":"HvrYyIjN","properties":{"formattedCitation":"(Polak, 2023)","plainCitation":"(Polak, 2023)","noteIndex":0},"citationItems":[{"id":353,"uris":["http://zotero.org/users/16619911/items/C7EIKSF8"],"itemData":{"id":353,"type":"book","event-place":"Beijing Boston Farnham Sebastopol Tokyo","ISBN":"978-1-0981-0682-9","language":"en","number-of-pages":"1","publisher":"O'Reilly","publisher-place":"Beijing Boston Farnham Sebastopol Tokyo","source":"K10plus ISBN","title":"Scaling machine learning with Spark: distributed ML with MLlib, TensorFlow, and PyTorch","title-short":"Scaling machine learning with Spark","author":[{"family":"Polak","given":"Adi"}],"issued":{"date-parts":[["2023"]]}}}],"schema":"https://github.com/citation-style-language/schema/raw/master/csl-citation.json"} </w:instrText>
      </w:r>
      <w:r w:rsidR="00CD3248" w:rsidRPr="00852C00">
        <w:fldChar w:fldCharType="separate"/>
      </w:r>
      <w:r w:rsidR="00016E41" w:rsidRPr="00852C00">
        <w:t>(Polak, 2023)</w:t>
      </w:r>
      <w:r w:rsidR="00CD3248" w:rsidRPr="00852C00">
        <w:fldChar w:fldCharType="end"/>
      </w:r>
      <w:r w:rsidR="00B401C0" w:rsidRPr="00852C00">
        <w:t>.</w:t>
      </w:r>
    </w:p>
    <w:p w14:paraId="74097961" w14:textId="4EB383D9" w:rsidR="00C01BC9" w:rsidRPr="00852C00" w:rsidRDefault="008F48FA" w:rsidP="00E80327">
      <w:pPr>
        <w:pStyle w:val="ListParagraph"/>
        <w:numPr>
          <w:ilvl w:val="0"/>
          <w:numId w:val="1"/>
        </w:numPr>
        <w:ind w:left="426" w:hanging="426"/>
      </w:pPr>
      <w:proofErr w:type="spellStart"/>
      <w:r w:rsidRPr="00852C00">
        <w:rPr>
          <w:b/>
        </w:rPr>
        <w:t>PySpark</w:t>
      </w:r>
      <w:proofErr w:type="spellEnd"/>
    </w:p>
    <w:p w14:paraId="0AB52C46" w14:textId="77777777" w:rsidR="00D33091" w:rsidRPr="00852C00" w:rsidRDefault="009537BA" w:rsidP="00D33091">
      <w:pPr>
        <w:spacing w:after="240"/>
      </w:pPr>
      <w:proofErr w:type="spellStart"/>
      <w:r w:rsidRPr="00852C00">
        <w:t>PySpark</w:t>
      </w:r>
      <w:proofErr w:type="spellEnd"/>
      <w:r w:rsidRPr="00852C00">
        <w:t xml:space="preserve"> is the Python API for Apache Spark</w:t>
      </w:r>
      <w:r w:rsidR="00FD7067" w:rsidRPr="00852C00">
        <w:t xml:space="preserve"> that allows </w:t>
      </w:r>
      <w:r w:rsidR="00CE2C94" w:rsidRPr="00852C00">
        <w:t xml:space="preserve">access to </w:t>
      </w:r>
      <w:r w:rsidR="00DF23A3" w:rsidRPr="00852C00">
        <w:t xml:space="preserve">the </w:t>
      </w:r>
      <w:r w:rsidR="00DA04DD" w:rsidRPr="00852C00">
        <w:t>S</w:t>
      </w:r>
      <w:r w:rsidR="00CE2C94" w:rsidRPr="00852C00">
        <w:t xml:space="preserve">park </w:t>
      </w:r>
      <w:r w:rsidRPr="00852C00">
        <w:t xml:space="preserve">distributed </w:t>
      </w:r>
      <w:r w:rsidR="009A487A" w:rsidRPr="00852C00">
        <w:t xml:space="preserve">environment </w:t>
      </w:r>
      <w:r w:rsidR="006A760F" w:rsidRPr="00852C00">
        <w:t xml:space="preserve">using </w:t>
      </w:r>
      <w:r w:rsidR="009A487A" w:rsidRPr="00852C00">
        <w:t>P</w:t>
      </w:r>
      <w:r w:rsidR="006A760F" w:rsidRPr="00852C00">
        <w:t>ython</w:t>
      </w:r>
      <w:r w:rsidR="00F40B79" w:rsidRPr="00852C00">
        <w:t>.</w:t>
      </w:r>
      <w:r w:rsidR="003E72FE" w:rsidRPr="00852C00">
        <w:t xml:space="preserve"> This allows users to build scalable data pipelines and machine learning workflows using familiar Python syntax.</w:t>
      </w:r>
      <w:r w:rsidR="00224916" w:rsidRPr="00852C00">
        <w:t xml:space="preserve"> </w:t>
      </w:r>
      <w:r w:rsidR="00851AEC" w:rsidRPr="00852C00">
        <w:t xml:space="preserve">Within a </w:t>
      </w:r>
      <w:proofErr w:type="spellStart"/>
      <w:r w:rsidR="00851AEC" w:rsidRPr="00852C00">
        <w:t>PySpark</w:t>
      </w:r>
      <w:proofErr w:type="spellEnd"/>
      <w:r w:rsidR="00851AEC" w:rsidRPr="00852C00">
        <w:t xml:space="preserve"> application, </w:t>
      </w:r>
      <w:proofErr w:type="spellStart"/>
      <w:r w:rsidR="00B75CE9" w:rsidRPr="00852C00">
        <w:rPr>
          <w:i/>
          <w:iCs/>
        </w:rPr>
        <w:t>SparkContext</w:t>
      </w:r>
      <w:proofErr w:type="spellEnd"/>
      <w:r w:rsidR="00B75CE9" w:rsidRPr="00852C00">
        <w:t xml:space="preserve"> has a paramet</w:t>
      </w:r>
      <w:r w:rsidR="00A2507C" w:rsidRPr="00852C00">
        <w:t>er called _</w:t>
      </w:r>
      <w:r w:rsidR="00A2507C" w:rsidRPr="00852C00">
        <w:rPr>
          <w:i/>
          <w:iCs/>
        </w:rPr>
        <w:t>gateway</w:t>
      </w:r>
      <w:r w:rsidR="00A61BF1" w:rsidRPr="00852C00">
        <w:t>,</w:t>
      </w:r>
      <w:r w:rsidR="00A2507C" w:rsidRPr="00852C00">
        <w:t xml:space="preserve"> </w:t>
      </w:r>
      <w:r w:rsidR="000C52EF" w:rsidRPr="00852C00">
        <w:t xml:space="preserve">which </w:t>
      </w:r>
      <w:r w:rsidR="001E566E" w:rsidRPr="00852C00">
        <w:t xml:space="preserve">manages the </w:t>
      </w:r>
      <w:r w:rsidR="00655409" w:rsidRPr="00852C00">
        <w:t xml:space="preserve">connection interface </w:t>
      </w:r>
      <w:r w:rsidR="00F6399D" w:rsidRPr="00852C00">
        <w:t xml:space="preserve">to </w:t>
      </w:r>
      <w:r w:rsidR="00E01BDE" w:rsidRPr="00852C00">
        <w:t xml:space="preserve">pass </w:t>
      </w:r>
      <w:r w:rsidR="008A3B90" w:rsidRPr="00852C00">
        <w:t xml:space="preserve">the </w:t>
      </w:r>
      <w:r w:rsidR="00A61BF1" w:rsidRPr="00852C00">
        <w:t>Py4J application to the Spark Server</w:t>
      </w:r>
      <w:r w:rsidR="00543752" w:rsidRPr="00852C00">
        <w:t xml:space="preserve"> running on JVM</w:t>
      </w:r>
      <w:r w:rsidR="003E72FE" w:rsidRPr="00852C00">
        <w:t xml:space="preserve"> </w:t>
      </w:r>
      <w:r w:rsidR="003E72FE" w:rsidRPr="00852C00">
        <w:fldChar w:fldCharType="begin"/>
      </w:r>
      <w:r w:rsidR="003E72FE" w:rsidRPr="00852C00">
        <w:instrText xml:space="preserve"> ADDIN ZOTERO_ITEM CSL_CITATION {"citationID":"Z3C51Gwb","properties":{"formattedCitation":"(Polak, 2023)","plainCitation":"(Polak, 2023)","noteIndex":0},"citationItems":[{"id":353,"uris":["http://zotero.org/users/16619911/items/C7EIKSF8"],"itemData":{"id":353,"type":"book","event-place":"Beijing Boston Farnham Sebastopol Tokyo","ISBN":"978-1-0981-0682-9","language":"en","number-of-pages":"1","publisher":"O'Reilly","publisher-place":"Beijing Boston Farnham Sebastopol Tokyo","source":"K10plus ISBN","title":"Scaling machine learning with Spark: distributed ML with MLlib, TensorFlow, and PyTorch","title-short":"Scaling machine learning with Spark","author":[{"family":"Polak","given":"Adi"}],"issued":{"date-parts":[["2023"]]}}}],"schema":"https://github.com/citation-style-language/schema/raw/master/csl-citation.json"} </w:instrText>
      </w:r>
      <w:r w:rsidR="003E72FE" w:rsidRPr="00852C00">
        <w:fldChar w:fldCharType="separate"/>
      </w:r>
      <w:r w:rsidR="003E72FE" w:rsidRPr="00852C00">
        <w:rPr>
          <w:noProof/>
        </w:rPr>
        <w:t>(Polak, 2023)</w:t>
      </w:r>
      <w:r w:rsidR="003E72FE" w:rsidRPr="00852C00">
        <w:fldChar w:fldCharType="end"/>
      </w:r>
      <w:r w:rsidR="00A61BF1" w:rsidRPr="00852C00">
        <w:t>.</w:t>
      </w:r>
    </w:p>
    <w:p w14:paraId="2BDC23C5" w14:textId="506D4321" w:rsidR="00BD2B5C" w:rsidRPr="00852C00" w:rsidRDefault="00BD2B5C" w:rsidP="00E80327">
      <w:pPr>
        <w:pStyle w:val="ListParagraph"/>
        <w:numPr>
          <w:ilvl w:val="0"/>
          <w:numId w:val="1"/>
        </w:numPr>
        <w:ind w:left="426" w:hanging="426"/>
      </w:pPr>
      <w:r w:rsidRPr="00852C00">
        <w:rPr>
          <w:b/>
        </w:rPr>
        <w:t>AWS- EMR</w:t>
      </w:r>
      <w:r w:rsidR="00CE2134" w:rsidRPr="00852C00">
        <w:rPr>
          <w:b/>
        </w:rPr>
        <w:t xml:space="preserve"> (</w:t>
      </w:r>
      <w:r w:rsidR="00B1181B" w:rsidRPr="00852C00">
        <w:rPr>
          <w:b/>
        </w:rPr>
        <w:t>Amazon Web Service-</w:t>
      </w:r>
      <w:r w:rsidR="00CE2134" w:rsidRPr="00852C00">
        <w:rPr>
          <w:b/>
        </w:rPr>
        <w:t>Elastic MapReduce)</w:t>
      </w:r>
    </w:p>
    <w:p w14:paraId="5FD19AA9" w14:textId="740A1520" w:rsidR="00D33091" w:rsidRPr="00852C00" w:rsidRDefault="00261016" w:rsidP="00D33091">
      <w:pPr>
        <w:spacing w:after="240"/>
      </w:pPr>
      <w:r w:rsidRPr="00852C00">
        <w:t>Amazon EMR is a big data processing service</w:t>
      </w:r>
      <w:r w:rsidR="009A6ABA" w:rsidRPr="00852C00">
        <w:t xml:space="preserve"> that provides </w:t>
      </w:r>
      <w:r w:rsidR="00C02509" w:rsidRPr="00852C00">
        <w:t xml:space="preserve">tools and workflows to manage </w:t>
      </w:r>
      <w:r w:rsidR="004D53C5" w:rsidRPr="00852C00">
        <w:t xml:space="preserve">massive data in </w:t>
      </w:r>
      <w:r w:rsidR="00C02509" w:rsidRPr="00852C00">
        <w:t xml:space="preserve">the </w:t>
      </w:r>
      <w:r w:rsidR="004D53C5" w:rsidRPr="00852C00">
        <w:t>cloud.</w:t>
      </w:r>
      <w:r w:rsidR="00BF24D5" w:rsidRPr="00852C00">
        <w:t xml:space="preserve"> </w:t>
      </w:r>
      <w:r w:rsidR="00CD47C1" w:rsidRPr="00852C00">
        <w:t>With Amazon EMR, user</w:t>
      </w:r>
      <w:r w:rsidR="00306EA9" w:rsidRPr="00852C00">
        <w:t>s</w:t>
      </w:r>
      <w:r w:rsidR="00CD47C1" w:rsidRPr="00852C00">
        <w:t xml:space="preserve"> can </w:t>
      </w:r>
      <w:r w:rsidR="00DE043B" w:rsidRPr="00852C00">
        <w:t>get access to web</w:t>
      </w:r>
      <w:r w:rsidR="00306EA9" w:rsidRPr="00852C00">
        <w:t>-</w:t>
      </w:r>
      <w:r w:rsidR="00DE043B" w:rsidRPr="00852C00">
        <w:t xml:space="preserve">based big data </w:t>
      </w:r>
      <w:r w:rsidR="7CEA35AC" w:rsidRPr="00852C00">
        <w:t>platforms</w:t>
      </w:r>
      <w:r w:rsidR="00306EA9" w:rsidRPr="00852C00">
        <w:t>,</w:t>
      </w:r>
      <w:r w:rsidR="00DE043B" w:rsidRPr="00852C00">
        <w:t xml:space="preserve"> such as </w:t>
      </w:r>
      <w:r w:rsidR="00315DA6" w:rsidRPr="00852C00">
        <w:t xml:space="preserve">an </w:t>
      </w:r>
      <w:r w:rsidR="003E02A5" w:rsidRPr="00852C00">
        <w:t>S3 bucke</w:t>
      </w:r>
      <w:r w:rsidR="00306EA9" w:rsidRPr="00852C00">
        <w:t>t,</w:t>
      </w:r>
      <w:r w:rsidR="003E02A5" w:rsidRPr="00852C00">
        <w:t xml:space="preserve"> to process the massive amount of data using the </w:t>
      </w:r>
      <w:r w:rsidR="00E27394" w:rsidRPr="00852C00">
        <w:t xml:space="preserve">available open-source tools like </w:t>
      </w:r>
      <w:r w:rsidR="00701C32" w:rsidRPr="00852C00">
        <w:t>Trino, Apache Spark</w:t>
      </w:r>
      <w:r w:rsidR="00306EA9" w:rsidRPr="00852C00">
        <w:t>,</w:t>
      </w:r>
      <w:r w:rsidR="00701C32" w:rsidRPr="00852C00">
        <w:t xml:space="preserve"> and Apache Hive</w:t>
      </w:r>
      <w:r w:rsidR="004C12C1" w:rsidRPr="00852C00">
        <w:t xml:space="preserve"> (Amazon Web Services, n.d.)</w:t>
      </w:r>
      <w:r w:rsidR="00D33091" w:rsidRPr="00852C00">
        <w:t>.</w:t>
      </w:r>
    </w:p>
    <w:p w14:paraId="4AE2E39E" w14:textId="26B3EE81" w:rsidR="00BD2B5C" w:rsidRPr="00852C00" w:rsidRDefault="008B78AB" w:rsidP="00E80327">
      <w:pPr>
        <w:pStyle w:val="ListParagraph"/>
        <w:numPr>
          <w:ilvl w:val="0"/>
          <w:numId w:val="1"/>
        </w:numPr>
        <w:ind w:left="426" w:hanging="426"/>
      </w:pPr>
      <w:r w:rsidRPr="00852C00">
        <w:rPr>
          <w:b/>
        </w:rPr>
        <w:t xml:space="preserve">Amazon </w:t>
      </w:r>
      <w:r w:rsidR="00BD2B5C" w:rsidRPr="00852C00">
        <w:rPr>
          <w:b/>
        </w:rPr>
        <w:t>S3</w:t>
      </w:r>
      <w:r w:rsidR="000E6A40" w:rsidRPr="00852C00">
        <w:rPr>
          <w:b/>
        </w:rPr>
        <w:t xml:space="preserve"> (Simple Storage Service)</w:t>
      </w:r>
    </w:p>
    <w:p w14:paraId="49EE6733" w14:textId="171F2E25" w:rsidR="3EFA0C09" w:rsidRPr="00852C00" w:rsidRDefault="00A96C4C" w:rsidP="009C5674">
      <w:pPr>
        <w:spacing w:after="240"/>
      </w:pPr>
      <w:r w:rsidRPr="00852C00">
        <w:t xml:space="preserve">S3 </w:t>
      </w:r>
      <w:r w:rsidR="00D808CD" w:rsidRPr="00852C00">
        <w:t>is a</w:t>
      </w:r>
      <w:r w:rsidR="00872886" w:rsidRPr="00852C00">
        <w:t>n</w:t>
      </w:r>
      <w:r w:rsidR="00D808CD" w:rsidRPr="00852C00">
        <w:t xml:space="preserve"> industry</w:t>
      </w:r>
      <w:r w:rsidR="00872886" w:rsidRPr="00852C00">
        <w:t>-</w:t>
      </w:r>
      <w:r w:rsidR="00D808CD" w:rsidRPr="00852C00">
        <w:t xml:space="preserve">leading </w:t>
      </w:r>
      <w:r w:rsidR="006C1D3E" w:rsidRPr="00852C00">
        <w:t>scalable storage service based on object storage technology</w:t>
      </w:r>
      <w:r w:rsidR="00872886" w:rsidRPr="00852C00">
        <w:t xml:space="preserve"> that</w:t>
      </w:r>
      <w:r w:rsidR="000354E0" w:rsidRPr="00852C00">
        <w:t xml:space="preserve"> provides high security, </w:t>
      </w:r>
      <w:r w:rsidR="00872886" w:rsidRPr="00852C00">
        <w:t>durability, and</w:t>
      </w:r>
      <w:r w:rsidR="00344220" w:rsidRPr="00852C00">
        <w:t xml:space="preserve"> low latency</w:t>
      </w:r>
      <w:r w:rsidR="00872886" w:rsidRPr="00852C00">
        <w:t>.</w:t>
      </w:r>
      <w:r w:rsidR="002F7FFC" w:rsidRPr="00852C00">
        <w:t xml:space="preserve"> </w:t>
      </w:r>
      <w:r w:rsidR="002F7FFC" w:rsidRPr="00852C00">
        <w:rPr>
          <w:rFonts w:eastAsiaTheme="majorEastAsia"/>
          <w:lang w:val="en"/>
        </w:rPr>
        <w:t>The basic storage units of Amazon S3 are objects</w:t>
      </w:r>
      <w:r w:rsidR="002F7FFC" w:rsidRPr="00852C00">
        <w:rPr>
          <w:lang w:val="en"/>
        </w:rPr>
        <w:t>,</w:t>
      </w:r>
      <w:r w:rsidR="002F7FFC" w:rsidRPr="00852C00">
        <w:rPr>
          <w:rFonts w:eastAsiaTheme="majorEastAsia"/>
          <w:lang w:val="en"/>
        </w:rPr>
        <w:t xml:space="preserve"> which are organized into buckets. Each object is identified by a unique</w:t>
      </w:r>
      <w:r w:rsidR="587B16BA" w:rsidRPr="00852C00">
        <w:rPr>
          <w:rFonts w:eastAsiaTheme="majorEastAsia"/>
          <w:lang w:val="en"/>
        </w:rPr>
        <w:t>,</w:t>
      </w:r>
      <w:r w:rsidR="002A439F" w:rsidRPr="00852C00">
        <w:rPr>
          <w:lang w:val="en"/>
        </w:rPr>
        <w:t xml:space="preserve"> and metadata can be used to flexibly organize the data</w:t>
      </w:r>
      <w:r w:rsidR="002F7FFC" w:rsidRPr="00852C00">
        <w:rPr>
          <w:rFonts w:eastAsiaTheme="majorEastAsia"/>
          <w:lang w:val="en"/>
        </w:rPr>
        <w:t>.</w:t>
      </w:r>
      <w:r w:rsidR="00B31B0C" w:rsidRPr="00852C00">
        <w:t xml:space="preserve"> </w:t>
      </w:r>
      <w:r w:rsidR="00B31B0C" w:rsidRPr="00852C00">
        <w:rPr>
          <w:rFonts w:eastAsiaTheme="majorEastAsia"/>
          <w:lang w:val="en"/>
        </w:rPr>
        <w:t xml:space="preserve">Data can be accessed </w:t>
      </w:r>
      <w:r w:rsidR="00B31B0C" w:rsidRPr="00852C00">
        <w:rPr>
          <w:lang w:val="en"/>
        </w:rPr>
        <w:t xml:space="preserve">easily </w:t>
      </w:r>
      <w:r w:rsidR="00B31B0C" w:rsidRPr="00852C00">
        <w:rPr>
          <w:rFonts w:eastAsiaTheme="majorEastAsia"/>
          <w:lang w:val="en"/>
        </w:rPr>
        <w:t xml:space="preserve">through the Amazon Console </w:t>
      </w:r>
      <w:r w:rsidR="00B31B0C" w:rsidRPr="00852C00">
        <w:rPr>
          <w:lang w:val="en"/>
        </w:rPr>
        <w:t xml:space="preserve">or </w:t>
      </w:r>
      <w:r w:rsidR="00B31B0C" w:rsidRPr="00852C00">
        <w:rPr>
          <w:rFonts w:eastAsiaTheme="majorEastAsia"/>
          <w:lang w:val="en"/>
        </w:rPr>
        <w:t>the powerful S3 API</w:t>
      </w:r>
      <w:r w:rsidR="00B31B0C" w:rsidRPr="00852C00">
        <w:rPr>
          <w:lang w:val="en"/>
        </w:rPr>
        <w:t xml:space="preserve"> via an internet connection</w:t>
      </w:r>
      <w:r w:rsidR="00D81475" w:rsidRPr="00852C00">
        <w:rPr>
          <w:lang w:val="en"/>
        </w:rPr>
        <w:t xml:space="preserve"> </w:t>
      </w:r>
      <w:r w:rsidR="0024178B" w:rsidRPr="00852C00">
        <w:t>(</w:t>
      </w:r>
      <w:proofErr w:type="spellStart"/>
      <w:r w:rsidR="0024178B" w:rsidRPr="00852C00">
        <w:t>Cloudian</w:t>
      </w:r>
      <w:proofErr w:type="spellEnd"/>
      <w:r w:rsidR="0024178B" w:rsidRPr="00852C00">
        <w:t>, n.d.)</w:t>
      </w:r>
      <w:r w:rsidR="00B31B0C" w:rsidRPr="00852C00">
        <w:rPr>
          <w:rFonts w:eastAsiaTheme="majorEastAsia"/>
          <w:lang w:val="en"/>
        </w:rPr>
        <w:t>.</w:t>
      </w:r>
      <w:r w:rsidR="00CC4F28" w:rsidRPr="00852C00">
        <w:rPr>
          <w:lang w:val="en"/>
        </w:rPr>
        <w:t xml:space="preserve"> </w:t>
      </w:r>
    </w:p>
    <w:p w14:paraId="36D0D96C" w14:textId="2E4738BB" w:rsidR="3EFA0C09" w:rsidRPr="00852C00" w:rsidRDefault="2AA71351" w:rsidP="00E80327">
      <w:pPr>
        <w:pStyle w:val="ListParagraph"/>
        <w:numPr>
          <w:ilvl w:val="0"/>
          <w:numId w:val="1"/>
        </w:numPr>
        <w:ind w:left="284" w:hanging="284"/>
        <w:rPr>
          <w:b/>
          <w:bCs/>
        </w:rPr>
      </w:pPr>
      <w:r w:rsidRPr="00852C00">
        <w:rPr>
          <w:b/>
          <w:bCs/>
        </w:rPr>
        <w:t xml:space="preserve">Petastorm </w:t>
      </w:r>
    </w:p>
    <w:p w14:paraId="1DE0C9DC" w14:textId="79BD175D" w:rsidR="3EFA0C09" w:rsidRPr="00852C00" w:rsidRDefault="4BAF9879" w:rsidP="009C5674">
      <w:pPr>
        <w:spacing w:after="240"/>
      </w:pPr>
      <w:r w:rsidRPr="00852C00">
        <w:rPr>
          <w:rFonts w:eastAsiaTheme="minorEastAsia"/>
        </w:rPr>
        <w:t xml:space="preserve">Petastorm is an </w:t>
      </w:r>
      <w:r w:rsidR="4EF63C01" w:rsidRPr="00852C00">
        <w:rPr>
          <w:rFonts w:eastAsiaTheme="minorEastAsia"/>
        </w:rPr>
        <w:t>open-source</w:t>
      </w:r>
      <w:r w:rsidRPr="00852C00">
        <w:rPr>
          <w:rFonts w:eastAsiaTheme="minorEastAsia"/>
        </w:rPr>
        <w:t xml:space="preserve"> data access library developed at Uber ATG. This library enables single machine or distributed training and evaluation of deep learning models directly from datasets in Apache Parquet format.</w:t>
      </w:r>
      <w:r w:rsidR="0CF1D220" w:rsidRPr="00852C00">
        <w:rPr>
          <w:rFonts w:eastAsiaTheme="minorEastAsia"/>
        </w:rPr>
        <w:t xml:space="preserve"> For the current report, </w:t>
      </w:r>
      <w:proofErr w:type="spellStart"/>
      <w:r w:rsidR="00E80327">
        <w:rPr>
          <w:rFonts w:eastAsiaTheme="minorEastAsia"/>
        </w:rPr>
        <w:t>P</w:t>
      </w:r>
      <w:r w:rsidR="0CF1D220" w:rsidRPr="00852C00">
        <w:rPr>
          <w:rFonts w:eastAsiaTheme="minorEastAsia"/>
        </w:rPr>
        <w:t>etastorm</w:t>
      </w:r>
      <w:proofErr w:type="spellEnd"/>
      <w:r w:rsidR="0CF1D220" w:rsidRPr="00852C00">
        <w:rPr>
          <w:rFonts w:eastAsiaTheme="minorEastAsia"/>
        </w:rPr>
        <w:t xml:space="preserve"> is used </w:t>
      </w:r>
      <w:r w:rsidR="00E80327">
        <w:rPr>
          <w:rFonts w:eastAsiaTheme="minorEastAsia"/>
        </w:rPr>
        <w:t>i</w:t>
      </w:r>
      <w:r w:rsidR="0CF1D220" w:rsidRPr="00852C00">
        <w:rPr>
          <w:rFonts w:eastAsiaTheme="minorEastAsia"/>
        </w:rPr>
        <w:t xml:space="preserve">n the process of creating Parquet files in the bucket to </w:t>
      </w:r>
      <w:r w:rsidR="4AB419DD" w:rsidRPr="00852C00">
        <w:rPr>
          <w:rFonts w:eastAsiaTheme="minorEastAsia"/>
        </w:rPr>
        <w:t>accelerate</w:t>
      </w:r>
      <w:r w:rsidR="0CF1D220" w:rsidRPr="00852C00">
        <w:rPr>
          <w:rFonts w:eastAsiaTheme="minorEastAsia"/>
        </w:rPr>
        <w:t xml:space="preserve"> the dataloading process on a </w:t>
      </w:r>
      <w:r w:rsidR="00E80327">
        <w:rPr>
          <w:rFonts w:eastAsiaTheme="minorEastAsia"/>
        </w:rPr>
        <w:t>TensorF</w:t>
      </w:r>
      <w:r w:rsidR="0CF1D220" w:rsidRPr="00852C00">
        <w:rPr>
          <w:rFonts w:eastAsiaTheme="minorEastAsia"/>
        </w:rPr>
        <w:t>low model</w:t>
      </w:r>
      <w:r w:rsidR="00E80327">
        <w:rPr>
          <w:rFonts w:eastAsiaTheme="minorEastAsia"/>
        </w:rPr>
        <w:t xml:space="preserve"> </w:t>
      </w:r>
      <w:r w:rsidR="00E80327" w:rsidRPr="00E80327">
        <w:rPr>
          <w:rFonts w:eastAsiaTheme="minorEastAsia"/>
        </w:rPr>
        <w:t>(Uber ATG, 2019)</w:t>
      </w:r>
      <w:r w:rsidR="0CF1D220" w:rsidRPr="00852C00">
        <w:rPr>
          <w:rFonts w:eastAsiaTheme="minorEastAsia"/>
        </w:rPr>
        <w:t>.</w:t>
      </w:r>
    </w:p>
    <w:p w14:paraId="205DC171" w14:textId="625E56A5" w:rsidR="3EFA0C09" w:rsidRPr="00852C00" w:rsidRDefault="13AF7FC4" w:rsidP="00E80327">
      <w:pPr>
        <w:pStyle w:val="ListParagraph"/>
        <w:numPr>
          <w:ilvl w:val="0"/>
          <w:numId w:val="1"/>
        </w:numPr>
        <w:ind w:left="426" w:hanging="426"/>
        <w:rPr>
          <w:rFonts w:eastAsiaTheme="minorEastAsia"/>
          <w:b/>
          <w:bCs/>
        </w:rPr>
      </w:pPr>
      <w:proofErr w:type="spellStart"/>
      <w:r w:rsidRPr="00852C00">
        <w:rPr>
          <w:rFonts w:eastAsiaTheme="minorEastAsia"/>
          <w:b/>
          <w:bCs/>
        </w:rPr>
        <w:t>Tensorflow</w:t>
      </w:r>
      <w:proofErr w:type="spellEnd"/>
    </w:p>
    <w:p w14:paraId="0A2AB1C6" w14:textId="5A396E16" w:rsidR="0CF1D220" w:rsidRDefault="0CF1D220" w:rsidP="0039281B">
      <w:pPr>
        <w:spacing w:after="240"/>
        <w:rPr>
          <w:rFonts w:eastAsiaTheme="minorEastAsia"/>
        </w:rPr>
      </w:pPr>
      <w:r w:rsidRPr="00852C00">
        <w:rPr>
          <w:rFonts w:eastAsiaTheme="minorEastAsia"/>
        </w:rPr>
        <w:t xml:space="preserve">Tensorflow is an open-source machine-learning and artificial </w:t>
      </w:r>
      <w:r w:rsidR="226A3663" w:rsidRPr="00852C00">
        <w:rPr>
          <w:rFonts w:eastAsiaTheme="minorEastAsia"/>
        </w:rPr>
        <w:t>intelligence</w:t>
      </w:r>
      <w:r w:rsidRPr="00852C00">
        <w:rPr>
          <w:rFonts w:eastAsiaTheme="minorEastAsia"/>
        </w:rPr>
        <w:t xml:space="preserve"> library. It is designed to streamline the process of building, training, and deploying deep learning models across a wide range of applications. On the current report, the library is used to </w:t>
      </w:r>
      <w:r w:rsidR="2C53C241" w:rsidRPr="00852C00">
        <w:rPr>
          <w:rFonts w:eastAsiaTheme="minorEastAsia"/>
        </w:rPr>
        <w:t>create</w:t>
      </w:r>
      <w:r w:rsidRPr="00852C00">
        <w:rPr>
          <w:rFonts w:eastAsiaTheme="minorEastAsia"/>
        </w:rPr>
        <w:t xml:space="preserve"> the </w:t>
      </w:r>
      <w:r w:rsidR="34EBD366" w:rsidRPr="00852C00">
        <w:rPr>
          <w:rFonts w:eastAsiaTheme="minorEastAsia"/>
        </w:rPr>
        <w:t>model architecture</w:t>
      </w:r>
      <w:r w:rsidR="4D305DCE" w:rsidRPr="00852C00">
        <w:rPr>
          <w:rFonts w:eastAsiaTheme="minorEastAsia"/>
        </w:rPr>
        <w:t xml:space="preserve">, run the training and </w:t>
      </w:r>
      <w:r w:rsidR="4471E941" w:rsidRPr="00852C00">
        <w:rPr>
          <w:rFonts w:eastAsiaTheme="minorEastAsia"/>
        </w:rPr>
        <w:t>scaling</w:t>
      </w:r>
      <w:r w:rsidR="4D305DCE" w:rsidRPr="00852C00">
        <w:rPr>
          <w:rFonts w:eastAsiaTheme="minorEastAsia"/>
        </w:rPr>
        <w:t xml:space="preserve"> the training process by applying distributed computing strategies. The mirrow strategy is the technical choice</w:t>
      </w:r>
      <w:r w:rsidR="0039281B" w:rsidRPr="00852C00">
        <w:rPr>
          <w:rFonts w:eastAsiaTheme="minorEastAsia"/>
        </w:rPr>
        <w:t>.</w:t>
      </w:r>
    </w:p>
    <w:p w14:paraId="54F0B094" w14:textId="77777777" w:rsidR="00222C70" w:rsidRPr="00852C00" w:rsidRDefault="00222C70" w:rsidP="0039281B">
      <w:pPr>
        <w:spacing w:after="240"/>
      </w:pPr>
    </w:p>
    <w:p w14:paraId="5E5C39A5" w14:textId="02B9C830" w:rsidR="27C33B99" w:rsidRPr="00852C00" w:rsidRDefault="27C33B99" w:rsidP="00E80327">
      <w:pPr>
        <w:pStyle w:val="ListParagraph"/>
        <w:numPr>
          <w:ilvl w:val="0"/>
          <w:numId w:val="1"/>
        </w:numPr>
        <w:ind w:left="426" w:hanging="426"/>
        <w:rPr>
          <w:rFonts w:eastAsiaTheme="minorEastAsia"/>
          <w:b/>
          <w:bCs/>
        </w:rPr>
      </w:pPr>
      <w:r w:rsidRPr="00852C00">
        <w:rPr>
          <w:rFonts w:eastAsiaTheme="minorEastAsia"/>
          <w:b/>
          <w:bCs/>
        </w:rPr>
        <w:lastRenderedPageBreak/>
        <w:t>S3FS</w:t>
      </w:r>
    </w:p>
    <w:p w14:paraId="41D85C39" w14:textId="4912BEE4" w:rsidR="70BC5918" w:rsidRPr="00852C00" w:rsidRDefault="70BC5918" w:rsidP="0039281B">
      <w:pPr>
        <w:spacing w:after="240"/>
      </w:pPr>
      <w:r w:rsidRPr="00852C00">
        <w:rPr>
          <w:rFonts w:eastAsiaTheme="minorEastAsia"/>
        </w:rPr>
        <w:t xml:space="preserve">S3FS is a </w:t>
      </w:r>
      <w:r w:rsidR="005053D3">
        <w:rPr>
          <w:rFonts w:eastAsiaTheme="minorEastAsia"/>
        </w:rPr>
        <w:t>P</w:t>
      </w:r>
      <w:r w:rsidRPr="00852C00">
        <w:rPr>
          <w:rFonts w:eastAsiaTheme="minorEastAsia"/>
        </w:rPr>
        <w:t>ythonic file interface for S3. Buil</w:t>
      </w:r>
      <w:r w:rsidR="005053D3">
        <w:rPr>
          <w:rFonts w:eastAsiaTheme="minorEastAsia"/>
        </w:rPr>
        <w:t>t</w:t>
      </w:r>
      <w:r w:rsidRPr="00852C00">
        <w:rPr>
          <w:rFonts w:eastAsiaTheme="minorEastAsia"/>
        </w:rPr>
        <w:t xml:space="preserve"> on top of boto3, it allows users to execute t</w:t>
      </w:r>
      <w:r w:rsidR="005053D3">
        <w:rPr>
          <w:rFonts w:eastAsiaTheme="minorEastAsia"/>
        </w:rPr>
        <w:t>y</w:t>
      </w:r>
      <w:r w:rsidRPr="00852C00">
        <w:rPr>
          <w:rFonts w:eastAsiaTheme="minorEastAsia"/>
        </w:rPr>
        <w:t>p</w:t>
      </w:r>
      <w:r w:rsidR="62AD49A3" w:rsidRPr="00852C00">
        <w:rPr>
          <w:rFonts w:eastAsiaTheme="minorEastAsia"/>
        </w:rPr>
        <w:t>ical file-system style operations (cp, mv, cd)</w:t>
      </w:r>
      <w:r w:rsidR="68973F5B" w:rsidRPr="00852C00">
        <w:rPr>
          <w:rFonts w:eastAsiaTheme="minorEastAsia"/>
        </w:rPr>
        <w:t>. It should also be document</w:t>
      </w:r>
      <w:r w:rsidR="005053D3">
        <w:rPr>
          <w:rFonts w:eastAsiaTheme="minorEastAsia"/>
        </w:rPr>
        <w:t>ed</w:t>
      </w:r>
      <w:r w:rsidR="68973F5B" w:rsidRPr="00852C00">
        <w:rPr>
          <w:rFonts w:eastAsiaTheme="minorEastAsia"/>
        </w:rPr>
        <w:t xml:space="preserve"> that S3F3 was also as a FUSE filesystem application backed by amazon web services simple storage service.</w:t>
      </w:r>
    </w:p>
    <w:p w14:paraId="155B3A7D" w14:textId="77777777" w:rsidR="00A43028" w:rsidRDefault="27C33B99" w:rsidP="00E80327">
      <w:pPr>
        <w:pStyle w:val="ListParagraph"/>
        <w:numPr>
          <w:ilvl w:val="0"/>
          <w:numId w:val="1"/>
        </w:numPr>
        <w:ind w:left="426" w:hanging="426"/>
        <w:rPr>
          <w:rFonts w:eastAsiaTheme="minorEastAsia"/>
          <w:b/>
          <w:bCs/>
        </w:rPr>
      </w:pPr>
      <w:proofErr w:type="spellStart"/>
      <w:r w:rsidRPr="00852C00">
        <w:rPr>
          <w:rFonts w:eastAsiaTheme="minorEastAsia"/>
          <w:b/>
          <w:bCs/>
        </w:rPr>
        <w:t>Pyarrow</w:t>
      </w:r>
      <w:proofErr w:type="spellEnd"/>
    </w:p>
    <w:p w14:paraId="581E4709" w14:textId="7165325B" w:rsidR="00A43028" w:rsidRPr="00A43028" w:rsidRDefault="00A43028" w:rsidP="00E835C6">
      <w:pPr>
        <w:spacing w:after="240"/>
        <w:rPr>
          <w:rFonts w:eastAsiaTheme="minorEastAsia"/>
          <w:b/>
          <w:bCs/>
        </w:rPr>
      </w:pPr>
      <w:proofErr w:type="spellStart"/>
      <w:r w:rsidRPr="00A43028">
        <w:rPr>
          <w:rFonts w:eastAsiaTheme="minorEastAsia"/>
        </w:rPr>
        <w:t>PyArrow</w:t>
      </w:r>
      <w:proofErr w:type="spellEnd"/>
      <w:r w:rsidRPr="00A43028">
        <w:rPr>
          <w:rFonts w:eastAsiaTheme="minorEastAsia"/>
        </w:rPr>
        <w:t xml:space="preserve"> is a Python library that provides a high-performance interface for working with the Apache Arrow columnar memory format, enabling efficient in-memory data processing and interoperability across systems and languages. It is widely use</w:t>
      </w:r>
      <w:r w:rsidR="005E3111">
        <w:rPr>
          <w:rFonts w:eastAsiaTheme="minorEastAsia"/>
        </w:rPr>
        <w:t>d</w:t>
      </w:r>
      <w:r w:rsidRPr="00A43028">
        <w:rPr>
          <w:rFonts w:eastAsiaTheme="minorEastAsia"/>
        </w:rPr>
        <w:t xml:space="preserve"> to process, read</w:t>
      </w:r>
      <w:r w:rsidR="005E3111">
        <w:rPr>
          <w:rFonts w:eastAsiaTheme="minorEastAsia"/>
        </w:rPr>
        <w:t>,</w:t>
      </w:r>
      <w:r w:rsidRPr="00A43028">
        <w:rPr>
          <w:rFonts w:eastAsiaTheme="minorEastAsia"/>
        </w:rPr>
        <w:t xml:space="preserve"> and write </w:t>
      </w:r>
      <w:r w:rsidR="005E3111">
        <w:rPr>
          <w:rFonts w:eastAsiaTheme="minorEastAsia"/>
        </w:rPr>
        <w:t>P</w:t>
      </w:r>
      <w:r w:rsidRPr="00A43028">
        <w:rPr>
          <w:rFonts w:eastAsiaTheme="minorEastAsia"/>
        </w:rPr>
        <w:t xml:space="preserve">arquet format files. </w:t>
      </w:r>
    </w:p>
    <w:p w14:paraId="05AE7E05" w14:textId="5AB398B0" w:rsidR="00A43028" w:rsidRDefault="00A43028" w:rsidP="00E80327">
      <w:pPr>
        <w:pStyle w:val="ListParagraph"/>
        <w:numPr>
          <w:ilvl w:val="0"/>
          <w:numId w:val="1"/>
        </w:numPr>
        <w:ind w:left="426" w:hanging="426"/>
        <w:rPr>
          <w:rFonts w:eastAsiaTheme="minorEastAsia"/>
          <w:b/>
          <w:bCs/>
        </w:rPr>
      </w:pPr>
      <w:proofErr w:type="spellStart"/>
      <w:r>
        <w:rPr>
          <w:rFonts w:eastAsiaTheme="minorEastAsia"/>
          <w:b/>
          <w:bCs/>
        </w:rPr>
        <w:t>Rasterio</w:t>
      </w:r>
      <w:proofErr w:type="spellEnd"/>
    </w:p>
    <w:p w14:paraId="1635FB67" w14:textId="243C78FC" w:rsidR="00A43028" w:rsidRPr="00852C00" w:rsidRDefault="00966050" w:rsidP="293D2478">
      <w:pPr>
        <w:rPr>
          <w:rFonts w:eastAsiaTheme="minorEastAsia"/>
        </w:rPr>
      </w:pPr>
      <w:proofErr w:type="spellStart"/>
      <w:r w:rsidRPr="00966050">
        <w:rPr>
          <w:rFonts w:eastAsiaTheme="minorEastAsia"/>
        </w:rPr>
        <w:t>Rasterio</w:t>
      </w:r>
      <w:proofErr w:type="spellEnd"/>
      <w:r w:rsidRPr="00966050">
        <w:rPr>
          <w:rFonts w:eastAsiaTheme="minorEastAsia"/>
        </w:rPr>
        <w:t xml:space="preserve"> is a Python library used for reading, writing, and processing geospatial raster data, such as satellite imagery. It provides tools to access multi-band raster files (e.g., </w:t>
      </w:r>
      <w:proofErr w:type="spellStart"/>
      <w:r w:rsidRPr="00966050">
        <w:rPr>
          <w:rFonts w:eastAsiaTheme="minorEastAsia"/>
        </w:rPr>
        <w:t>GeoTIFFs</w:t>
      </w:r>
      <w:proofErr w:type="spellEnd"/>
      <w:r w:rsidRPr="00966050">
        <w:rPr>
          <w:rFonts w:eastAsiaTheme="minorEastAsia"/>
        </w:rPr>
        <w:t xml:space="preserve">) and convert them into NumPy arrays for numerical processing. </w:t>
      </w:r>
      <w:proofErr w:type="spellStart"/>
      <w:r w:rsidRPr="00966050">
        <w:rPr>
          <w:rFonts w:eastAsiaTheme="minorEastAsia"/>
        </w:rPr>
        <w:t>Rasterio</w:t>
      </w:r>
      <w:proofErr w:type="spellEnd"/>
      <w:r w:rsidRPr="00966050">
        <w:rPr>
          <w:rFonts w:eastAsiaTheme="minorEastAsia"/>
        </w:rPr>
        <w:t xml:space="preserve"> preserves spatial metadata, such as georeferencing and coordinate systems, while allowing efficient </w:t>
      </w:r>
      <w:proofErr w:type="spellStart"/>
      <w:r w:rsidRPr="00966050">
        <w:rPr>
          <w:rFonts w:eastAsiaTheme="minorEastAsia"/>
        </w:rPr>
        <w:t>subsetting</w:t>
      </w:r>
      <w:proofErr w:type="spellEnd"/>
      <w:r w:rsidRPr="00966050">
        <w:rPr>
          <w:rFonts w:eastAsiaTheme="minorEastAsia"/>
        </w:rPr>
        <w:t>, resampling, and transformation of large raster datasets.</w:t>
      </w:r>
    </w:p>
    <w:p w14:paraId="74EFB2BC" w14:textId="427CB5C1" w:rsidR="0070026E" w:rsidRPr="00861BC4" w:rsidRDefault="00FB4EA3" w:rsidP="00446174">
      <w:pPr>
        <w:pStyle w:val="Heading1"/>
      </w:pPr>
      <w:bookmarkStart w:id="12" w:name="_Toc1140252146"/>
      <w:bookmarkStart w:id="13" w:name="_Toc220851408"/>
      <w:r w:rsidRPr="00861BC4">
        <w:t>METHODOLOGY</w:t>
      </w:r>
      <w:bookmarkEnd w:id="12"/>
      <w:bookmarkEnd w:id="13"/>
    </w:p>
    <w:p w14:paraId="453211BC" w14:textId="1BC5A559" w:rsidR="3EFA0C09" w:rsidRPr="00852C00" w:rsidRDefault="00524299" w:rsidP="3EFA0C09">
      <w:r w:rsidRPr="00852C00">
        <w:t xml:space="preserve">Figure 1 represents the </w:t>
      </w:r>
      <w:r w:rsidR="00A90D52" w:rsidRPr="00852C00">
        <w:t xml:space="preserve">distributed data </w:t>
      </w:r>
      <w:r w:rsidR="00C70D2B" w:rsidRPr="00852C00">
        <w:t>preprocessing</w:t>
      </w:r>
      <w:r w:rsidR="00A90D52" w:rsidRPr="00852C00">
        <w:t xml:space="preserve"> (Spark + </w:t>
      </w:r>
      <w:proofErr w:type="spellStart"/>
      <w:r w:rsidR="00A90D52" w:rsidRPr="00852C00">
        <w:t>Petastorm</w:t>
      </w:r>
      <w:proofErr w:type="spellEnd"/>
      <w:r w:rsidR="00A90D52" w:rsidRPr="00852C00">
        <w:t xml:space="preserve">) </w:t>
      </w:r>
      <w:r w:rsidR="00C70D2B" w:rsidRPr="00852C00">
        <w:t xml:space="preserve"> and </w:t>
      </w:r>
      <w:r w:rsidR="00B77B24" w:rsidRPr="00852C00">
        <w:t xml:space="preserve">deep learning based model </w:t>
      </w:r>
      <w:r w:rsidR="00C70D2B" w:rsidRPr="00852C00">
        <w:t>training</w:t>
      </w:r>
      <w:r w:rsidR="00890A59" w:rsidRPr="00852C00">
        <w:t xml:space="preserve"> (</w:t>
      </w:r>
      <w:proofErr w:type="spellStart"/>
      <w:r w:rsidR="00890A59" w:rsidRPr="00852C00">
        <w:t>UNet</w:t>
      </w:r>
      <w:proofErr w:type="spellEnd"/>
      <w:r w:rsidR="00890A59" w:rsidRPr="00852C00">
        <w:t xml:space="preserve"> + </w:t>
      </w:r>
      <w:proofErr w:type="spellStart"/>
      <w:r w:rsidR="00890A59" w:rsidRPr="00852C00">
        <w:t>MirroredStrategy</w:t>
      </w:r>
      <w:proofErr w:type="spellEnd"/>
      <w:r w:rsidR="00890A59" w:rsidRPr="00852C00">
        <w:t>)</w:t>
      </w:r>
      <w:r w:rsidR="00C70D2B" w:rsidRPr="00852C00">
        <w:t xml:space="preserve"> </w:t>
      </w:r>
      <w:r w:rsidR="00890A59" w:rsidRPr="00852C00">
        <w:t>using multi-GPU in a AWS cloud environment.</w:t>
      </w:r>
      <w:r w:rsidR="00653365" w:rsidRPr="00852C00">
        <w:t xml:space="preserve"> </w:t>
      </w:r>
      <w:r w:rsidR="0014619C" w:rsidRPr="00852C00">
        <w:t xml:space="preserve">In this project, </w:t>
      </w:r>
      <w:r w:rsidR="001165EA" w:rsidRPr="00852C00">
        <w:t>data analysis and metadata e</w:t>
      </w:r>
      <w:r w:rsidR="00413290" w:rsidRPr="00852C00">
        <w:t>x</w:t>
      </w:r>
      <w:r w:rsidR="001165EA" w:rsidRPr="00852C00">
        <w:t xml:space="preserve">tension of </w:t>
      </w:r>
      <w:proofErr w:type="spellStart"/>
      <w:r w:rsidR="001165EA" w:rsidRPr="00852C00">
        <w:t>BigEarthNet</w:t>
      </w:r>
      <w:proofErr w:type="spellEnd"/>
      <w:r w:rsidR="001165EA" w:rsidRPr="00852C00">
        <w:t xml:space="preserve"> dataset</w:t>
      </w:r>
      <w:r w:rsidR="008B7CA7" w:rsidRPr="00852C00">
        <w:t xml:space="preserve"> was conducted initially</w:t>
      </w:r>
      <w:r w:rsidR="001165EA" w:rsidRPr="00852C00">
        <w:t>, followed by preprocessing</w:t>
      </w:r>
      <w:r w:rsidR="008B7CA7" w:rsidRPr="00852C00">
        <w:t>,</w:t>
      </w:r>
      <w:r w:rsidR="001165EA" w:rsidRPr="00852C00">
        <w:t xml:space="preserve"> </w:t>
      </w:r>
      <w:r w:rsidR="00413290" w:rsidRPr="00852C00">
        <w:t>model training</w:t>
      </w:r>
      <w:r w:rsidR="008B7CA7" w:rsidRPr="00852C00">
        <w:t>, performance evaluation, and scalability analysis</w:t>
      </w:r>
      <w:r w:rsidR="00413290" w:rsidRPr="00852C00">
        <w:t>.</w:t>
      </w:r>
      <w:r w:rsidR="00506E9A" w:rsidRPr="00852C00">
        <w:t xml:space="preserve"> </w:t>
      </w:r>
    </w:p>
    <w:p w14:paraId="24ED6E0A" w14:textId="77777777" w:rsidR="00413290" w:rsidRPr="00852C00" w:rsidRDefault="00413290" w:rsidP="3EFA0C09"/>
    <w:p w14:paraId="0D763079" w14:textId="77777777" w:rsidR="00840643" w:rsidRPr="00852C00" w:rsidRDefault="1C39A65D" w:rsidP="00840643">
      <w:pPr>
        <w:keepNext/>
      </w:pPr>
      <w:r w:rsidRPr="00852C00">
        <w:rPr>
          <w:noProof/>
        </w:rPr>
        <w:drawing>
          <wp:inline distT="0" distB="0" distL="0" distR="0" wp14:anchorId="3E11DFCD" wp14:editId="71ACE864">
            <wp:extent cx="5924550" cy="3429000"/>
            <wp:effectExtent l="12700" t="12700" r="19050" b="12700"/>
            <wp:docPr id="3814692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69219" name="Picture 381469219"/>
                    <pic:cNvPicPr/>
                  </pic:nvPicPr>
                  <pic:blipFill>
                    <a:blip r:embed="rId16">
                      <a:extLst>
                        <a:ext uri="{28A0092B-C50C-407E-A947-70E740481C1C}">
                          <a14:useLocalDpi xmlns:a14="http://schemas.microsoft.com/office/drawing/2010/main"/>
                        </a:ext>
                      </a:extLst>
                    </a:blip>
                    <a:stretch>
                      <a:fillRect/>
                    </a:stretch>
                  </pic:blipFill>
                  <pic:spPr>
                    <a:xfrm>
                      <a:off x="0" y="0"/>
                      <a:ext cx="5924550" cy="3429000"/>
                    </a:xfrm>
                    <a:prstGeom prst="rect">
                      <a:avLst/>
                    </a:prstGeom>
                    <a:ln>
                      <a:solidFill>
                        <a:schemeClr val="tx1"/>
                      </a:solidFill>
                    </a:ln>
                  </pic:spPr>
                </pic:pic>
              </a:graphicData>
            </a:graphic>
          </wp:inline>
        </w:drawing>
      </w:r>
    </w:p>
    <w:p w14:paraId="417F29F6" w14:textId="25DBE952" w:rsidR="293D2478" w:rsidRPr="00852C00" w:rsidRDefault="00840643" w:rsidP="005053D3">
      <w:pPr>
        <w:pStyle w:val="Caption"/>
      </w:pPr>
      <w:r w:rsidRPr="00852C00">
        <w:t xml:space="preserve">Figure </w:t>
      </w:r>
      <w:r w:rsidRPr="00852C00">
        <w:fldChar w:fldCharType="begin"/>
      </w:r>
      <w:r w:rsidRPr="00852C00">
        <w:instrText xml:space="preserve"> SEQ Figure \* ARABIC </w:instrText>
      </w:r>
      <w:r w:rsidRPr="00852C00">
        <w:fldChar w:fldCharType="separate"/>
      </w:r>
      <w:r w:rsidR="008C76E6">
        <w:rPr>
          <w:noProof/>
        </w:rPr>
        <w:t>1</w:t>
      </w:r>
      <w:r w:rsidRPr="00852C00">
        <w:fldChar w:fldCharType="end"/>
      </w:r>
      <w:r w:rsidRPr="00852C00">
        <w:t xml:space="preserve">: </w:t>
      </w:r>
      <w:r w:rsidR="00791A44" w:rsidRPr="00852C00">
        <w:t>Preprocessing and training workflow for cloud-based distributed deep learning</w:t>
      </w:r>
    </w:p>
    <w:p w14:paraId="1897D562" w14:textId="77777777" w:rsidR="00FF09AE" w:rsidRDefault="00506E9A" w:rsidP="00FF09AE">
      <w:r w:rsidRPr="00852C00">
        <w:t xml:space="preserve">The different stages of </w:t>
      </w:r>
      <w:r w:rsidR="00D43027" w:rsidRPr="00852C00">
        <w:t>workflow is described below:</w:t>
      </w:r>
    </w:p>
    <w:p w14:paraId="577F6130" w14:textId="77777777" w:rsidR="00FF09AE" w:rsidRDefault="00FF09AE" w:rsidP="00FF09AE"/>
    <w:p w14:paraId="0965876D" w14:textId="13E1C641" w:rsidR="55E26FD8" w:rsidRDefault="00FF09AE" w:rsidP="00FF09AE">
      <w:pPr>
        <w:pStyle w:val="Heading2"/>
      </w:pPr>
      <w:bookmarkStart w:id="14" w:name="_Toc220851409"/>
      <w:r>
        <w:t xml:space="preserve">3.1 </w:t>
      </w:r>
      <w:r w:rsidR="55E26FD8">
        <w:t>Exploratory Data Analysis and Metadata Extension</w:t>
      </w:r>
      <w:bookmarkEnd w:id="14"/>
    </w:p>
    <w:p w14:paraId="41636DBC" w14:textId="6F3211C8" w:rsidR="00EF03E4" w:rsidRDefault="134B8022" w:rsidP="005053D3">
      <w:pPr>
        <w:spacing w:after="240"/>
      </w:pPr>
      <w:r w:rsidRPr="00852C00">
        <w:t xml:space="preserve">Exploratory data analysis was carried out to understand the structure and distribution of BigEarthNet dataset. </w:t>
      </w:r>
      <w:r w:rsidR="00E9225D" w:rsidRPr="00852C00">
        <w:t xml:space="preserve">The </w:t>
      </w:r>
      <w:proofErr w:type="spellStart"/>
      <w:r w:rsidR="00E9225D" w:rsidRPr="00852C00">
        <w:t>BigEarthNet</w:t>
      </w:r>
      <w:proofErr w:type="spellEnd"/>
      <w:r w:rsidR="00E9225D" w:rsidRPr="00852C00">
        <w:t xml:space="preserve"> dataset is </w:t>
      </w:r>
      <w:r w:rsidR="0051732F" w:rsidRPr="00852C00">
        <w:t>accessed from the</w:t>
      </w:r>
      <w:r w:rsidR="00E9225D" w:rsidRPr="00852C00">
        <w:t xml:space="preserve"> S3 bucket</w:t>
      </w:r>
      <w:r w:rsidR="0086333A" w:rsidRPr="00852C00">
        <w:t xml:space="preserve"> </w:t>
      </w:r>
      <w:r w:rsidR="00E0760E" w:rsidRPr="00852C00">
        <w:t xml:space="preserve">that includes Sentinal-1, </w:t>
      </w:r>
      <w:r w:rsidR="00EE0115" w:rsidRPr="00852C00">
        <w:t>Sentine</w:t>
      </w:r>
      <w:r w:rsidR="00E0760E" w:rsidRPr="00852C00">
        <w:t>l-2</w:t>
      </w:r>
      <w:r w:rsidR="00483033" w:rsidRPr="00852C00">
        <w:t xml:space="preserve">, </w:t>
      </w:r>
      <w:r w:rsidR="00E0760E" w:rsidRPr="00852C00">
        <w:t>reference dataset</w:t>
      </w:r>
      <w:r w:rsidR="00483033" w:rsidRPr="00852C00">
        <w:t>, and met</w:t>
      </w:r>
      <w:r w:rsidR="00EE0115" w:rsidRPr="00852C00">
        <w:t>a</w:t>
      </w:r>
      <w:r w:rsidR="00483033" w:rsidRPr="00852C00">
        <w:t>data</w:t>
      </w:r>
      <w:r w:rsidR="00E9225D" w:rsidRPr="00852C00">
        <w:t xml:space="preserve">. </w:t>
      </w:r>
      <w:r w:rsidRPr="00852C00">
        <w:t>The metadata (.parque</w:t>
      </w:r>
      <w:r w:rsidR="5F55225D" w:rsidRPr="00852C00">
        <w:t xml:space="preserve">t file format) was first inspected to verify the schema, data </w:t>
      </w:r>
      <w:r w:rsidR="30FB8FD8" w:rsidRPr="00852C00">
        <w:t>types,</w:t>
      </w:r>
      <w:r w:rsidR="5F55225D" w:rsidRPr="00852C00">
        <w:t xml:space="preserve"> </w:t>
      </w:r>
      <w:r w:rsidR="21A328C6" w:rsidRPr="00852C00">
        <w:t xml:space="preserve">and overall size of the dataset. </w:t>
      </w:r>
    </w:p>
    <w:p w14:paraId="324C38B3" w14:textId="4BBE6BD1" w:rsidR="00E85EED" w:rsidRDefault="008D67C2" w:rsidP="00FD587B">
      <w:pPr>
        <w:spacing w:after="240"/>
      </w:pPr>
      <w:proofErr w:type="spellStart"/>
      <w:r w:rsidRPr="00852C00">
        <w:t>PyArrow</w:t>
      </w:r>
      <w:proofErr w:type="spellEnd"/>
      <w:r w:rsidRPr="00852C00">
        <w:t xml:space="preserve"> </w:t>
      </w:r>
      <w:r w:rsidR="00BC4EC1">
        <w:t xml:space="preserve">and python </w:t>
      </w:r>
      <w:r w:rsidR="0047657E">
        <w:t xml:space="preserve">was </w:t>
      </w:r>
      <w:r w:rsidRPr="00852C00">
        <w:t>used</w:t>
      </w:r>
      <w:r w:rsidR="00FC62D8">
        <w:t xml:space="preserve"> for </w:t>
      </w:r>
      <w:r w:rsidR="00FC62D8" w:rsidRPr="00852C00">
        <w:t>the initial metadata ingestion, and to create the structured link between the metadata and the physical assets stored on S3.</w:t>
      </w:r>
      <w:r w:rsidR="001D3A99">
        <w:t xml:space="preserve"> To facilitate the data preprocessing and model training, </w:t>
      </w:r>
      <w:r w:rsidR="001D3A99" w:rsidRPr="00852C00">
        <w:t xml:space="preserve">the new metadata file was created and extended with </w:t>
      </w:r>
      <w:r w:rsidR="001D3A99">
        <w:t xml:space="preserve">additional </w:t>
      </w:r>
      <w:r w:rsidR="001D3A99" w:rsidRPr="00852C00">
        <w:t>columns to store the full absolute S3 bucket path of Sentinel-1 patch, Sentinel-2 patch, and reference map.</w:t>
      </w:r>
      <w:r w:rsidR="001D3A99">
        <w:t xml:space="preserve"> Then, </w:t>
      </w:r>
      <w:r w:rsidR="001D3A99" w:rsidRPr="00852C00">
        <w:t>th</w:t>
      </w:r>
      <w:r w:rsidR="003D2DFA">
        <w:t xml:space="preserve">e </w:t>
      </w:r>
      <w:r w:rsidR="001D3A99" w:rsidRPr="00852C00">
        <w:t>enriched metadata is being written back to S3 as a Parquet file</w:t>
      </w:r>
      <w:r w:rsidR="00A1712D">
        <w:t xml:space="preserve">, enabling </w:t>
      </w:r>
      <w:r w:rsidR="00C04FCA" w:rsidRPr="00C04FCA">
        <w:t xml:space="preserve">downstream deep learning pipelines, such as </w:t>
      </w:r>
      <w:r w:rsidR="00EA0A5F">
        <w:t>during</w:t>
      </w:r>
      <w:r w:rsidR="00EA0A5F">
        <w:rPr>
          <w:b/>
          <w:bCs/>
        </w:rPr>
        <w:t xml:space="preserve"> </w:t>
      </w:r>
      <w:proofErr w:type="spellStart"/>
      <w:r w:rsidR="00EA0A5F">
        <w:rPr>
          <w:b/>
          <w:bCs/>
        </w:rPr>
        <w:t>petastorm</w:t>
      </w:r>
      <w:proofErr w:type="spellEnd"/>
      <w:r w:rsidR="00EA0A5F">
        <w:rPr>
          <w:b/>
          <w:bCs/>
        </w:rPr>
        <w:t xml:space="preserve"> dataset creation</w:t>
      </w:r>
      <w:r w:rsidR="00C04FCA" w:rsidRPr="00C04FCA">
        <w:t>, to directly access the full S3 URIs.</w:t>
      </w:r>
    </w:p>
    <w:p w14:paraId="1215DC01" w14:textId="067AB8D4" w:rsidR="00556C18" w:rsidRPr="00852C00" w:rsidRDefault="007F4D30" w:rsidP="00690CBD">
      <w:pPr>
        <w:spacing w:after="240"/>
      </w:pPr>
      <w:r w:rsidRPr="00852C00">
        <w:t xml:space="preserve">A critical part of the </w:t>
      </w:r>
      <w:r w:rsidR="00B91105">
        <w:t xml:space="preserve">this stage </w:t>
      </w:r>
      <w:r w:rsidRPr="00852C00">
        <w:t xml:space="preserve">is ensuring "Data Integrity" before </w:t>
      </w:r>
      <w:r w:rsidR="0069233E">
        <w:t xml:space="preserve">preprocessing </w:t>
      </w:r>
      <w:r w:rsidRPr="00852C00">
        <w:t>begins. Since cloud storage can occasionally have missing objects, a distributed verification check</w:t>
      </w:r>
      <w:r w:rsidR="00A44754">
        <w:t xml:space="preserve"> is performed for random 1</w:t>
      </w:r>
      <w:r w:rsidR="0031215B">
        <w:t>% of data</w:t>
      </w:r>
      <w:r w:rsidRPr="00852C00">
        <w:t xml:space="preserve"> using boto3 </w:t>
      </w:r>
      <w:r w:rsidR="000804B0">
        <w:t>to check the</w:t>
      </w:r>
      <w:r w:rsidRPr="00852C00">
        <w:t xml:space="preserve"> existence of </w:t>
      </w:r>
      <w:r w:rsidR="000804B0">
        <w:t>files</w:t>
      </w:r>
      <w:r w:rsidRPr="00852C00">
        <w:t>.</w:t>
      </w:r>
    </w:p>
    <w:p w14:paraId="25AC47CC" w14:textId="461D26EC" w:rsidR="3EFA0C09" w:rsidRDefault="00FF09AE" w:rsidP="293D2478">
      <w:pPr>
        <w:pStyle w:val="Heading2"/>
      </w:pPr>
      <w:bookmarkStart w:id="15" w:name="_Toc909541269"/>
      <w:bookmarkStart w:id="16" w:name="_Toc220851410"/>
      <w:r>
        <w:t xml:space="preserve">3.2 </w:t>
      </w:r>
      <w:r w:rsidR="00D43027">
        <w:t xml:space="preserve">Data </w:t>
      </w:r>
      <w:r w:rsidR="00FC650D" w:rsidRPr="00ED63BE">
        <w:t>Preprocessing</w:t>
      </w:r>
      <w:bookmarkEnd w:id="15"/>
      <w:r w:rsidR="005F49F0">
        <w:t xml:space="preserve"> using </w:t>
      </w:r>
      <w:proofErr w:type="spellStart"/>
      <w:r w:rsidR="005F49F0">
        <w:t>Petastorm</w:t>
      </w:r>
      <w:bookmarkEnd w:id="16"/>
      <w:proofErr w:type="spellEnd"/>
    </w:p>
    <w:p w14:paraId="4E2693EA" w14:textId="514B03D4" w:rsidR="00273BBE" w:rsidRPr="00273BBE" w:rsidRDefault="002445B1" w:rsidP="00273BBE">
      <w:r>
        <w:t xml:space="preserve">In this step, </w:t>
      </w:r>
      <w:r w:rsidR="00850748">
        <w:t xml:space="preserve">raw </w:t>
      </w:r>
      <w:proofErr w:type="spellStart"/>
      <w:r w:rsidR="00850748">
        <w:t>BigEarthNet</w:t>
      </w:r>
      <w:proofErr w:type="spellEnd"/>
      <w:r w:rsidR="00850748">
        <w:t xml:space="preserve"> dataset was </w:t>
      </w:r>
      <w:r w:rsidR="00593FD2">
        <w:t>processed</w:t>
      </w:r>
      <w:r w:rsidR="00F31840">
        <w:t xml:space="preserve">, </w:t>
      </w:r>
      <w:r w:rsidR="00797BDA">
        <w:t xml:space="preserve">generate </w:t>
      </w:r>
      <w:proofErr w:type="spellStart"/>
      <w:r w:rsidR="00797BDA">
        <w:t>petastorm</w:t>
      </w:r>
      <w:proofErr w:type="spellEnd"/>
      <w:r w:rsidR="00797BDA">
        <w:t>-compatible dataset and stored in S3</w:t>
      </w:r>
      <w:r w:rsidR="008353EE">
        <w:t>, which is later used in deep learning step.</w:t>
      </w:r>
    </w:p>
    <w:p w14:paraId="1A5A2CAB" w14:textId="3AA017B2" w:rsidR="00444359" w:rsidRDefault="515D5340" w:rsidP="001108A2">
      <w:pPr>
        <w:spacing w:after="240"/>
      </w:pPr>
      <w:r w:rsidRPr="00852C00">
        <w:t xml:space="preserve">The pipeline </w:t>
      </w:r>
      <w:r w:rsidR="00B5107E">
        <w:t xml:space="preserve">began by </w:t>
      </w:r>
      <w:r w:rsidRPr="00852C00">
        <w:t>initializ</w:t>
      </w:r>
      <w:r w:rsidR="00B5107E">
        <w:t>ing</w:t>
      </w:r>
      <w:r w:rsidRPr="00852C00">
        <w:t xml:space="preserve"> a </w:t>
      </w:r>
      <w:proofErr w:type="spellStart"/>
      <w:r w:rsidRPr="00852C00">
        <w:t>SparkSession</w:t>
      </w:r>
      <w:proofErr w:type="spellEnd"/>
      <w:r w:rsidRPr="00852C00">
        <w:t xml:space="preserve"> optimized for Amazon S3 data lakes</w:t>
      </w:r>
      <w:r w:rsidR="00445893">
        <w:t xml:space="preserve"> using the </w:t>
      </w:r>
      <w:r w:rsidRPr="00852C00">
        <w:t xml:space="preserve">S3A connector </w:t>
      </w:r>
      <w:r w:rsidR="000A7701">
        <w:t xml:space="preserve">with </w:t>
      </w:r>
      <w:r w:rsidRPr="00852C00">
        <w:t xml:space="preserve">the </w:t>
      </w:r>
      <w:r w:rsidR="61E6DA4E" w:rsidRPr="00852C00">
        <w:t>default AWS client handl</w:t>
      </w:r>
      <w:r w:rsidR="000E56AA">
        <w:t>ing</w:t>
      </w:r>
      <w:r w:rsidR="00332AAC">
        <w:t xml:space="preserve"> to</w:t>
      </w:r>
      <w:r w:rsidR="61E6DA4E" w:rsidRPr="00852C00">
        <w:t xml:space="preserve"> secur</w:t>
      </w:r>
      <w:r w:rsidR="00CE3AE5">
        <w:t>ely</w:t>
      </w:r>
      <w:r w:rsidR="61E6DA4E" w:rsidRPr="00852C00">
        <w:t xml:space="preserve"> access to cloud storage.</w:t>
      </w:r>
      <w:r w:rsidR="00076678">
        <w:t xml:space="preserve"> The extended metadata was accessed from S3 and </w:t>
      </w:r>
      <w:r w:rsidR="004A58B5">
        <w:t xml:space="preserve">filtered based on </w:t>
      </w:r>
      <w:r w:rsidR="002A160A">
        <w:t xml:space="preserve">the </w:t>
      </w:r>
      <w:r w:rsidR="004A58B5">
        <w:t xml:space="preserve">"split" column </w:t>
      </w:r>
      <w:r w:rsidR="008E27BB">
        <w:t>to get the train, validation</w:t>
      </w:r>
      <w:r w:rsidR="00BF5EA8">
        <w:t>,</w:t>
      </w:r>
      <w:r w:rsidR="008E27BB">
        <w:t xml:space="preserve"> and test sets </w:t>
      </w:r>
      <w:r w:rsidR="003E149A">
        <w:t xml:space="preserve">specific to </w:t>
      </w:r>
      <w:r w:rsidR="00BF5EA8">
        <w:t xml:space="preserve">the </w:t>
      </w:r>
      <w:r w:rsidR="00B430CA">
        <w:t>fraction of data.</w:t>
      </w:r>
      <w:r w:rsidR="00BF5EA8">
        <w:t xml:space="preserve">  Each </w:t>
      </w:r>
      <w:r w:rsidR="0012318C">
        <w:t xml:space="preserve">sample </w:t>
      </w:r>
      <w:r w:rsidR="0099137D">
        <w:t xml:space="preserve">is processed using </w:t>
      </w:r>
      <w:proofErr w:type="spellStart"/>
      <w:r w:rsidR="002A160A">
        <w:t>R</w:t>
      </w:r>
      <w:r w:rsidR="0099137D">
        <w:t>asterio</w:t>
      </w:r>
      <w:proofErr w:type="spellEnd"/>
      <w:r w:rsidR="0099137D">
        <w:t xml:space="preserve"> </w:t>
      </w:r>
      <w:r w:rsidR="00725963">
        <w:t xml:space="preserve">to read the </w:t>
      </w:r>
      <w:r w:rsidR="006910E7" w:rsidRPr="006910E7">
        <w:t>Sentinel-1, Sentinel-2, and reference imagery</w:t>
      </w:r>
      <w:r w:rsidR="00ED0570">
        <w:t xml:space="preserve">. </w:t>
      </w:r>
      <w:r w:rsidR="003B26FA">
        <w:t xml:space="preserve">Then, </w:t>
      </w:r>
      <w:r w:rsidR="00ED0570">
        <w:t xml:space="preserve">Sentinel-1 and Sentinel-2 </w:t>
      </w:r>
      <w:r w:rsidR="00873D48">
        <w:t xml:space="preserve">data </w:t>
      </w:r>
      <w:r w:rsidR="00D05278">
        <w:t xml:space="preserve">were </w:t>
      </w:r>
      <w:r w:rsidR="006910E7" w:rsidRPr="006910E7">
        <w:t>stack</w:t>
      </w:r>
      <w:r w:rsidR="003220CF">
        <w:t>ed</w:t>
      </w:r>
      <w:r w:rsidR="006910E7" w:rsidRPr="006910E7">
        <w:t xml:space="preserve"> </w:t>
      </w:r>
      <w:r w:rsidR="00D05278">
        <w:t xml:space="preserve">together </w:t>
      </w:r>
      <w:r w:rsidR="006910E7" w:rsidRPr="006910E7">
        <w:t>into a single multi-channel tensor</w:t>
      </w:r>
      <w:r w:rsidR="00EA42F2">
        <w:t>,</w:t>
      </w:r>
      <w:r w:rsidR="00543CF5">
        <w:t xml:space="preserve"> return</w:t>
      </w:r>
      <w:r w:rsidR="007C0B0A">
        <w:t>ing both</w:t>
      </w:r>
      <w:r w:rsidR="00543CF5">
        <w:t xml:space="preserve"> the </w:t>
      </w:r>
      <w:r w:rsidR="007C0B0A">
        <w:t xml:space="preserve">input </w:t>
      </w:r>
      <w:r w:rsidR="00543CF5">
        <w:t>image</w:t>
      </w:r>
      <w:r w:rsidR="000A5B75">
        <w:t>s</w:t>
      </w:r>
      <w:r w:rsidR="00543CF5">
        <w:t xml:space="preserve"> and </w:t>
      </w:r>
      <w:r w:rsidR="00E35456">
        <w:t xml:space="preserve">corresponding </w:t>
      </w:r>
      <w:r w:rsidR="00543CF5">
        <w:t>label</w:t>
      </w:r>
      <w:r w:rsidR="00E35456">
        <w:t>ed</w:t>
      </w:r>
      <w:r w:rsidR="00543CF5">
        <w:t xml:space="preserve"> tensors.</w:t>
      </w:r>
    </w:p>
    <w:p w14:paraId="6F1A7AD0" w14:textId="5E7E36CC" w:rsidR="00734760" w:rsidRPr="00A43028" w:rsidRDefault="00734760" w:rsidP="001108A2">
      <w:pPr>
        <w:spacing w:after="240"/>
        <w:rPr>
          <w:lang w:val="en-AT"/>
        </w:rPr>
      </w:pPr>
      <w:r w:rsidRPr="00734760">
        <w:rPr>
          <w:lang w:val="en-AT"/>
        </w:rPr>
        <w:t xml:space="preserve">The Petastorm dataset was created using the materialize_dataset function, which organizes the data according to a defined Unischema. </w:t>
      </w:r>
      <w:r w:rsidR="00176B5A" w:rsidRPr="00A43028">
        <w:rPr>
          <w:lang w:val="en-AT"/>
        </w:rPr>
        <w:t xml:space="preserve">Then, </w:t>
      </w:r>
      <w:r w:rsidRPr="00734760">
        <w:rPr>
          <w:lang w:val="en-AT"/>
        </w:rPr>
        <w:t xml:space="preserve">the </w:t>
      </w:r>
      <w:r w:rsidR="00176B5A" w:rsidRPr="00A43028">
        <w:rPr>
          <w:lang w:val="en-AT"/>
        </w:rPr>
        <w:t xml:space="preserve">created </w:t>
      </w:r>
      <w:r w:rsidRPr="00734760">
        <w:rPr>
          <w:lang w:val="en-AT"/>
        </w:rPr>
        <w:t xml:space="preserve">dataset was saved to S3 in Petastorm format, </w:t>
      </w:r>
      <w:r w:rsidR="009E3F0F" w:rsidRPr="00A43028">
        <w:rPr>
          <w:lang w:val="en-AT"/>
        </w:rPr>
        <w:t>so that it can be directly accessed</w:t>
      </w:r>
      <w:r w:rsidR="001C2E64" w:rsidRPr="00A43028">
        <w:rPr>
          <w:lang w:val="en-AT"/>
        </w:rPr>
        <w:t xml:space="preserve"> in </w:t>
      </w:r>
      <w:r w:rsidR="00D56349" w:rsidRPr="00A43028">
        <w:rPr>
          <w:lang w:val="en-AT"/>
        </w:rPr>
        <w:t xml:space="preserve">the </w:t>
      </w:r>
      <w:r w:rsidR="001C2E64" w:rsidRPr="00A43028">
        <w:rPr>
          <w:lang w:val="en-AT"/>
        </w:rPr>
        <w:t>model training phase</w:t>
      </w:r>
      <w:r w:rsidR="009E3F0F" w:rsidRPr="00A43028">
        <w:rPr>
          <w:lang w:val="en-AT"/>
        </w:rPr>
        <w:t xml:space="preserve"> </w:t>
      </w:r>
      <w:r w:rsidR="001C2E64" w:rsidRPr="00A43028">
        <w:rPr>
          <w:lang w:val="en-AT"/>
        </w:rPr>
        <w:t xml:space="preserve">without </w:t>
      </w:r>
      <w:r w:rsidRPr="00734760">
        <w:rPr>
          <w:lang w:val="en-AT"/>
        </w:rPr>
        <w:t>additional preprocessing.</w:t>
      </w:r>
    </w:p>
    <w:p w14:paraId="0A9E488C" w14:textId="0B43BF51" w:rsidR="001108A2" w:rsidRPr="00852C00" w:rsidRDefault="61E6DA4E" w:rsidP="001108A2">
      <w:pPr>
        <w:spacing w:after="240"/>
      </w:pPr>
      <w:r w:rsidRPr="00852C00">
        <w:t>On the matter of scalability,</w:t>
      </w:r>
      <w:r w:rsidR="515D5340" w:rsidRPr="00852C00">
        <w:t xml:space="preserve"> </w:t>
      </w:r>
      <w:r w:rsidR="00BA79E4">
        <w:t xml:space="preserve">the </w:t>
      </w:r>
      <w:r w:rsidR="002D59B5" w:rsidRPr="00852C00">
        <w:t>executor me</w:t>
      </w:r>
      <w:r w:rsidR="002D59B5">
        <w:t>m</w:t>
      </w:r>
      <w:r w:rsidR="002D59B5" w:rsidRPr="00852C00">
        <w:t>ory, driver memory</w:t>
      </w:r>
      <w:r w:rsidR="002D59B5">
        <w:t>,</w:t>
      </w:r>
      <w:r w:rsidR="002D59B5" w:rsidRPr="00852C00">
        <w:t xml:space="preserve"> and </w:t>
      </w:r>
      <w:r w:rsidR="002D59B5">
        <w:t xml:space="preserve">the </w:t>
      </w:r>
      <w:r w:rsidR="002D59B5" w:rsidRPr="00852C00">
        <w:t>number of executors</w:t>
      </w:r>
      <w:r w:rsidR="002D59B5">
        <w:t xml:space="preserve"> </w:t>
      </w:r>
      <w:r w:rsidR="003D11DF">
        <w:t xml:space="preserve">and cores </w:t>
      </w:r>
      <w:r w:rsidR="0062477B">
        <w:t xml:space="preserve">are </w:t>
      </w:r>
      <w:r w:rsidR="002539C7">
        <w:t>parame</w:t>
      </w:r>
      <w:r w:rsidR="00185D08">
        <w:t xml:space="preserve">terized </w:t>
      </w:r>
      <w:r w:rsidR="007940D3">
        <w:t xml:space="preserve">to </w:t>
      </w:r>
      <w:r w:rsidR="17EBC254" w:rsidRPr="00852C00">
        <w:t>ensure that preprocessing tasks are distributed across the cluster rathe</w:t>
      </w:r>
      <w:r w:rsidR="00102C89">
        <w:t>r</w:t>
      </w:r>
      <w:r w:rsidR="17EBC254" w:rsidRPr="00852C00">
        <w:t xml:space="preserve"> than processed sequentially, adding a level of para</w:t>
      </w:r>
      <w:r w:rsidR="5BBDCCF4" w:rsidRPr="00852C00">
        <w:t>l</w:t>
      </w:r>
      <w:r w:rsidR="001E39B7">
        <w:t>l</w:t>
      </w:r>
      <w:r w:rsidR="5BBDCCF4" w:rsidRPr="00852C00">
        <w:t xml:space="preserve">elism necessary for </w:t>
      </w:r>
      <w:r w:rsidR="001108A2">
        <w:t>increasing the fraction of data.</w:t>
      </w:r>
    </w:p>
    <w:p w14:paraId="594E48E2" w14:textId="77777777" w:rsidR="00FF09AE" w:rsidRDefault="4308C6D8" w:rsidP="00FF09AE">
      <w:r w:rsidRPr="00852C00">
        <w:t xml:space="preserve">To ensure the preprocessing is efficient, two monitoring layers </w:t>
      </w:r>
      <w:r w:rsidR="000133AA">
        <w:t xml:space="preserve">were </w:t>
      </w:r>
      <w:r w:rsidRPr="00852C00">
        <w:t>set up:</w:t>
      </w:r>
      <w:r w:rsidR="000133AA">
        <w:t xml:space="preserve"> </w:t>
      </w:r>
      <w:r w:rsidRPr="00852C00">
        <w:t>Spark Measure, to capture low-level task metrics</w:t>
      </w:r>
      <w:r w:rsidR="00D56349">
        <w:t>,</w:t>
      </w:r>
      <w:r w:rsidR="0011145A">
        <w:t xml:space="preserve"> and </w:t>
      </w:r>
      <w:r w:rsidR="000133AA">
        <w:t>a</w:t>
      </w:r>
      <w:r w:rsidRPr="00852C00">
        <w:t xml:space="preserve"> </w:t>
      </w:r>
      <w:r w:rsidR="00A01A34">
        <w:t>custom project logger</w:t>
      </w:r>
      <w:r w:rsidRPr="00852C00">
        <w:t>, to wrap major blocks and provide a high-level view of which preprocessing stage consumes the most time.</w:t>
      </w:r>
      <w:r w:rsidR="000133AA">
        <w:t xml:space="preserve"> Finally, </w:t>
      </w:r>
      <w:r w:rsidR="00EB6824" w:rsidRPr="00D746F3">
        <w:t>Logs are saved to S3</w:t>
      </w:r>
      <w:r w:rsidR="000133AA">
        <w:t>.</w:t>
      </w:r>
      <w:bookmarkStart w:id="17" w:name="_Toc1646650153"/>
    </w:p>
    <w:p w14:paraId="258679FF" w14:textId="5623158E" w:rsidR="293D2478" w:rsidRDefault="00FF09AE" w:rsidP="00FF09AE">
      <w:pPr>
        <w:pStyle w:val="Heading2"/>
      </w:pPr>
      <w:bookmarkStart w:id="18" w:name="_Toc220851411"/>
      <w:r>
        <w:lastRenderedPageBreak/>
        <w:t xml:space="preserve">3.3 </w:t>
      </w:r>
      <w:r w:rsidR="00050E41" w:rsidRPr="001D2C06">
        <w:t>Model Training</w:t>
      </w:r>
      <w:r w:rsidR="00912040" w:rsidRPr="001D2C06">
        <w:t xml:space="preserve"> and </w:t>
      </w:r>
      <w:r w:rsidR="00D43027">
        <w:t xml:space="preserve">Performance </w:t>
      </w:r>
      <w:r w:rsidR="00912040" w:rsidRPr="001D2C06">
        <w:t>Evaluation</w:t>
      </w:r>
      <w:bookmarkEnd w:id="17"/>
      <w:bookmarkEnd w:id="18"/>
    </w:p>
    <w:p w14:paraId="2B37932C" w14:textId="09E134E4" w:rsidR="00B53677" w:rsidRPr="00B53677" w:rsidRDefault="00B53677" w:rsidP="00FF09AE">
      <w:pPr>
        <w:spacing w:after="240"/>
      </w:pPr>
      <w:r>
        <w:t xml:space="preserve">The </w:t>
      </w:r>
      <w:proofErr w:type="spellStart"/>
      <w:r w:rsidR="00CA3793">
        <w:t>BigEarthNet</w:t>
      </w:r>
      <w:proofErr w:type="spellEnd"/>
      <w:r w:rsidR="00CA3793">
        <w:t xml:space="preserve"> land cover classifi</w:t>
      </w:r>
      <w:r w:rsidR="00320FD8">
        <w:t>ca</w:t>
      </w:r>
      <w:r w:rsidR="00CA3793">
        <w:t xml:space="preserve">tion model was trained using a distributed deep learning workflow using </w:t>
      </w:r>
      <w:proofErr w:type="spellStart"/>
      <w:r w:rsidR="00CA3793">
        <w:t>Tensorflow</w:t>
      </w:r>
      <w:proofErr w:type="spellEnd"/>
      <w:r w:rsidR="00C604E3">
        <w:t xml:space="preserve"> and mirrored</w:t>
      </w:r>
      <w:r w:rsidR="004D294F">
        <w:t xml:space="preserve"> strategy </w:t>
      </w:r>
      <w:r w:rsidR="000A69A4">
        <w:t>across multiple GPUs</w:t>
      </w:r>
      <w:r w:rsidR="00D65241">
        <w:t>.</w:t>
      </w:r>
    </w:p>
    <w:p w14:paraId="7C17B838" w14:textId="77777777" w:rsidR="00DC218D" w:rsidRPr="00446174" w:rsidRDefault="00DC218D" w:rsidP="00E80327">
      <w:pPr>
        <w:pStyle w:val="ListParagraph"/>
        <w:numPr>
          <w:ilvl w:val="0"/>
          <w:numId w:val="8"/>
        </w:numPr>
        <w:ind w:left="284" w:hanging="284"/>
        <w:rPr>
          <w:b/>
          <w:bCs/>
        </w:rPr>
      </w:pPr>
      <w:bookmarkStart w:id="19" w:name="_Toc79761408"/>
      <w:r w:rsidRPr="00446174">
        <w:rPr>
          <w:b/>
          <w:bCs/>
        </w:rPr>
        <w:t>Dataset &amp; Data Loader</w:t>
      </w:r>
      <w:bookmarkEnd w:id="19"/>
      <w:r w:rsidRPr="00446174">
        <w:rPr>
          <w:b/>
          <w:bCs/>
        </w:rPr>
        <w:t xml:space="preserve"> </w:t>
      </w:r>
    </w:p>
    <w:p w14:paraId="35032B3D" w14:textId="090F633E" w:rsidR="00DC218D" w:rsidRPr="00852C00" w:rsidRDefault="00DC218D" w:rsidP="00FF09AE">
      <w:pPr>
        <w:spacing w:after="240"/>
      </w:pPr>
      <w:r w:rsidRPr="00852C00">
        <w:t xml:space="preserve">The </w:t>
      </w:r>
      <w:r w:rsidR="00971527">
        <w:t>train/</w:t>
      </w:r>
      <w:proofErr w:type="spellStart"/>
      <w:r w:rsidR="00971527">
        <w:t>val</w:t>
      </w:r>
      <w:proofErr w:type="spellEnd"/>
      <w:r w:rsidR="00971527">
        <w:t xml:space="preserve">/test </w:t>
      </w:r>
      <w:r w:rsidRPr="00852C00">
        <w:t>dataset is stored in a parquet format in S3 buckets</w:t>
      </w:r>
      <w:r w:rsidR="006843C1">
        <w:t xml:space="preserve"> in parquet format</w:t>
      </w:r>
      <w:r w:rsidR="00971527">
        <w:t xml:space="preserve"> was read using </w:t>
      </w:r>
      <w:r w:rsidR="00E77CC1">
        <w:t xml:space="preserve">the </w:t>
      </w:r>
      <w:proofErr w:type="spellStart"/>
      <w:r w:rsidR="00775AD9">
        <w:t>petastorm</w:t>
      </w:r>
      <w:proofErr w:type="spellEnd"/>
      <w:r w:rsidR="00775AD9">
        <w:t xml:space="preserve"> distributed dataset reader </w:t>
      </w:r>
      <w:r w:rsidRPr="00852C00">
        <w:t>‘</w:t>
      </w:r>
      <w:proofErr w:type="spellStart"/>
      <w:r w:rsidRPr="00852C00">
        <w:t>make_reader</w:t>
      </w:r>
      <w:proofErr w:type="spellEnd"/>
      <w:r w:rsidRPr="00852C00">
        <w:t xml:space="preserve">’. </w:t>
      </w:r>
      <w:r w:rsidR="00D30B7A">
        <w:t>Then, this dataset was converted into TensorFlow datasets with automatic sharding across GPU</w:t>
      </w:r>
      <w:r w:rsidR="004A0B24">
        <w:t>s. This also</w:t>
      </w:r>
      <w:r w:rsidR="002020DF">
        <w:t xml:space="preserve"> </w:t>
      </w:r>
      <w:r w:rsidR="002020DF" w:rsidRPr="002020DF">
        <w:t>ensur</w:t>
      </w:r>
      <w:r w:rsidR="004A0B24">
        <w:t>es</w:t>
      </w:r>
      <w:r w:rsidR="002020DF" w:rsidRPr="002020DF">
        <w:t xml:space="preserve"> that each GPU receives a unique portion of the data and does not see the same samples as other GPUs</w:t>
      </w:r>
      <w:r w:rsidR="00D30B7A">
        <w:t>.</w:t>
      </w:r>
      <w:r w:rsidR="00117EDC">
        <w:t xml:space="preserve"> Global </w:t>
      </w:r>
      <w:r w:rsidR="00CB6176">
        <w:t xml:space="preserve">batch size was computed based on </w:t>
      </w:r>
      <w:r w:rsidR="00E77CC1">
        <w:t xml:space="preserve">the </w:t>
      </w:r>
      <w:r w:rsidR="00BB64B3">
        <w:t>number of GPUs.</w:t>
      </w:r>
      <w:r w:rsidR="004463C2">
        <w:t xml:space="preserve"> </w:t>
      </w:r>
    </w:p>
    <w:p w14:paraId="39869BE7" w14:textId="3B5DD4B3" w:rsidR="00DC218D" w:rsidRPr="00446174" w:rsidRDefault="002B36A3" w:rsidP="00E80327">
      <w:pPr>
        <w:pStyle w:val="ListParagraph"/>
        <w:numPr>
          <w:ilvl w:val="0"/>
          <w:numId w:val="8"/>
        </w:numPr>
        <w:ind w:left="284" w:hanging="284"/>
        <w:rPr>
          <w:b/>
          <w:bCs/>
        </w:rPr>
      </w:pPr>
      <w:r w:rsidRPr="00446174">
        <w:rPr>
          <w:b/>
          <w:bCs/>
        </w:rPr>
        <w:t>Model Architecture</w:t>
      </w:r>
    </w:p>
    <w:p w14:paraId="1D376057" w14:textId="5EB0B036" w:rsidR="00664014" w:rsidRDefault="00F03A92" w:rsidP="00F03A92">
      <w:r>
        <w:rPr>
          <w:noProof/>
        </w:rPr>
        <mc:AlternateContent>
          <mc:Choice Requires="wps">
            <w:drawing>
              <wp:anchor distT="0" distB="0" distL="114300" distR="114300" simplePos="0" relativeHeight="251666433" behindDoc="1" locked="0" layoutInCell="1" allowOverlap="1" wp14:anchorId="0866C8BF" wp14:editId="5E183152">
                <wp:simplePos x="0" y="0"/>
                <wp:positionH relativeFrom="column">
                  <wp:posOffset>1981200</wp:posOffset>
                </wp:positionH>
                <wp:positionV relativeFrom="paragraph">
                  <wp:posOffset>2816860</wp:posOffset>
                </wp:positionV>
                <wp:extent cx="3928110" cy="635"/>
                <wp:effectExtent l="0" t="0" r="0" b="12065"/>
                <wp:wrapTight wrapText="bothSides">
                  <wp:wrapPolygon edited="0">
                    <wp:start x="0" y="0"/>
                    <wp:lineTo x="0" y="0"/>
                    <wp:lineTo x="21509" y="0"/>
                    <wp:lineTo x="21509" y="0"/>
                    <wp:lineTo x="0" y="0"/>
                  </wp:wrapPolygon>
                </wp:wrapTight>
                <wp:docPr id="2145408760" name="Text Box 1"/>
                <wp:cNvGraphicFramePr/>
                <a:graphic xmlns:a="http://schemas.openxmlformats.org/drawingml/2006/main">
                  <a:graphicData uri="http://schemas.microsoft.com/office/word/2010/wordprocessingShape">
                    <wps:wsp>
                      <wps:cNvSpPr txBox="1"/>
                      <wps:spPr>
                        <a:xfrm>
                          <a:off x="0" y="0"/>
                          <a:ext cx="3928110" cy="635"/>
                        </a:xfrm>
                        <a:prstGeom prst="rect">
                          <a:avLst/>
                        </a:prstGeom>
                        <a:solidFill>
                          <a:prstClr val="white"/>
                        </a:solidFill>
                        <a:ln>
                          <a:noFill/>
                        </a:ln>
                      </wps:spPr>
                      <wps:txbx>
                        <w:txbxContent>
                          <w:p w14:paraId="066FCAA4" w14:textId="386B3647" w:rsidR="00F03A92" w:rsidRPr="00366F78" w:rsidRDefault="00F03A92" w:rsidP="00F03A92">
                            <w:pPr>
                              <w:pStyle w:val="Caption"/>
                              <w:rPr>
                                <w:noProof/>
                                <w:szCs w:val="24"/>
                              </w:rPr>
                            </w:pPr>
                            <w:r>
                              <w:t xml:space="preserve">Figure </w:t>
                            </w:r>
                            <w:r>
                              <w:fldChar w:fldCharType="begin"/>
                            </w:r>
                            <w:r>
                              <w:instrText xml:space="preserve"> SEQ Figure \* ARABIC </w:instrText>
                            </w:r>
                            <w:r>
                              <w:fldChar w:fldCharType="separate"/>
                            </w:r>
                            <w:r w:rsidR="008C76E6">
                              <w:rPr>
                                <w:noProof/>
                              </w:rPr>
                              <w:t>2</w:t>
                            </w:r>
                            <w:r>
                              <w:fldChar w:fldCharType="end"/>
                            </w:r>
                            <w:r>
                              <w:t xml:space="preserve">: </w:t>
                            </w:r>
                            <w:proofErr w:type="spellStart"/>
                            <w:r w:rsidRPr="0092626D">
                              <w:t>Unet</w:t>
                            </w:r>
                            <w:proofErr w:type="spellEnd"/>
                            <w:r w:rsidRPr="0092626D">
                              <w:t xml:space="preserve"> Model Architecture: (</w:t>
                            </w:r>
                            <w:proofErr w:type="spellStart"/>
                            <w:r w:rsidRPr="0092626D">
                              <w:t>Ronneberger</w:t>
                            </w:r>
                            <w:proofErr w:type="spellEnd"/>
                            <w:r w:rsidRPr="0092626D">
                              <w:t xml:space="preserve"> et al., 2015)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866C8BF" id="_x0000_t202" coordsize="21600,21600" o:spt="202" path="m,l,21600r21600,l21600,xe">
                <v:stroke joinstyle="miter"/>
                <v:path gradientshapeok="t" o:connecttype="rect"/>
              </v:shapetype>
              <v:shape id="Text Box 1" o:spid="_x0000_s1026" type="#_x0000_t202" style="position:absolute;left:0;text-align:left;margin-left:156pt;margin-top:221.8pt;width:309.3pt;height:.05pt;z-index:-2516500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" stroked="f">
                <v:textbox style="mso-fit-shape-to-text:t" inset="0,0,0,0">
                  <w:txbxContent>
                    <w:p w14:paraId="066FCAA4" w14:textId="386B3647" w:rsidR="00F03A92" w:rsidRPr="00366F78" w:rsidRDefault="00F03A92" w:rsidP="00F03A92">
                      <w:pPr>
                        <w:pStyle w:val="Caption"/>
                        <w:rPr>
                          <w:noProof/>
                          <w:szCs w:val="24"/>
                        </w:rPr>
                      </w:pPr>
                      <w:r>
                        <w:t xml:space="preserve">Figure </w:t>
                      </w:r>
                      <w:r>
                        <w:fldChar w:fldCharType="begin"/>
                      </w:r>
                      <w:r>
                        <w:instrText xml:space="preserve"> SEQ Figure \* ARABIC </w:instrText>
                      </w:r>
                      <w:r>
                        <w:fldChar w:fldCharType="separate"/>
                      </w:r>
                      <w:r w:rsidR="008C76E6">
                        <w:rPr>
                          <w:noProof/>
                        </w:rPr>
                        <w:t>2</w:t>
                      </w:r>
                      <w:r>
                        <w:fldChar w:fldCharType="end"/>
                      </w:r>
                      <w:r>
                        <w:t xml:space="preserve">: </w:t>
                      </w:r>
                      <w:proofErr w:type="spellStart"/>
                      <w:r w:rsidRPr="0092626D">
                        <w:t>Unet</w:t>
                      </w:r>
                      <w:proofErr w:type="spellEnd"/>
                      <w:r w:rsidRPr="0092626D">
                        <w:t xml:space="preserve"> Model Architecture: (</w:t>
                      </w:r>
                      <w:proofErr w:type="spellStart"/>
                      <w:r w:rsidRPr="0092626D">
                        <w:t>Ronneberger</w:t>
                      </w:r>
                      <w:proofErr w:type="spellEnd"/>
                      <w:r w:rsidRPr="0092626D">
                        <w:t xml:space="preserve"> et al., 2015)</w:t>
                      </w:r>
                    </w:p>
                  </w:txbxContent>
                </v:textbox>
                <w10:wrap type="tight"/>
              </v:shape>
            </w:pict>
          </mc:Fallback>
        </mc:AlternateContent>
      </w:r>
      <w:r w:rsidRPr="00852C00">
        <w:rPr>
          <w:noProof/>
        </w:rPr>
        <w:drawing>
          <wp:anchor distT="0" distB="0" distL="114300" distR="114300" simplePos="0" relativeHeight="251664385" behindDoc="1" locked="0" layoutInCell="1" allowOverlap="1" wp14:anchorId="18FAAFBA" wp14:editId="76A7F94E">
            <wp:simplePos x="0" y="0"/>
            <wp:positionH relativeFrom="column">
              <wp:posOffset>1981200</wp:posOffset>
            </wp:positionH>
            <wp:positionV relativeFrom="paragraph">
              <wp:posOffset>95250</wp:posOffset>
            </wp:positionV>
            <wp:extent cx="3928110" cy="2665052"/>
            <wp:effectExtent l="0" t="0" r="0" b="2540"/>
            <wp:wrapTight wrapText="bothSides">
              <wp:wrapPolygon edited="0">
                <wp:start x="0" y="0"/>
                <wp:lineTo x="0" y="21518"/>
                <wp:lineTo x="21509" y="21518"/>
                <wp:lineTo x="21509" y="0"/>
                <wp:lineTo x="0" y="0"/>
              </wp:wrapPolygon>
            </wp:wrapTight>
            <wp:docPr id="5499847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84723" name="Picture 549984723"/>
                    <pic:cNvPicPr/>
                  </pic:nvPicPr>
                  <pic:blipFill>
                    <a:blip r:embed="rId17">
                      <a:extLst>
                        <a:ext uri="{28A0092B-C50C-407E-A947-70E740481C1C}">
                          <a14:useLocalDpi xmlns:a14="http://schemas.microsoft.com/office/drawing/2010/main" val="0"/>
                        </a:ext>
                      </a:extLst>
                    </a:blip>
                    <a:stretch>
                      <a:fillRect/>
                    </a:stretch>
                  </pic:blipFill>
                  <pic:spPr>
                    <a:xfrm>
                      <a:off x="0" y="0"/>
                      <a:ext cx="3928110" cy="2665052"/>
                    </a:xfrm>
                    <a:prstGeom prst="rect">
                      <a:avLst/>
                    </a:prstGeom>
                  </pic:spPr>
                </pic:pic>
              </a:graphicData>
            </a:graphic>
            <wp14:sizeRelH relativeFrom="page">
              <wp14:pctWidth>0</wp14:pctWidth>
            </wp14:sizeRelH>
            <wp14:sizeRelV relativeFrom="page">
              <wp14:pctHeight>0</wp14:pctHeight>
            </wp14:sizeRelV>
          </wp:anchor>
        </w:drawing>
      </w:r>
      <w:r w:rsidR="48C6CB99" w:rsidRPr="00852C00">
        <w:t>To create the infer</w:t>
      </w:r>
      <w:r w:rsidR="00416EF6">
        <w:t>ence</w:t>
      </w:r>
      <w:r w:rsidR="48C6CB99" w:rsidRPr="00852C00">
        <w:t xml:space="preserve"> process and properly delineate on a pixel-level the segmentation task,</w:t>
      </w:r>
      <w:r w:rsidR="00327934">
        <w:t xml:space="preserve"> the U-Net style convolutional neural network was implemented</w:t>
      </w:r>
      <w:r w:rsidR="48C6CB99" w:rsidRPr="00852C00">
        <w:t>.</w:t>
      </w:r>
      <w:r w:rsidR="0033693C">
        <w:t xml:space="preserve"> Figure 2 </w:t>
      </w:r>
      <w:r w:rsidR="0033693C" w:rsidRPr="00852C00">
        <w:rPr>
          <w:rFonts w:eastAsiaTheme="minorEastAsia"/>
        </w:rPr>
        <w:t xml:space="preserve">exemplifies the </w:t>
      </w:r>
      <w:proofErr w:type="spellStart"/>
      <w:r w:rsidR="0033693C" w:rsidRPr="00852C00">
        <w:rPr>
          <w:rFonts w:eastAsiaTheme="minorEastAsia"/>
        </w:rPr>
        <w:t>Unet</w:t>
      </w:r>
      <w:proofErr w:type="spellEnd"/>
      <w:r w:rsidR="0033693C" w:rsidRPr="00852C00">
        <w:rPr>
          <w:rFonts w:eastAsiaTheme="minorEastAsia"/>
        </w:rPr>
        <w:t xml:space="preserve"> architecture</w:t>
      </w:r>
      <w:r w:rsidR="00A863FE">
        <w:rPr>
          <w:rFonts w:eastAsiaTheme="minorEastAsia"/>
        </w:rPr>
        <w:t xml:space="preserve"> proposed by </w:t>
      </w:r>
      <w:proofErr w:type="spellStart"/>
      <w:r w:rsidR="00A863FE" w:rsidRPr="00E80327">
        <w:t>Ronneberger</w:t>
      </w:r>
      <w:proofErr w:type="spellEnd"/>
      <w:r w:rsidR="00A863FE" w:rsidRPr="00E80327">
        <w:t xml:space="preserve"> et al. </w:t>
      </w:r>
      <w:r w:rsidR="00A863FE">
        <w:t>(</w:t>
      </w:r>
      <w:r w:rsidR="00A863FE" w:rsidRPr="00E80327">
        <w:t>2015)</w:t>
      </w:r>
      <w:r w:rsidR="0033693C" w:rsidRPr="00852C00">
        <w:rPr>
          <w:rFonts w:eastAsiaTheme="minorEastAsia"/>
        </w:rPr>
        <w:t xml:space="preserve">. </w:t>
      </w:r>
      <w:r w:rsidR="0033693C">
        <w:t xml:space="preserve"> </w:t>
      </w:r>
      <w:r w:rsidR="48C6CB99" w:rsidRPr="00852C00">
        <w:rPr>
          <w:color w:val="202122"/>
        </w:rPr>
        <w:t xml:space="preserve">The network is based on a </w:t>
      </w:r>
      <w:r w:rsidR="48C6CB99" w:rsidRPr="00852C00">
        <w:rPr>
          <w:rFonts w:eastAsiaTheme="minorEastAsia"/>
        </w:rPr>
        <w:t xml:space="preserve">fully </w:t>
      </w:r>
      <w:hyperlink r:id="rId18">
        <w:r w:rsidR="48C6CB99" w:rsidRPr="00852C00">
          <w:rPr>
            <w:rFonts w:eastAsiaTheme="minorEastAsia"/>
          </w:rPr>
          <w:t>convolutional neural network</w:t>
        </w:r>
      </w:hyperlink>
      <w:r w:rsidR="48C6CB99" w:rsidRPr="00852C00">
        <w:rPr>
          <w:rFonts w:eastAsiaTheme="minorEastAsia"/>
        </w:rPr>
        <w:t xml:space="preserve"> whose architecture was modified and extended to work with fewer training images and to yield more precise </w:t>
      </w:r>
      <w:hyperlink r:id="rId19">
        <w:r w:rsidR="48C6CB99" w:rsidRPr="00852C00">
          <w:rPr>
            <w:rFonts w:eastAsiaTheme="minorEastAsia"/>
          </w:rPr>
          <w:t>segmentation.</w:t>
        </w:r>
      </w:hyperlink>
      <w:r w:rsidR="48C6CB99" w:rsidRPr="00852C00">
        <w:rPr>
          <w:rFonts w:eastAsiaTheme="minorEastAsia"/>
        </w:rPr>
        <w:t xml:space="preserve"> </w:t>
      </w:r>
      <w:r w:rsidR="00416EF6" w:rsidRPr="00416EF6">
        <w:t>Its core structure is a “U</w:t>
      </w:r>
      <w:r w:rsidR="00416EF6">
        <w:t>-</w:t>
      </w:r>
      <w:r w:rsidR="00416EF6" w:rsidRPr="00416EF6">
        <w:t>shaped” encoder</w:t>
      </w:r>
      <w:r w:rsidR="00416EF6">
        <w:t>-</w:t>
      </w:r>
      <w:r w:rsidR="00416EF6" w:rsidRPr="00416EF6">
        <w:t xml:space="preserve">decoder made of two symmetric paths: a </w:t>
      </w:r>
      <w:r w:rsidR="00416EF6" w:rsidRPr="00416EF6">
        <w:t>down</w:t>
      </w:r>
      <w:r w:rsidR="00416EF6">
        <w:t>-</w:t>
      </w:r>
      <w:r w:rsidR="00416EF6" w:rsidRPr="00416EF6">
        <w:t>sampling</w:t>
      </w:r>
      <w:r w:rsidR="00416EF6" w:rsidRPr="00416EF6">
        <w:t xml:space="preserve"> path that captures image context through repeated convolution and pooling operations, and an </w:t>
      </w:r>
      <w:r w:rsidR="00416EF6" w:rsidRPr="00416EF6">
        <w:t>up</w:t>
      </w:r>
      <w:r w:rsidR="00416EF6">
        <w:t>-</w:t>
      </w:r>
      <w:r w:rsidR="00416EF6" w:rsidRPr="00416EF6">
        <w:t>sampling</w:t>
      </w:r>
      <w:r w:rsidR="00416EF6" w:rsidRPr="00416EF6">
        <w:t xml:space="preserve"> path that gradually reconstructs spatial resolution. Crucially, skip connections link corresponding layers in the encoder and decoder, allowing high</w:t>
      </w:r>
      <w:r w:rsidR="00416EF6" w:rsidRPr="00416EF6">
        <w:noBreakHyphen/>
        <w:t>resolution features from early layers to be combined with up</w:t>
      </w:r>
      <w:r w:rsidR="00416EF6">
        <w:t>-</w:t>
      </w:r>
      <w:r w:rsidR="00416EF6" w:rsidRPr="00416EF6">
        <w:t>sampled features, thereby improving segmentation accuracy and preserving fine details</w:t>
      </w:r>
      <w:r w:rsidR="00416EF6">
        <w:t xml:space="preserve"> </w:t>
      </w:r>
      <w:proofErr w:type="spellStart"/>
      <w:r w:rsidR="00416EF6" w:rsidRPr="00E80327">
        <w:t>Ronneberger</w:t>
      </w:r>
      <w:proofErr w:type="spellEnd"/>
      <w:r w:rsidR="00416EF6" w:rsidRPr="00E80327">
        <w:t xml:space="preserve"> et al. </w:t>
      </w:r>
      <w:r w:rsidR="00416EF6">
        <w:t>(</w:t>
      </w:r>
      <w:r w:rsidR="00416EF6" w:rsidRPr="00E80327">
        <w:t>2015)</w:t>
      </w:r>
      <w:r w:rsidR="00416EF6" w:rsidRPr="00416EF6">
        <w:t xml:space="preserve">. </w:t>
      </w:r>
    </w:p>
    <w:p w14:paraId="520D9FA9" w14:textId="77777777" w:rsidR="00416EF6" w:rsidRPr="00416EF6" w:rsidRDefault="00416EF6" w:rsidP="00416EF6"/>
    <w:p w14:paraId="035F1B0E" w14:textId="1ACCC0E3" w:rsidR="00695A1F" w:rsidRPr="00446174" w:rsidRDefault="00695A1F" w:rsidP="00E80327">
      <w:pPr>
        <w:pStyle w:val="ListParagraph"/>
        <w:numPr>
          <w:ilvl w:val="0"/>
          <w:numId w:val="8"/>
        </w:numPr>
        <w:ind w:left="284" w:hanging="284"/>
        <w:rPr>
          <w:b/>
          <w:bCs/>
        </w:rPr>
      </w:pPr>
      <w:r w:rsidRPr="00446174">
        <w:rPr>
          <w:b/>
          <w:bCs/>
        </w:rPr>
        <w:t xml:space="preserve">Model Training and </w:t>
      </w:r>
      <w:r w:rsidR="00264276" w:rsidRPr="00446174">
        <w:rPr>
          <w:b/>
          <w:bCs/>
        </w:rPr>
        <w:t>Evaluation</w:t>
      </w:r>
    </w:p>
    <w:p w14:paraId="53B8156F" w14:textId="00297088" w:rsidR="006F0783" w:rsidRDefault="004E554C" w:rsidP="00101CF9">
      <w:pPr>
        <w:spacing w:after="240"/>
      </w:pPr>
      <w:r>
        <w:t xml:space="preserve">The deep learning model was trained using the </w:t>
      </w:r>
      <w:r w:rsidR="00E02E07" w:rsidRPr="00E02E07">
        <w:t xml:space="preserve">using a distributed multi-GPU setup with TensorFlow’s </w:t>
      </w:r>
      <w:proofErr w:type="spellStart"/>
      <w:r w:rsidR="00E02E07" w:rsidRPr="00E02E07">
        <w:t>MirroredStrategy</w:t>
      </w:r>
      <w:proofErr w:type="spellEnd"/>
      <w:r w:rsidR="00E02E07">
        <w:t xml:space="preserve">. </w:t>
      </w:r>
      <w:r w:rsidR="00116BD5" w:rsidRPr="00852C00">
        <w:t xml:space="preserve">The strategy copies the model into all GPUs available at the node, whereas each GPU holds a replica of the model's weights. With the </w:t>
      </w:r>
      <w:r w:rsidR="001B44AC" w:rsidRPr="00852C00">
        <w:t>data loader</w:t>
      </w:r>
      <w:r w:rsidR="00116BD5" w:rsidRPr="00852C00">
        <w:t xml:space="preserve"> process, each GPU receives a share, which means a different slide of the global batch. After the forward pass, each GPU computes the gradient</w:t>
      </w:r>
      <w:r w:rsidR="00165A74">
        <w:t>,</w:t>
      </w:r>
      <w:r w:rsidR="00116BD5" w:rsidRPr="00852C00">
        <w:t xml:space="preserve"> and before updating the weights, the Mirro</w:t>
      </w:r>
      <w:r w:rsidR="00165A74">
        <w:t>r</w:t>
      </w:r>
      <w:r w:rsidR="00116BD5" w:rsidRPr="00852C00">
        <w:t xml:space="preserve"> Strategy uses an “All-Reduced” strategy to aggregate gradients across all GPUs. The synchronous update of every replica is done by the average gradient, ensuring the same weights at each new epoch.  </w:t>
      </w:r>
    </w:p>
    <w:p w14:paraId="60A85CDA" w14:textId="05460BD7" w:rsidR="00D64964" w:rsidRPr="00D64964" w:rsidRDefault="006F0783" w:rsidP="00D64964">
      <w:r w:rsidRPr="006F0783">
        <w:t xml:space="preserve">Model performance was evaluated </w:t>
      </w:r>
      <w:r w:rsidR="006365A1">
        <w:t xml:space="preserve">using sparse categorical accuracy </w:t>
      </w:r>
      <w:r w:rsidRPr="006F0783">
        <w:t xml:space="preserve">on separate validation and test sets, and all training metrics, </w:t>
      </w:r>
      <w:r w:rsidR="0088411E">
        <w:t xml:space="preserve">best </w:t>
      </w:r>
      <w:r w:rsidRPr="006F0783">
        <w:t>model checkpoints, and logs were saved to S3 for reproducibility and analysis.</w:t>
      </w:r>
    </w:p>
    <w:p w14:paraId="531D073B" w14:textId="25ACCCB4" w:rsidR="0033303C" w:rsidRDefault="0070026E" w:rsidP="00446174">
      <w:pPr>
        <w:pStyle w:val="Heading1"/>
      </w:pPr>
      <w:bookmarkStart w:id="20" w:name="_Toc1190733859"/>
      <w:bookmarkStart w:id="21" w:name="_Toc220851412"/>
      <w:r w:rsidRPr="00CC5A66">
        <w:lastRenderedPageBreak/>
        <w:t>T</w:t>
      </w:r>
      <w:r w:rsidR="0043516B">
        <w:t>ECHNICAL CHOICES</w:t>
      </w:r>
      <w:bookmarkEnd w:id="20"/>
      <w:bookmarkEnd w:id="21"/>
    </w:p>
    <w:p w14:paraId="403ADA46" w14:textId="7739C37D" w:rsidR="00A07DFF" w:rsidRPr="00A07DFF" w:rsidRDefault="00A07DFF" w:rsidP="00A07DFF">
      <w:r>
        <w:t xml:space="preserve">This section explains the </w:t>
      </w:r>
      <w:r w:rsidR="00AB7560">
        <w:t xml:space="preserve">major technical choices </w:t>
      </w:r>
      <w:r w:rsidR="0056382D">
        <w:t xml:space="preserve">made </w:t>
      </w:r>
      <w:r w:rsidR="000E3BED">
        <w:t xml:space="preserve">in </w:t>
      </w:r>
      <w:r w:rsidR="00187AD0">
        <w:t xml:space="preserve">implementing the </w:t>
      </w:r>
      <w:r w:rsidR="00A7771A">
        <w:t xml:space="preserve">distributed deep learning </w:t>
      </w:r>
      <w:r w:rsidR="007E30F0">
        <w:t>workflow</w:t>
      </w:r>
      <w:r w:rsidR="003E0791">
        <w:t xml:space="preserve">: </w:t>
      </w:r>
    </w:p>
    <w:p w14:paraId="0F01CE09" w14:textId="71C14828" w:rsidR="7B82BD1E" w:rsidRPr="00852C00" w:rsidRDefault="00B518DD" w:rsidP="00C6516D">
      <w:pPr>
        <w:spacing w:after="240"/>
      </w:pPr>
      <w:r w:rsidRPr="00852C00">
        <w:rPr>
          <w:b/>
          <w:bCs/>
        </w:rPr>
        <w:t xml:space="preserve">a. </w:t>
      </w:r>
      <w:r w:rsidR="00FF5B59" w:rsidRPr="00852C00">
        <w:rPr>
          <w:b/>
          <w:bCs/>
        </w:rPr>
        <w:t xml:space="preserve">API and </w:t>
      </w:r>
      <w:r w:rsidR="00147135">
        <w:rPr>
          <w:b/>
          <w:bCs/>
        </w:rPr>
        <w:t>Distr</w:t>
      </w:r>
      <w:r w:rsidR="00D414E3">
        <w:rPr>
          <w:b/>
          <w:bCs/>
        </w:rPr>
        <w:t>i</w:t>
      </w:r>
      <w:r w:rsidR="00147135">
        <w:rPr>
          <w:b/>
          <w:bCs/>
        </w:rPr>
        <w:t>buted Training Strategy</w:t>
      </w:r>
      <w:r w:rsidR="00762688" w:rsidRPr="00852C00">
        <w:rPr>
          <w:b/>
          <w:bCs/>
        </w:rPr>
        <w:t xml:space="preserve">: </w:t>
      </w:r>
      <w:r w:rsidR="5DB7F54B" w:rsidRPr="00852C00">
        <w:t>The code utilizes the Keras high-level API integrated with TensorFlow 2.x</w:t>
      </w:r>
      <w:r w:rsidR="00172AB0">
        <w:t xml:space="preserve"> for building and train</w:t>
      </w:r>
      <w:r w:rsidR="00D414E3">
        <w:t>in</w:t>
      </w:r>
      <w:r w:rsidR="00172AB0">
        <w:t xml:space="preserve">g </w:t>
      </w:r>
      <w:r w:rsidR="00D414E3">
        <w:t xml:space="preserve">a </w:t>
      </w:r>
      <w:r w:rsidR="00172AB0">
        <w:t>deep learning model</w:t>
      </w:r>
      <w:r w:rsidR="5DB7F54B" w:rsidRPr="00852C00">
        <w:t>.</w:t>
      </w:r>
      <w:r w:rsidR="004F312B">
        <w:t xml:space="preserve"> </w:t>
      </w:r>
      <w:r w:rsidR="001001AC">
        <w:t xml:space="preserve">To enable </w:t>
      </w:r>
      <w:r w:rsidR="00A26243">
        <w:t xml:space="preserve">distributed training across multiple GPUs, </w:t>
      </w:r>
      <w:r w:rsidR="004F312B">
        <w:t>TensorF</w:t>
      </w:r>
      <w:r w:rsidR="5DB7F54B" w:rsidRPr="00852C00">
        <w:t xml:space="preserve">low </w:t>
      </w:r>
      <w:r w:rsidR="004F312B" w:rsidRPr="00852C00">
        <w:t>Distribution Strategy</w:t>
      </w:r>
      <w:r w:rsidR="004F312B">
        <w:t xml:space="preserve"> called </w:t>
      </w:r>
      <w:r w:rsidR="5DB7F54B" w:rsidRPr="00852C00">
        <w:t>“</w:t>
      </w:r>
      <w:proofErr w:type="spellStart"/>
      <w:r w:rsidR="5DB7F54B" w:rsidRPr="00852C00">
        <w:t>tf.distribute.MirroredStrategy</w:t>
      </w:r>
      <w:proofErr w:type="spellEnd"/>
      <w:r w:rsidR="5DB7F54B" w:rsidRPr="00852C00">
        <w:t>()”</w:t>
      </w:r>
      <w:r w:rsidR="006A3211">
        <w:t>,</w:t>
      </w:r>
      <w:r w:rsidR="5DB7F54B" w:rsidRPr="00852C00">
        <w:t xml:space="preserve"> </w:t>
      </w:r>
      <w:r w:rsidR="00A26243">
        <w:t>was implemented</w:t>
      </w:r>
      <w:r w:rsidR="0047252C">
        <w:t>, which handles s</w:t>
      </w:r>
      <w:r w:rsidR="5DB7F54B" w:rsidRPr="00852C00">
        <w:t xml:space="preserve">ynchronous </w:t>
      </w:r>
      <w:r w:rsidR="000A0460">
        <w:t>d</w:t>
      </w:r>
      <w:r w:rsidR="5DB7F54B" w:rsidRPr="00852C00">
        <w:t xml:space="preserve">ata </w:t>
      </w:r>
      <w:r w:rsidR="000A0460">
        <w:t>p</w:t>
      </w:r>
      <w:r w:rsidR="5DB7F54B" w:rsidRPr="00852C00">
        <w:t>arallelis</w:t>
      </w:r>
      <w:r w:rsidR="000A0460">
        <w:t>m</w:t>
      </w:r>
      <w:r w:rsidR="5DB7F54B" w:rsidRPr="00852C00">
        <w:t>.</w:t>
      </w:r>
      <w:r w:rsidR="004F312B">
        <w:t xml:space="preserve"> </w:t>
      </w:r>
      <w:r w:rsidR="5DB7F54B" w:rsidRPr="00852C00">
        <w:t>The model and optimizer are instantiated within the strategy.scope(), ensuring that model variables are mirrored across all GPUs</w:t>
      </w:r>
      <w:r w:rsidR="00B71A7F">
        <w:t xml:space="preserve"> where</w:t>
      </w:r>
      <w:r w:rsidR="5DB7F54B" w:rsidRPr="00852C00">
        <w:t xml:space="preserve"> gradients are calculated locally on each device </w:t>
      </w:r>
      <w:r w:rsidR="00542AD0">
        <w:t xml:space="preserve">at each step </w:t>
      </w:r>
      <w:r w:rsidR="5DB7F54B" w:rsidRPr="00852C00">
        <w:t>and then synchronized via an All-Reduce algorithm before the weights are updated simultaneously across all replicas.</w:t>
      </w:r>
      <w:r w:rsidR="00C6516D">
        <w:t xml:space="preserve"> </w:t>
      </w:r>
      <w:r w:rsidR="7B82BD1E" w:rsidRPr="00852C00">
        <w:t xml:space="preserve">The code </w:t>
      </w:r>
      <w:r w:rsidR="235461B2" w:rsidRPr="00852C00">
        <w:t>being</w:t>
      </w:r>
      <w:r w:rsidR="7B82BD1E" w:rsidRPr="00852C00">
        <w:t xml:space="preserve"> </w:t>
      </w:r>
      <w:r w:rsidR="4A35CC8D" w:rsidRPr="00852C00">
        <w:t>identified</w:t>
      </w:r>
      <w:r w:rsidR="7B82BD1E" w:rsidRPr="00852C00">
        <w:t xml:space="preserve"> within the strategy scope is an extremely important </w:t>
      </w:r>
      <w:r w:rsidR="005442EC">
        <w:t xml:space="preserve">part </w:t>
      </w:r>
      <w:r w:rsidR="008030B8">
        <w:t>in</w:t>
      </w:r>
      <w:r w:rsidR="7B82BD1E" w:rsidRPr="00852C00">
        <w:t xml:space="preserve"> the </w:t>
      </w:r>
      <w:r w:rsidR="00654210">
        <w:t>process</w:t>
      </w:r>
      <w:r w:rsidR="7B82BD1E" w:rsidRPr="00852C00">
        <w:t xml:space="preserve">. </w:t>
      </w:r>
    </w:p>
    <w:p w14:paraId="112422F5" w14:textId="1E63E62B" w:rsidR="19EF0B95" w:rsidRPr="00852C00" w:rsidRDefault="00B518DD" w:rsidP="3EFA0C09">
      <w:pPr>
        <w:spacing w:before="240" w:after="240"/>
      </w:pPr>
      <w:r w:rsidRPr="00852C00">
        <w:rPr>
          <w:b/>
          <w:bCs/>
        </w:rPr>
        <w:t xml:space="preserve">b. </w:t>
      </w:r>
      <w:r w:rsidR="00FF5B59" w:rsidRPr="00852C00">
        <w:rPr>
          <w:b/>
          <w:bCs/>
        </w:rPr>
        <w:t>Data ingestion and sampling strategy</w:t>
      </w:r>
      <w:r w:rsidR="00EC0045" w:rsidRPr="00852C00">
        <w:rPr>
          <w:b/>
          <w:bCs/>
        </w:rPr>
        <w:t>:</w:t>
      </w:r>
      <w:r w:rsidR="00FF5B59" w:rsidRPr="00852C00">
        <w:t xml:space="preserve"> </w:t>
      </w:r>
      <w:r w:rsidR="5C1741FE" w:rsidRPr="00852C00">
        <w:t xml:space="preserve">The pipeline is built for cloud-native, based mostly for dataloader on the Uber library, Petastorm, to bridge Parquet files on S3 buckets. </w:t>
      </w:r>
      <w:r w:rsidR="002B5EE8">
        <w:t>T</w:t>
      </w:r>
      <w:r w:rsidR="002B5EE8" w:rsidRPr="00852C00">
        <w:t xml:space="preserve">he ingestion is done with pre-build functions of </w:t>
      </w:r>
      <w:proofErr w:type="spellStart"/>
      <w:r w:rsidR="002B5EE8" w:rsidRPr="00852C00">
        <w:t>petastorm</w:t>
      </w:r>
      <w:proofErr w:type="spellEnd"/>
      <w:r w:rsidR="002B5EE8" w:rsidRPr="00852C00">
        <w:t xml:space="preserve"> </w:t>
      </w:r>
      <w:r w:rsidR="002B5EE8">
        <w:t xml:space="preserve">using </w:t>
      </w:r>
      <w:r w:rsidR="002B5EE8" w:rsidRPr="00852C00">
        <w:t>“</w:t>
      </w:r>
      <w:proofErr w:type="spellStart"/>
      <w:r w:rsidR="002B5EE8" w:rsidRPr="00852C00">
        <w:t>make_reader</w:t>
      </w:r>
      <w:proofErr w:type="spellEnd"/>
      <w:r w:rsidR="002B5EE8" w:rsidRPr="00852C00">
        <w:t xml:space="preserve">” to stream data directly from S3. Avoiding the need to download </w:t>
      </w:r>
      <w:r w:rsidR="002B5EE8">
        <w:t xml:space="preserve">the </w:t>
      </w:r>
      <w:r w:rsidR="002B5EE8" w:rsidRPr="00852C00">
        <w:t xml:space="preserve">dataset to the local disk. </w:t>
      </w:r>
      <w:r w:rsidR="5C1741FE" w:rsidRPr="00852C00">
        <w:t xml:space="preserve">However, an important note here is that </w:t>
      </w:r>
      <w:proofErr w:type="spellStart"/>
      <w:r w:rsidR="5C1741FE" w:rsidRPr="00852C00">
        <w:t>Petastor</w:t>
      </w:r>
      <w:r w:rsidR="3C5B5733" w:rsidRPr="00852C00">
        <w:t>m</w:t>
      </w:r>
      <w:proofErr w:type="spellEnd"/>
      <w:r w:rsidR="3C5B5733" w:rsidRPr="00852C00">
        <w:t xml:space="preserve"> is a</w:t>
      </w:r>
      <w:r w:rsidR="003403B9">
        <w:t>n</w:t>
      </w:r>
      <w:r w:rsidR="3C5B5733" w:rsidRPr="00852C00">
        <w:t xml:space="preserve"> outdated library, has not been updated in the last 2 years and therefore is generating many conflicts of library versions. All the conf</w:t>
      </w:r>
      <w:r w:rsidR="003403B9">
        <w:t>l</w:t>
      </w:r>
      <w:r w:rsidR="3C5B5733" w:rsidRPr="00852C00">
        <w:t>icts were fixed</w:t>
      </w:r>
      <w:r w:rsidR="003403B9">
        <w:t>;</w:t>
      </w:r>
      <w:r w:rsidR="3C5B5733" w:rsidRPr="00852C00">
        <w:t xml:space="preserve"> however, </w:t>
      </w:r>
      <w:proofErr w:type="spellStart"/>
      <w:r w:rsidR="3C5B5733" w:rsidRPr="00852C00">
        <w:t>Petastorm</w:t>
      </w:r>
      <w:proofErr w:type="spellEnd"/>
      <w:r w:rsidR="3C5B5733" w:rsidRPr="00852C00">
        <w:t xml:space="preserve"> does not present usability and large community engag</w:t>
      </w:r>
      <w:r w:rsidR="1AD9A859" w:rsidRPr="00852C00">
        <w:t xml:space="preserve">ement, </w:t>
      </w:r>
      <w:r w:rsidR="2E8DDDBC" w:rsidRPr="00852C00">
        <w:t>no</w:t>
      </w:r>
      <w:r w:rsidR="003403B9">
        <w:t xml:space="preserve"> longer</w:t>
      </w:r>
      <w:r w:rsidR="2E8DDDBC" w:rsidRPr="00852C00">
        <w:t xml:space="preserve"> being</w:t>
      </w:r>
      <w:r w:rsidR="1AD9A859" w:rsidRPr="00852C00">
        <w:t xml:space="preserve"> </w:t>
      </w:r>
      <w:r w:rsidR="4C3DE16D" w:rsidRPr="00852C00">
        <w:t>anymore,</w:t>
      </w:r>
      <w:r w:rsidR="1AD9A859" w:rsidRPr="00852C00">
        <w:t xml:space="preserve"> the state-of-</w:t>
      </w:r>
      <w:r w:rsidR="003403B9">
        <w:t>the-</w:t>
      </w:r>
      <w:r w:rsidR="1AD9A859" w:rsidRPr="00852C00">
        <w:t>art of data ingestion.</w:t>
      </w:r>
    </w:p>
    <w:p w14:paraId="61282382" w14:textId="783A8CA3" w:rsidR="00A56036" w:rsidRDefault="33F2063C" w:rsidP="3EFA0C09">
      <w:pPr>
        <w:spacing w:before="240" w:after="240"/>
      </w:pPr>
      <w:r w:rsidRPr="00852C00">
        <w:t xml:space="preserve">The </w:t>
      </w:r>
      <w:r w:rsidR="00A56036">
        <w:t xml:space="preserve">random </w:t>
      </w:r>
      <w:r w:rsidRPr="00852C00">
        <w:t>sampling strategy</w:t>
      </w:r>
      <w:r w:rsidR="00A56036">
        <w:t xml:space="preserve"> without replacement was implemented to extract a varying </w:t>
      </w:r>
      <w:r w:rsidRPr="00852C00">
        <w:t>fraction of the dataset</w:t>
      </w:r>
      <w:r w:rsidR="00A56036">
        <w:t xml:space="preserve"> for the experiment</w:t>
      </w:r>
      <w:r w:rsidRPr="00852C00">
        <w:t>.</w:t>
      </w:r>
      <w:r w:rsidR="5C1741FE" w:rsidRPr="00852C00">
        <w:t xml:space="preserve"> </w:t>
      </w:r>
      <w:r w:rsidR="00A56036">
        <w:t xml:space="preserve">Since the dataset was already spitted in train, test, and validation, corresponding fractions were sampled from each split without manipulation original ratios. </w:t>
      </w:r>
      <w:r w:rsidR="00A56036" w:rsidRPr="00A56036">
        <w:t>For example, extracting 1% of the data involved selecting 1% of the training set, 1% of the validation set, and 1% of the test set, preserving the original split ratios while reducing the overall dataset size.</w:t>
      </w:r>
    </w:p>
    <w:p w14:paraId="22424387" w14:textId="66E5DD7D" w:rsidR="007237B3" w:rsidRPr="005053D3" w:rsidRDefault="00B518DD" w:rsidP="007237B3">
      <w:pPr>
        <w:spacing w:after="240"/>
        <w:rPr>
          <w:b/>
          <w:bCs/>
        </w:rPr>
      </w:pPr>
      <w:r w:rsidRPr="00852C00">
        <w:rPr>
          <w:b/>
          <w:bCs/>
        </w:rPr>
        <w:t xml:space="preserve">c. </w:t>
      </w:r>
      <w:r w:rsidR="0012122A" w:rsidRPr="00852C00">
        <w:rPr>
          <w:b/>
          <w:bCs/>
        </w:rPr>
        <w:t xml:space="preserve">Feature </w:t>
      </w:r>
      <w:r w:rsidR="002B5EE8">
        <w:rPr>
          <w:b/>
          <w:bCs/>
        </w:rPr>
        <w:t>E</w:t>
      </w:r>
      <w:r w:rsidR="0012122A" w:rsidRPr="00852C00">
        <w:rPr>
          <w:b/>
          <w:bCs/>
        </w:rPr>
        <w:t>ngineerin</w:t>
      </w:r>
      <w:r w:rsidR="002B5EE8">
        <w:rPr>
          <w:b/>
          <w:bCs/>
        </w:rPr>
        <w:t>g</w:t>
      </w:r>
      <w:r w:rsidR="00762688" w:rsidRPr="00852C00">
        <w:rPr>
          <w:b/>
          <w:bCs/>
        </w:rPr>
        <w:t xml:space="preserve">: </w:t>
      </w:r>
      <w:r w:rsidR="0173A945" w:rsidRPr="00852C00">
        <w:t>The input signature is (120, 120, 6)</w:t>
      </w:r>
      <w:r w:rsidR="007237B3">
        <w:t>, which is 120*120 pixels with 6 channels. Channels include</w:t>
      </w:r>
      <w:r w:rsidR="0173A945" w:rsidRPr="00852C00">
        <w:t xml:space="preserve"> Red, Green, Blue, NIR</w:t>
      </w:r>
      <w:r w:rsidR="007237B3">
        <w:t xml:space="preserve"> from Sentinel-2, and </w:t>
      </w:r>
      <w:r w:rsidR="0286D786" w:rsidRPr="00852C00">
        <w:t xml:space="preserve">VV and VH </w:t>
      </w:r>
      <w:r w:rsidR="007237B3">
        <w:t xml:space="preserve"> from </w:t>
      </w:r>
      <w:r w:rsidR="0286D786" w:rsidRPr="00852C00">
        <w:t>Sentinel-1</w:t>
      </w:r>
      <w:r w:rsidR="007237B3">
        <w:t>. The fewer band selection was done to reduce the input dimension and memory footprint while capturing the most informative spectral features for the land cover classification task.</w:t>
      </w:r>
    </w:p>
    <w:p w14:paraId="4B069C1C" w14:textId="7AB495E0" w:rsidR="3EFA0C09" w:rsidRDefault="007237B3" w:rsidP="007237B3">
      <w:pPr>
        <w:spacing w:after="240"/>
      </w:pPr>
      <w:r>
        <w:t xml:space="preserve">Reference maps have pixel values based on CLC (Corine Land Cover) spanning from 111 to 999 randomly. These values were mapped using LUT (Look-up-table) into 45 (0-44) unique values. </w:t>
      </w:r>
      <w:r w:rsidR="0173A945" w:rsidRPr="00852C00">
        <w:t xml:space="preserve">This collapsing of IDs into a dense integer range is necessary </w:t>
      </w:r>
      <w:r>
        <w:t>to ensure the labels are compatible with the model's output layer and chosen loss function.</w:t>
      </w:r>
      <w:r w:rsidR="005053D3">
        <w:t xml:space="preserve"> </w:t>
      </w:r>
      <w:r w:rsidR="0173A945" w:rsidRPr="00852C00">
        <w:t>Input images are cast to float32 during the generation phase to prepare for GPU-accelerated tensor operations.</w:t>
      </w:r>
    </w:p>
    <w:p w14:paraId="5FC106F0" w14:textId="77777777" w:rsidR="00CD7F0A" w:rsidRDefault="00B518DD" w:rsidP="00CD7F0A">
      <w:r w:rsidRPr="00852C00">
        <w:rPr>
          <w:b/>
          <w:bCs/>
        </w:rPr>
        <w:t xml:space="preserve">d. </w:t>
      </w:r>
      <w:r w:rsidR="0012122A" w:rsidRPr="00852C00">
        <w:rPr>
          <w:b/>
          <w:bCs/>
        </w:rPr>
        <w:t>Model choice and evaluation</w:t>
      </w:r>
      <w:r w:rsidR="00A16467" w:rsidRPr="00852C00">
        <w:rPr>
          <w:b/>
          <w:bCs/>
        </w:rPr>
        <w:t>:</w:t>
      </w:r>
      <w:r w:rsidR="00762688" w:rsidRPr="00852C00">
        <w:rPr>
          <w:b/>
          <w:bCs/>
        </w:rPr>
        <w:t xml:space="preserve"> </w:t>
      </w:r>
    </w:p>
    <w:p w14:paraId="18324136" w14:textId="77777777" w:rsidR="00CD7F0A" w:rsidRDefault="036FDFC4" w:rsidP="003D1E51">
      <w:pPr>
        <w:spacing w:after="240"/>
      </w:pPr>
      <w:r w:rsidRPr="00852C00">
        <w:rPr>
          <w:rFonts w:eastAsiaTheme="minorEastAsia"/>
        </w:rPr>
        <w:t xml:space="preserve">Since the </w:t>
      </w:r>
      <w:proofErr w:type="spellStart"/>
      <w:r w:rsidRPr="00852C00">
        <w:rPr>
          <w:rFonts w:eastAsiaTheme="minorEastAsia"/>
        </w:rPr>
        <w:t>Unet</w:t>
      </w:r>
      <w:proofErr w:type="spellEnd"/>
      <w:r w:rsidRPr="00852C00">
        <w:rPr>
          <w:rFonts w:eastAsiaTheme="minorEastAsia"/>
        </w:rPr>
        <w:t xml:space="preserve"> was coded from scratch and not trained weights were imported, a modification of the input size to 120x120 was applied instead of using the 540x540 standard size of </w:t>
      </w:r>
      <w:proofErr w:type="spellStart"/>
      <w:r w:rsidRPr="00852C00">
        <w:rPr>
          <w:rFonts w:eastAsiaTheme="minorEastAsia"/>
        </w:rPr>
        <w:t>Unet</w:t>
      </w:r>
      <w:proofErr w:type="spellEnd"/>
      <w:r w:rsidRPr="00852C00">
        <w:rPr>
          <w:rFonts w:eastAsiaTheme="minorEastAsia"/>
        </w:rPr>
        <w:t xml:space="preserve"> for trainable parameters.</w:t>
      </w:r>
    </w:p>
    <w:p w14:paraId="1751DA1D" w14:textId="485A89B2" w:rsidR="00CD7F0A" w:rsidRDefault="751D7A68" w:rsidP="003D1E51">
      <w:pPr>
        <w:spacing w:after="240"/>
      </w:pPr>
      <w:proofErr w:type="spellStart"/>
      <w:r w:rsidRPr="00852C00">
        <w:lastRenderedPageBreak/>
        <w:t>U</w:t>
      </w:r>
      <w:r w:rsidR="002B5EE8">
        <w:t>N</w:t>
      </w:r>
      <w:r w:rsidR="4D5E82C9" w:rsidRPr="00852C00">
        <w:t>e</w:t>
      </w:r>
      <w:r w:rsidRPr="00852C00">
        <w:t>t</w:t>
      </w:r>
      <w:proofErr w:type="spellEnd"/>
      <w:r w:rsidRPr="00852C00">
        <w:t xml:space="preserve"> represents the architecture of choice, due to </w:t>
      </w:r>
      <w:r w:rsidR="002B5EE8">
        <w:t>its</w:t>
      </w:r>
      <w:r w:rsidRPr="00852C00">
        <w:t xml:space="preserve"> large use and applications regarding segmentation tasks. U-Net's encoder-decoder structure with skip connections is ideal for preserving spatial context, necessary to </w:t>
      </w:r>
      <w:r w:rsidR="3FFCF1F3" w:rsidRPr="00852C00">
        <w:t xml:space="preserve">improve </w:t>
      </w:r>
      <w:r w:rsidR="6BA43024" w:rsidRPr="00852C00">
        <w:t>task</w:t>
      </w:r>
      <w:r w:rsidR="3FFCF1F3" w:rsidRPr="00852C00">
        <w:t xml:space="preserve"> accuracy. </w:t>
      </w:r>
      <w:r w:rsidR="447CBD87" w:rsidRPr="00852C00">
        <w:t xml:space="preserve"> A slight modification compared to the </w:t>
      </w:r>
      <w:proofErr w:type="spellStart"/>
      <w:r w:rsidR="447CBD87" w:rsidRPr="00852C00">
        <w:t>Unet</w:t>
      </w:r>
      <w:proofErr w:type="spellEnd"/>
      <w:r w:rsidR="447CBD87" w:rsidRPr="00852C00">
        <w:t xml:space="preserve"> architecture publish</w:t>
      </w:r>
      <w:r w:rsidR="002B5EE8">
        <w:t>ed</w:t>
      </w:r>
      <w:r w:rsidR="447CBD87" w:rsidRPr="00852C00">
        <w:t xml:space="preserve"> by </w:t>
      </w:r>
      <w:proofErr w:type="spellStart"/>
      <w:r w:rsidR="004233B1" w:rsidRPr="00E80327">
        <w:t>Ronneberger</w:t>
      </w:r>
      <w:proofErr w:type="spellEnd"/>
      <w:r w:rsidR="004233B1" w:rsidRPr="00E80327">
        <w:t xml:space="preserve"> et al. </w:t>
      </w:r>
      <w:r w:rsidR="004233B1">
        <w:t>(</w:t>
      </w:r>
      <w:r w:rsidR="004233B1" w:rsidRPr="00E80327">
        <w:t>2015)</w:t>
      </w:r>
      <w:r w:rsidR="004233B1">
        <w:rPr>
          <w:rFonts w:eastAsiaTheme="minorEastAsia"/>
        </w:rPr>
        <w:t xml:space="preserve"> </w:t>
      </w:r>
      <w:r w:rsidR="447CBD87" w:rsidRPr="00852C00">
        <w:t xml:space="preserve">was at the </w:t>
      </w:r>
      <w:r w:rsidR="5065953F" w:rsidRPr="00852C00">
        <w:t xml:space="preserve">bottleneck; our bottleneck has a dimension of 256 instead of 1024 as proposed originally. </w:t>
      </w:r>
      <w:r w:rsidR="002B5EE8">
        <w:t>This was done to reduce the depth of the network, thereby reducing the complexity of the model for the experiment.</w:t>
      </w:r>
    </w:p>
    <w:p w14:paraId="41ECBDDA" w14:textId="788B56F3" w:rsidR="002B5EE8" w:rsidRPr="002B5EE8" w:rsidRDefault="5065953F" w:rsidP="00FF09AE">
      <w:pPr>
        <w:spacing w:after="240"/>
        <w:rPr>
          <w:rFonts w:eastAsiaTheme="minorEastAsia"/>
        </w:rPr>
      </w:pPr>
      <w:r w:rsidRPr="00852C00">
        <w:t xml:space="preserve">The </w:t>
      </w:r>
      <w:r w:rsidRPr="00A41018">
        <w:rPr>
          <w:b/>
          <w:bCs/>
        </w:rPr>
        <w:t>loss function</w:t>
      </w:r>
      <w:r w:rsidRPr="00852C00">
        <w:t xml:space="preserve"> </w:t>
      </w:r>
      <w:r w:rsidR="6E6210FA" w:rsidRPr="00852C00">
        <w:t>choice</w:t>
      </w:r>
      <w:r w:rsidRPr="00852C00">
        <w:t xml:space="preserve"> is sparse categorical cross</w:t>
      </w:r>
      <w:r w:rsidR="002B5EE8">
        <w:t>-</w:t>
      </w:r>
      <w:r w:rsidRPr="00852C00">
        <w:t>entropy</w:t>
      </w:r>
      <w:r w:rsidR="002B5EE8">
        <w:t>, w</w:t>
      </w:r>
      <w:r w:rsidRPr="00852C00">
        <w:t xml:space="preserve">hich is a </w:t>
      </w:r>
      <w:r w:rsidRPr="00852C00">
        <w:rPr>
          <w:rFonts w:eastAsiaTheme="minorEastAsia"/>
        </w:rPr>
        <w:t xml:space="preserve">loss function used in multi-class classification problems where the true labels are represented as integers (class indices) rather than one-hot encoded vectors. It is an equivalent to </w:t>
      </w:r>
      <w:r w:rsidR="002B5EE8">
        <w:rPr>
          <w:rFonts w:eastAsiaTheme="minorEastAsia"/>
        </w:rPr>
        <w:t>c</w:t>
      </w:r>
      <w:r w:rsidRPr="00852C00">
        <w:rPr>
          <w:rFonts w:eastAsiaTheme="minorEastAsia"/>
        </w:rPr>
        <w:t xml:space="preserve">ategorical </w:t>
      </w:r>
      <w:r w:rsidR="002B5EE8">
        <w:rPr>
          <w:rFonts w:eastAsiaTheme="minorEastAsia"/>
        </w:rPr>
        <w:t>c</w:t>
      </w:r>
      <w:r w:rsidRPr="00852C00">
        <w:rPr>
          <w:rFonts w:eastAsiaTheme="minorEastAsia"/>
        </w:rPr>
        <w:t xml:space="preserve">ross-entropy but optimized for efficiency when dealing with </w:t>
      </w:r>
      <w:r w:rsidR="002B5EE8">
        <w:rPr>
          <w:rFonts w:eastAsiaTheme="minorEastAsia"/>
        </w:rPr>
        <w:t xml:space="preserve">a large number of </w:t>
      </w:r>
      <w:r w:rsidRPr="00852C00">
        <w:rPr>
          <w:rFonts w:eastAsiaTheme="minorEastAsia"/>
        </w:rPr>
        <w:t>classes.</w:t>
      </w:r>
      <w:r w:rsidR="002B5EE8">
        <w:rPr>
          <w:rFonts w:eastAsiaTheme="minorEastAsia"/>
        </w:rPr>
        <w:t xml:space="preserve"> The loss function compares the </w:t>
      </w:r>
      <w:r w:rsidR="0A276FE8" w:rsidRPr="00852C00">
        <w:rPr>
          <w:rFonts w:eastAsiaTheme="minorEastAsia"/>
        </w:rPr>
        <w:t xml:space="preserve">predicted </w:t>
      </w:r>
      <w:r w:rsidR="002B5EE8">
        <w:rPr>
          <w:rFonts w:eastAsiaTheme="minorEastAsia"/>
        </w:rPr>
        <w:t xml:space="preserve">class probabilities </w:t>
      </w:r>
      <w:r w:rsidR="0A276FE8" w:rsidRPr="00852C00">
        <w:rPr>
          <w:rFonts w:eastAsiaTheme="minorEastAsia"/>
        </w:rPr>
        <w:t>with the true</w:t>
      </w:r>
      <w:r w:rsidR="002B5EE8">
        <w:rPr>
          <w:rFonts w:eastAsiaTheme="minorEastAsia"/>
        </w:rPr>
        <w:t xml:space="preserve"> class indices to compute loss.</w:t>
      </w:r>
      <w:r w:rsidR="00671ACD">
        <w:rPr>
          <w:rFonts w:eastAsiaTheme="minorEastAsia"/>
        </w:rPr>
        <w:t xml:space="preserve"> </w:t>
      </w:r>
      <w:r w:rsidR="003D1E51">
        <w:rPr>
          <w:rFonts w:eastAsiaTheme="minorEastAsia"/>
        </w:rPr>
        <w:t xml:space="preserve">The training was run for </w:t>
      </w:r>
      <w:r w:rsidR="003D1E51" w:rsidRPr="00671ACD">
        <w:rPr>
          <w:rFonts w:eastAsiaTheme="minorEastAsia"/>
          <w:b/>
          <w:bCs/>
        </w:rPr>
        <w:t>10 epochs</w:t>
      </w:r>
      <w:r w:rsidR="003D1E51">
        <w:rPr>
          <w:rFonts w:eastAsiaTheme="minorEastAsia"/>
        </w:rPr>
        <w:t xml:space="preserve">, considering the multiple experiments that we had to make. </w:t>
      </w:r>
      <w:r w:rsidR="003D1E51" w:rsidRPr="003D1E51">
        <w:rPr>
          <w:rFonts w:eastAsiaTheme="minorEastAsia"/>
        </w:rPr>
        <w:t xml:space="preserve">A learning rate of </w:t>
      </w:r>
      <w:r w:rsidR="003D1E51" w:rsidRPr="00671ACD">
        <w:rPr>
          <w:rFonts w:eastAsiaTheme="minorEastAsia"/>
          <w:b/>
          <w:bCs/>
        </w:rPr>
        <w:t>0.001</w:t>
      </w:r>
      <w:r w:rsidR="003D1E51" w:rsidRPr="003D1E51">
        <w:rPr>
          <w:rFonts w:eastAsiaTheme="minorEastAsia"/>
        </w:rPr>
        <w:t xml:space="preserve"> was selected for the Adam optimizer</w:t>
      </w:r>
      <w:r w:rsidR="003D1E51">
        <w:rPr>
          <w:rFonts w:eastAsiaTheme="minorEastAsia"/>
        </w:rPr>
        <w:t xml:space="preserve"> to support </w:t>
      </w:r>
      <w:r w:rsidR="003D1E51" w:rsidRPr="003D1E51">
        <w:rPr>
          <w:rFonts w:eastAsiaTheme="minorEastAsia"/>
        </w:rPr>
        <w:t>stable and efficient convergence</w:t>
      </w:r>
      <w:r w:rsidR="00671ACD">
        <w:rPr>
          <w:rFonts w:eastAsiaTheme="minorEastAsia"/>
        </w:rPr>
        <w:t>, as it is a good starting point suggested for training deep learning models</w:t>
      </w:r>
      <w:r w:rsidR="003D1E51">
        <w:rPr>
          <w:rFonts w:eastAsiaTheme="minorEastAsia"/>
        </w:rPr>
        <w:t xml:space="preserve">. </w:t>
      </w:r>
    </w:p>
    <w:p w14:paraId="53B244F8" w14:textId="4678EEA2" w:rsidR="00A72592" w:rsidRPr="00852C00" w:rsidRDefault="00B518DD" w:rsidP="00FF09AE">
      <w:r w:rsidRPr="00852C00">
        <w:rPr>
          <w:b/>
          <w:bCs/>
        </w:rPr>
        <w:t xml:space="preserve">e. </w:t>
      </w:r>
      <w:r w:rsidR="0012122A" w:rsidRPr="00852C00">
        <w:rPr>
          <w:b/>
          <w:bCs/>
        </w:rPr>
        <w:t>Memory, serialization</w:t>
      </w:r>
      <w:r w:rsidR="00734952" w:rsidRPr="00852C00">
        <w:rPr>
          <w:b/>
          <w:bCs/>
        </w:rPr>
        <w:t>,</w:t>
      </w:r>
      <w:r w:rsidR="0012122A" w:rsidRPr="00852C00">
        <w:rPr>
          <w:b/>
          <w:bCs/>
        </w:rPr>
        <w:t xml:space="preserve"> and shuffle tuning</w:t>
      </w:r>
    </w:p>
    <w:p w14:paraId="4878241D" w14:textId="3A0AAC18" w:rsidR="3EFA0C09" w:rsidRPr="00852C00" w:rsidRDefault="75EBC47B" w:rsidP="00FF09AE">
      <w:pPr>
        <w:spacing w:after="240"/>
      </w:pPr>
      <w:r w:rsidRPr="00852C00">
        <w:t>To</w:t>
      </w:r>
      <w:r w:rsidR="43BBCAE7" w:rsidRPr="00852C00">
        <w:t xml:space="preserve"> optimize memory</w:t>
      </w:r>
      <w:r w:rsidR="00135372">
        <w:t xml:space="preserve"> usage</w:t>
      </w:r>
      <w:r w:rsidR="43BBCAE7" w:rsidRPr="00852C00">
        <w:t>, serialization and shuffle tuning, several pra</w:t>
      </w:r>
      <w:r w:rsidR="00135372">
        <w:t>c</w:t>
      </w:r>
      <w:r w:rsidR="43BBCAE7" w:rsidRPr="00852C00">
        <w:t>tices were impleme</w:t>
      </w:r>
      <w:r w:rsidR="00135372">
        <w:t>n</w:t>
      </w:r>
      <w:r w:rsidR="43BBCAE7" w:rsidRPr="00852C00">
        <w:t xml:space="preserve">ted </w:t>
      </w:r>
      <w:r w:rsidR="00135372">
        <w:t xml:space="preserve">in the training workflow. </w:t>
      </w:r>
      <w:r w:rsidR="00135372" w:rsidRPr="00135372">
        <w:rPr>
          <w:b/>
          <w:bCs/>
        </w:rPr>
        <w:t>Dataset prefetching</w:t>
      </w:r>
      <w:r w:rsidR="00135372">
        <w:t xml:space="preserve"> was applied using</w:t>
      </w:r>
      <w:r w:rsidR="43BBCAE7" w:rsidRPr="00852C00">
        <w:t xml:space="preserve"> “</w:t>
      </w:r>
      <w:proofErr w:type="spellStart"/>
      <w:r w:rsidR="43BBCAE7" w:rsidRPr="00852C00">
        <w:t>ds_tf.prefetch</w:t>
      </w:r>
      <w:proofErr w:type="spellEnd"/>
      <w:r w:rsidR="43BBCAE7" w:rsidRPr="00852C00">
        <w:t>(</w:t>
      </w:r>
      <w:proofErr w:type="spellStart"/>
      <w:r w:rsidR="43BBCAE7" w:rsidRPr="00852C00">
        <w:t>tf.data.AUTOTUNE</w:t>
      </w:r>
      <w:proofErr w:type="spellEnd"/>
      <w:r w:rsidR="43BBCAE7" w:rsidRPr="00852C00">
        <w:t>)”</w:t>
      </w:r>
      <w:r w:rsidR="00135372">
        <w:t xml:space="preserve"> to a</w:t>
      </w:r>
      <w:r w:rsidR="43BBCAE7" w:rsidRPr="00852C00">
        <w:t xml:space="preserve">llow the CPU to prepare next </w:t>
      </w:r>
      <w:r w:rsidR="1E3353BE" w:rsidRPr="00852C00">
        <w:t>batch while</w:t>
      </w:r>
      <w:r w:rsidR="43BBCAE7" w:rsidRPr="00852C00">
        <w:t xml:space="preserve"> the GPU is computing </w:t>
      </w:r>
      <w:r w:rsidR="2F021645" w:rsidRPr="00852C00">
        <w:t xml:space="preserve">the current </w:t>
      </w:r>
      <w:r w:rsidR="43BBCAE7" w:rsidRPr="00852C00">
        <w:t>batch</w:t>
      </w:r>
      <w:r w:rsidR="00135372">
        <w:t>, thereby improving the throughput</w:t>
      </w:r>
      <w:r w:rsidR="5AD7E199" w:rsidRPr="00852C00">
        <w:t>.</w:t>
      </w:r>
      <w:r w:rsidR="00135372">
        <w:t xml:space="preserve"> </w:t>
      </w:r>
      <w:r w:rsidR="43BBCAE7" w:rsidRPr="00135372">
        <w:rPr>
          <w:b/>
          <w:bCs/>
        </w:rPr>
        <w:t>Shuffle Tuning</w:t>
      </w:r>
      <w:r w:rsidR="00135372">
        <w:t xml:space="preserve"> was performed with </w:t>
      </w:r>
      <w:r w:rsidR="5B1ECE69" w:rsidRPr="00852C00">
        <w:t>“</w:t>
      </w:r>
      <w:proofErr w:type="spellStart"/>
      <w:r w:rsidR="43BBCAE7" w:rsidRPr="00852C00">
        <w:t>ds_tf.shuffle</w:t>
      </w:r>
      <w:proofErr w:type="spellEnd"/>
      <w:r w:rsidR="43BBCAE7" w:rsidRPr="00852C00">
        <w:t>(1000)</w:t>
      </w:r>
      <w:r w:rsidR="1063359F" w:rsidRPr="00852C00">
        <w:t>”</w:t>
      </w:r>
      <w:r w:rsidR="43BBCAE7" w:rsidRPr="00852C00">
        <w:t xml:space="preserve">. A buffer </w:t>
      </w:r>
      <w:r w:rsidR="00135372">
        <w:t xml:space="preserve">size </w:t>
      </w:r>
      <w:r w:rsidR="43BBCAE7" w:rsidRPr="00852C00">
        <w:t xml:space="preserve">of 1000 samples </w:t>
      </w:r>
      <w:r w:rsidR="00135372">
        <w:t>was</w:t>
      </w:r>
      <w:r w:rsidR="43BBCAE7" w:rsidRPr="00852C00">
        <w:t xml:space="preserve"> used to balance randomness </w:t>
      </w:r>
      <w:r w:rsidR="00135372">
        <w:t xml:space="preserve">and </w:t>
      </w:r>
      <w:r w:rsidR="43BBCAE7" w:rsidRPr="00852C00">
        <w:t>memory consumption.</w:t>
      </w:r>
      <w:r w:rsidR="00135372">
        <w:t xml:space="preserve"> </w:t>
      </w:r>
      <w:r w:rsidR="43BBCAE7" w:rsidRPr="00852C00">
        <w:t>Training history and model checkpoints are serialized to .csv and .</w:t>
      </w:r>
      <w:proofErr w:type="spellStart"/>
      <w:r w:rsidR="00135372">
        <w:t>keras</w:t>
      </w:r>
      <w:proofErr w:type="spellEnd"/>
      <w:r w:rsidR="43BBCAE7" w:rsidRPr="00852C00">
        <w:t xml:space="preserve"> formats locally and </w:t>
      </w:r>
      <w:r w:rsidR="00135372">
        <w:t xml:space="preserve">subsequently </w:t>
      </w:r>
      <w:r w:rsidR="43BBCAE7" w:rsidRPr="00852C00">
        <w:t>pushed to S3 for persistent storage</w:t>
      </w:r>
      <w:r w:rsidR="00135372">
        <w:t xml:space="preserve">, </w:t>
      </w:r>
      <w:r w:rsidR="1F89D958" w:rsidRPr="00852C00">
        <w:t xml:space="preserve"> scalability and eas</w:t>
      </w:r>
      <w:r w:rsidR="00135372">
        <w:t>e of automation through</w:t>
      </w:r>
      <w:r w:rsidR="1F89D958" w:rsidRPr="00852C00">
        <w:t xml:space="preserve"> bash scripts. </w:t>
      </w:r>
    </w:p>
    <w:p w14:paraId="45BD1F77" w14:textId="52C8C745" w:rsidR="0012122A" w:rsidRPr="00852C00" w:rsidRDefault="00B518DD" w:rsidP="00FF09AE">
      <w:r w:rsidRPr="00852C00">
        <w:rPr>
          <w:b/>
          <w:bCs/>
        </w:rPr>
        <w:t>f.</w:t>
      </w:r>
      <w:r w:rsidR="00BE0167" w:rsidRPr="00852C00">
        <w:rPr>
          <w:b/>
          <w:bCs/>
        </w:rPr>
        <w:t xml:space="preserve"> </w:t>
      </w:r>
      <w:r w:rsidR="003D1E51">
        <w:rPr>
          <w:b/>
          <w:bCs/>
        </w:rPr>
        <w:t xml:space="preserve">Model Checkpointing </w:t>
      </w:r>
      <w:r w:rsidR="0012122A" w:rsidRPr="00852C00">
        <w:rPr>
          <w:b/>
          <w:bCs/>
        </w:rPr>
        <w:t>and straggler mitigation</w:t>
      </w:r>
      <w:r w:rsidR="00762688" w:rsidRPr="00852C00">
        <w:rPr>
          <w:b/>
          <w:bCs/>
        </w:rPr>
        <w:t xml:space="preserve">: </w:t>
      </w:r>
    </w:p>
    <w:p w14:paraId="5492D5F3" w14:textId="204B6FEA" w:rsidR="0B0C3BFC" w:rsidRPr="00852C00" w:rsidRDefault="00A41018" w:rsidP="00FF09AE">
      <w:r>
        <w:t xml:space="preserve">The model is saved locally and then uploaded to the S3 after training completes. </w:t>
      </w:r>
      <w:r w:rsidR="00EF05FD">
        <w:t xml:space="preserve">This ensures that the trained weights from the final epoch are preserved. </w:t>
      </w:r>
      <w:r w:rsidR="0B0C3BFC" w:rsidRPr="00852C00">
        <w:t>For fault tolerance, the report checks that every epoch runs the ModelCheckpoint callback</w:t>
      </w:r>
      <w:r w:rsidR="00EF05FD">
        <w:t xml:space="preserve">. If needed, </w:t>
      </w:r>
      <w:r w:rsidR="0B0C3BFC" w:rsidRPr="00852C00">
        <w:t xml:space="preserve">training can be resumed </w:t>
      </w:r>
      <w:r w:rsidR="00EF05FD">
        <w:t xml:space="preserve">later </w:t>
      </w:r>
      <w:r w:rsidR="0B0C3BFC" w:rsidRPr="00852C00">
        <w:t>from the last saved .</w:t>
      </w:r>
      <w:proofErr w:type="spellStart"/>
      <w:r>
        <w:t>keras</w:t>
      </w:r>
      <w:proofErr w:type="spellEnd"/>
      <w:r w:rsidR="0B0C3BFC" w:rsidRPr="00852C00">
        <w:t xml:space="preserve"> file</w:t>
      </w:r>
      <w:r w:rsidR="00EF05FD">
        <w:t xml:space="preserve"> to continue additional epochs.</w:t>
      </w:r>
    </w:p>
    <w:p w14:paraId="78F99F9A" w14:textId="75B69338" w:rsidR="3EFA0C09" w:rsidRPr="007C7D71" w:rsidRDefault="00417BD8" w:rsidP="007C7D71">
      <w:pPr>
        <w:spacing w:before="240" w:after="240"/>
      </w:pPr>
      <w:r>
        <w:t>S</w:t>
      </w:r>
      <w:r w:rsidR="2234B2BC" w:rsidRPr="00852C00">
        <w:t>ince</w:t>
      </w:r>
      <w:r w:rsidR="38800A12" w:rsidRPr="00852C00">
        <w:t xml:space="preserve"> </w:t>
      </w:r>
      <w:r w:rsidR="0B0C3BFC" w:rsidRPr="00852C00">
        <w:t>Mirrored</w:t>
      </w:r>
      <w:r w:rsidR="4FA63D02" w:rsidRPr="00852C00">
        <w:t xml:space="preserve"> </w:t>
      </w:r>
      <w:r w:rsidR="0B0C3BFC" w:rsidRPr="00852C00">
        <w:t xml:space="preserve">Strategy is synchronous, it is naturally sensitive to "stragglers" (one slow GPU slowing down the whole group). </w:t>
      </w:r>
      <w:r>
        <w:t xml:space="preserve">To mitigate this, the code </w:t>
      </w:r>
      <w:r w:rsidR="0B0C3BFC" w:rsidRPr="00852C00">
        <w:t xml:space="preserve">standardized batch sizes per replica and </w:t>
      </w:r>
      <w:r w:rsidR="00283923">
        <w:t xml:space="preserve">uses an </w:t>
      </w:r>
      <w:r w:rsidR="0B0C3BFC" w:rsidRPr="00852C00">
        <w:t xml:space="preserve">identical </w:t>
      </w:r>
      <w:r w:rsidR="00283923">
        <w:t xml:space="preserve">number of </w:t>
      </w:r>
      <w:r w:rsidR="0B0C3BFC" w:rsidRPr="00852C00">
        <w:t>preprocessing workers (</w:t>
      </w:r>
      <w:proofErr w:type="spellStart"/>
      <w:r w:rsidR="00283923" w:rsidRPr="00852C00">
        <w:t>workers</w:t>
      </w:r>
      <w:r w:rsidR="00283923">
        <w:t>_</w:t>
      </w:r>
      <w:r w:rsidR="00283923" w:rsidRPr="00852C00">
        <w:t>count</w:t>
      </w:r>
      <w:proofErr w:type="spellEnd"/>
      <w:r w:rsidR="0B0C3BFC" w:rsidRPr="00852C00">
        <w:t>=8)</w:t>
      </w:r>
      <w:r w:rsidR="00283923">
        <w:t xml:space="preserve"> for each GPU</w:t>
      </w:r>
      <w:r w:rsidR="0B0C3BFC" w:rsidRPr="00852C00">
        <w:t>, ensuring the workload is perfectly balanced across all</w:t>
      </w:r>
      <w:r w:rsidR="00283923">
        <w:t xml:space="preserve"> devices</w:t>
      </w:r>
      <w:r w:rsidR="0B0C3BFC" w:rsidRPr="00852C00">
        <w:t>.</w:t>
      </w:r>
    </w:p>
    <w:p w14:paraId="4415C53A" w14:textId="1B244ABC" w:rsidR="0070026E" w:rsidRPr="00852C00" w:rsidRDefault="00BE0167" w:rsidP="00BE0167">
      <w:r w:rsidRPr="00852C00">
        <w:rPr>
          <w:b/>
          <w:bCs/>
        </w:rPr>
        <w:t xml:space="preserve">g. </w:t>
      </w:r>
      <w:r w:rsidR="003D1E51" w:rsidRPr="003D1E51">
        <w:rPr>
          <w:b/>
          <w:bCs/>
        </w:rPr>
        <w:t>Execution Setup</w:t>
      </w:r>
    </w:p>
    <w:p w14:paraId="4BDBDECB" w14:textId="2C4C09F0" w:rsidR="00F03A92" w:rsidRDefault="00283923" w:rsidP="00FF09AE">
      <w:pPr>
        <w:spacing w:after="240"/>
      </w:pPr>
      <w:r>
        <w:t>T</w:t>
      </w:r>
      <w:r w:rsidR="43E46B13" w:rsidRPr="00852C00">
        <w:t xml:space="preserve">he code was designed as a </w:t>
      </w:r>
      <w:r w:rsidR="5CD8F8CC" w:rsidRPr="00852C00">
        <w:t xml:space="preserve">standalone </w:t>
      </w:r>
      <w:r w:rsidR="003D1E51">
        <w:t>P</w:t>
      </w:r>
      <w:r w:rsidR="5CD8F8CC" w:rsidRPr="00852C00">
        <w:t>ython script</w:t>
      </w:r>
      <w:r w:rsidR="43E46B13" w:rsidRPr="00852C00">
        <w:t xml:space="preserve"> and run </w:t>
      </w:r>
      <w:r>
        <w:t>via</w:t>
      </w:r>
      <w:r w:rsidR="43E46B13" w:rsidRPr="00852C00">
        <w:t xml:space="preserve"> a bash script, </w:t>
      </w:r>
      <w:r>
        <w:t>which</w:t>
      </w:r>
      <w:r w:rsidR="43E46B13" w:rsidRPr="00852C00">
        <w:t xml:space="preserve"> allows setting up the parameters, such as </w:t>
      </w:r>
      <w:r w:rsidR="003D1E51">
        <w:t xml:space="preserve">the </w:t>
      </w:r>
      <w:r w:rsidR="43E46B13" w:rsidRPr="00852C00">
        <w:t>number of GPU</w:t>
      </w:r>
      <w:r w:rsidR="003D1E51">
        <w:t>s</w:t>
      </w:r>
      <w:r w:rsidR="43E46B13" w:rsidRPr="00852C00">
        <w:t xml:space="preserve">, </w:t>
      </w:r>
      <w:r w:rsidR="003D1E51">
        <w:t xml:space="preserve">the </w:t>
      </w:r>
      <w:r w:rsidR="43E46B13" w:rsidRPr="00852C00">
        <w:t xml:space="preserve">fraction </w:t>
      </w:r>
      <w:r w:rsidR="00AB0412">
        <w:t xml:space="preserve">of </w:t>
      </w:r>
      <w:r w:rsidR="43E46B13" w:rsidRPr="00852C00">
        <w:t xml:space="preserve">samples, </w:t>
      </w:r>
      <w:r w:rsidR="003D1E51">
        <w:t>S</w:t>
      </w:r>
      <w:r w:rsidR="00AB0412">
        <w:t xml:space="preserve">3 </w:t>
      </w:r>
      <w:r w:rsidR="64D1EA6D" w:rsidRPr="00852C00">
        <w:t>paths</w:t>
      </w:r>
      <w:r w:rsidR="003D1E51">
        <w:t>,</w:t>
      </w:r>
      <w:r w:rsidR="64D1EA6D" w:rsidRPr="00852C00">
        <w:t xml:space="preserve"> and other</w:t>
      </w:r>
      <w:r w:rsidR="000A2704">
        <w:t xml:space="preserve"> settings necessary to run preprocessing and training experiments</w:t>
      </w:r>
      <w:r w:rsidR="64D1EA6D" w:rsidRPr="00852C00">
        <w:t xml:space="preserve">. </w:t>
      </w:r>
    </w:p>
    <w:p w14:paraId="2B887061" w14:textId="5A02D4EA" w:rsidR="00283923" w:rsidRPr="00852C00" w:rsidRDefault="00F03A92" w:rsidP="00F03A92">
      <w:pPr>
        <w:spacing w:after="160" w:line="278" w:lineRule="auto"/>
        <w:jc w:val="left"/>
      </w:pPr>
      <w:r>
        <w:br w:type="page"/>
      </w:r>
    </w:p>
    <w:p w14:paraId="7DAE7C52" w14:textId="30A519F2" w:rsidR="000A67D0" w:rsidRPr="00262DC6" w:rsidRDefault="00FB4EA3" w:rsidP="00446174">
      <w:pPr>
        <w:pStyle w:val="Heading1"/>
        <w:rPr>
          <w:rFonts w:eastAsia="Aptos Display"/>
        </w:rPr>
      </w:pPr>
      <w:bookmarkStart w:id="22" w:name="_Toc1589420899"/>
      <w:bookmarkStart w:id="23" w:name="_Toc220851413"/>
      <w:r w:rsidRPr="00BC4C31">
        <w:lastRenderedPageBreak/>
        <w:t>EXPERIMENT</w:t>
      </w:r>
      <w:r w:rsidRPr="009372CF">
        <w:t xml:space="preserve"> SETUP</w:t>
      </w:r>
      <w:bookmarkEnd w:id="22"/>
      <w:bookmarkEnd w:id="23"/>
    </w:p>
    <w:p w14:paraId="35777727" w14:textId="096B0EB9" w:rsidR="002045A8" w:rsidRPr="00852C00" w:rsidRDefault="002045A8" w:rsidP="00FD2187">
      <w:pPr>
        <w:spacing w:after="240"/>
      </w:pPr>
      <w:r w:rsidRPr="00852C00">
        <w:t xml:space="preserve">For the experiments, </w:t>
      </w:r>
      <w:r w:rsidR="5616BCCB" w:rsidRPr="00852C00">
        <w:t xml:space="preserve">EMR </w:t>
      </w:r>
      <w:r w:rsidR="7BF5895B" w:rsidRPr="00852C00">
        <w:t>cluster</w:t>
      </w:r>
      <w:r w:rsidR="48FF690B" w:rsidRPr="00852C00">
        <w:t xml:space="preserve"> initialized with one node</w:t>
      </w:r>
      <w:r w:rsidR="7BF5895B" w:rsidRPr="00852C00">
        <w:t xml:space="preserve"> with different numbers of GPU</w:t>
      </w:r>
      <w:r w:rsidR="170A8905" w:rsidRPr="00852C00">
        <w:t>s</w:t>
      </w:r>
      <w:r w:rsidR="56153493" w:rsidRPr="00852C00">
        <w:t xml:space="preserve"> was used to evaluate the scalability</w:t>
      </w:r>
      <w:r w:rsidR="7BF5895B" w:rsidRPr="00852C00">
        <w:t xml:space="preserve">. </w:t>
      </w:r>
      <w:r w:rsidR="37E638DC" w:rsidRPr="00852C00">
        <w:t xml:space="preserve">The cluster is configured with EMR-managed scaling, allowing it to dynamically scale up to a maximum of eight instances depending on workload demand. </w:t>
      </w:r>
      <w:r w:rsidR="7BF5895B" w:rsidRPr="00852C00">
        <w:t xml:space="preserve">During the pre-processing part, </w:t>
      </w:r>
      <w:r w:rsidR="081765B9" w:rsidRPr="00852C00">
        <w:t xml:space="preserve">scalability was </w:t>
      </w:r>
      <w:r w:rsidR="7BF5895B" w:rsidRPr="00852C00">
        <w:t>asses</w:t>
      </w:r>
      <w:r w:rsidR="2314EB87" w:rsidRPr="00852C00">
        <w:t xml:space="preserve">sed on varying number of spark executors </w:t>
      </w:r>
      <w:r w:rsidR="661B7CA7" w:rsidRPr="00852C00">
        <w:t>for different</w:t>
      </w:r>
      <w:r w:rsidR="7BF5895B" w:rsidRPr="00852C00">
        <w:t xml:space="preserve"> </w:t>
      </w:r>
      <w:r w:rsidR="5FC562F8" w:rsidRPr="00852C00">
        <w:t>percentages</w:t>
      </w:r>
      <w:r w:rsidR="7BF5895B" w:rsidRPr="00852C00">
        <w:t xml:space="preserve"> of the total dataset.</w:t>
      </w:r>
      <w:r w:rsidR="6AD8C717" w:rsidRPr="00852C00">
        <w:t xml:space="preserve"> Similarly, for the model training, scalability is accessed on varying number of GPUs for varying fractions of dataset.</w:t>
      </w:r>
      <w:r w:rsidR="689C2168" w:rsidRPr="00852C00">
        <w:t xml:space="preserve"> The table 1 exemplifies the cluster configurations. </w:t>
      </w:r>
      <w:r w:rsidR="0EE1C2AA" w:rsidRPr="00852C00">
        <w:t xml:space="preserve">The cluster </w:t>
      </w:r>
      <w:r w:rsidR="08390BA5" w:rsidRPr="00852C00">
        <w:t>consists</w:t>
      </w:r>
      <w:r w:rsidR="0EE1C2AA" w:rsidRPr="00852C00">
        <w:t xml:space="preserve"> of four GPUs, 192GB of RAM, eight virtual CPUs (</w:t>
      </w:r>
      <w:r w:rsidR="3D059BCF" w:rsidRPr="00852C00">
        <w:t>totaling</w:t>
      </w:r>
      <w:r w:rsidR="0EE1C2AA" w:rsidRPr="00852C00">
        <w:t xml:space="preserve"> 48 vCores) and 900 GB </w:t>
      </w:r>
      <w:r w:rsidR="38D2F6EA" w:rsidRPr="00852C00">
        <w:t xml:space="preserve">SSD storage. This configuration provides sufficient computational and memory resources </w:t>
      </w:r>
      <w:r w:rsidR="41CF6AA4" w:rsidRPr="00852C00">
        <w:t xml:space="preserve">to access the pipelines throughput and execution time under </w:t>
      </w:r>
      <w:r w:rsidR="43F9CF42" w:rsidRPr="00852C00">
        <w:t>different resource allocations.</w:t>
      </w:r>
    </w:p>
    <w:p w14:paraId="31290985" w14:textId="24D7DEA3" w:rsidR="007D7CFE" w:rsidRDefault="007D7CFE" w:rsidP="007D7CFE">
      <w:pPr>
        <w:pStyle w:val="Caption"/>
        <w:keepNext/>
      </w:pPr>
      <w:r>
        <w:t xml:space="preserve">Table </w:t>
      </w:r>
      <w:r>
        <w:fldChar w:fldCharType="begin"/>
      </w:r>
      <w:r>
        <w:instrText xml:space="preserve"> SEQ Table \* ARABIC </w:instrText>
      </w:r>
      <w:r>
        <w:fldChar w:fldCharType="separate"/>
      </w:r>
      <w:r w:rsidR="008C76E6">
        <w:rPr>
          <w:noProof/>
        </w:rPr>
        <w:t>1</w:t>
      </w:r>
      <w:r>
        <w:fldChar w:fldCharType="end"/>
      </w:r>
      <w:r>
        <w:t xml:space="preserve">: </w:t>
      </w:r>
      <w:r w:rsidRPr="005234B5">
        <w:t>The configuration of the cluster environment</w:t>
      </w:r>
    </w:p>
    <w:tbl>
      <w:tblPr>
        <w:tblStyle w:val="TableGrid"/>
        <w:tblW w:w="9328" w:type="dxa"/>
        <w:tblLook w:val="04A0" w:firstRow="1" w:lastRow="0" w:firstColumn="1" w:lastColumn="0" w:noHBand="0" w:noVBand="1"/>
      </w:tblPr>
      <w:tblGrid>
        <w:gridCol w:w="1166"/>
        <w:gridCol w:w="1166"/>
        <w:gridCol w:w="1166"/>
        <w:gridCol w:w="1166"/>
        <w:gridCol w:w="1166"/>
        <w:gridCol w:w="1166"/>
        <w:gridCol w:w="1166"/>
        <w:gridCol w:w="1166"/>
      </w:tblGrid>
      <w:tr w:rsidR="002045A8" w:rsidRPr="00852C00" w14:paraId="0C9BFD0C" w14:textId="2C305E6E" w:rsidTr="293D2478">
        <w:trPr>
          <w:trHeight w:val="300"/>
        </w:trPr>
        <w:tc>
          <w:tcPr>
            <w:tcW w:w="1166" w:type="dxa"/>
            <w:vAlign w:val="center"/>
          </w:tcPr>
          <w:p w14:paraId="4322F09B" w14:textId="77777777" w:rsidR="002045A8" w:rsidRPr="00852C00" w:rsidRDefault="002045A8" w:rsidP="00BA14D8">
            <w:pPr>
              <w:jc w:val="center"/>
            </w:pPr>
            <w:r w:rsidRPr="00852C00">
              <w:t>Clusters</w:t>
            </w:r>
          </w:p>
        </w:tc>
        <w:tc>
          <w:tcPr>
            <w:tcW w:w="1166" w:type="dxa"/>
            <w:vAlign w:val="center"/>
          </w:tcPr>
          <w:p w14:paraId="2E753131" w14:textId="59C16517" w:rsidR="002045A8" w:rsidRPr="00852C00" w:rsidRDefault="365AFD8D" w:rsidP="00BA14D8">
            <w:pPr>
              <w:jc w:val="center"/>
            </w:pPr>
            <w:r w:rsidRPr="00852C00">
              <w:t>Base Node</w:t>
            </w:r>
          </w:p>
        </w:tc>
        <w:tc>
          <w:tcPr>
            <w:tcW w:w="1166" w:type="dxa"/>
            <w:vAlign w:val="center"/>
          </w:tcPr>
          <w:p w14:paraId="33043DEA" w14:textId="7989BAF4" w:rsidR="365AFD8D" w:rsidRPr="00852C00" w:rsidRDefault="365AFD8D" w:rsidP="293D2478">
            <w:pPr>
              <w:jc w:val="center"/>
            </w:pPr>
            <w:r w:rsidRPr="00852C00">
              <w:t>Max Instances</w:t>
            </w:r>
          </w:p>
        </w:tc>
        <w:tc>
          <w:tcPr>
            <w:tcW w:w="1166" w:type="dxa"/>
            <w:vAlign w:val="center"/>
          </w:tcPr>
          <w:p w14:paraId="1A600DB4" w14:textId="6FEB2CB1" w:rsidR="6008A7FF" w:rsidRPr="00852C00" w:rsidRDefault="6008A7FF" w:rsidP="293D2478">
            <w:pPr>
              <w:jc w:val="center"/>
            </w:pPr>
            <w:r w:rsidRPr="00852C00">
              <w:t>Max GPUs</w:t>
            </w:r>
          </w:p>
        </w:tc>
        <w:tc>
          <w:tcPr>
            <w:tcW w:w="1166" w:type="dxa"/>
            <w:vAlign w:val="center"/>
          </w:tcPr>
          <w:p w14:paraId="2EEB74A7" w14:textId="6920D1D9" w:rsidR="002045A8" w:rsidRPr="00852C00" w:rsidRDefault="002045A8" w:rsidP="00BA14D8">
            <w:pPr>
              <w:jc w:val="center"/>
            </w:pPr>
            <w:r w:rsidRPr="00852C00">
              <w:t>RAM</w:t>
            </w:r>
          </w:p>
          <w:p w14:paraId="60ECF832" w14:textId="2B4209F0" w:rsidR="002045A8" w:rsidRPr="00852C00" w:rsidRDefault="2D3ADBC6" w:rsidP="00BA14D8">
            <w:pPr>
              <w:jc w:val="center"/>
            </w:pPr>
            <w:r w:rsidRPr="00852C00">
              <w:t>(GB)</w:t>
            </w:r>
          </w:p>
        </w:tc>
        <w:tc>
          <w:tcPr>
            <w:tcW w:w="1166" w:type="dxa"/>
            <w:vAlign w:val="center"/>
          </w:tcPr>
          <w:p w14:paraId="7DFA765E" w14:textId="77777777" w:rsidR="002045A8" w:rsidRPr="00852C00" w:rsidRDefault="002045A8" w:rsidP="00BA14D8">
            <w:pPr>
              <w:jc w:val="center"/>
            </w:pPr>
            <w:r w:rsidRPr="00852C00">
              <w:t>CPU</w:t>
            </w:r>
          </w:p>
        </w:tc>
        <w:tc>
          <w:tcPr>
            <w:tcW w:w="1166" w:type="dxa"/>
            <w:vAlign w:val="center"/>
          </w:tcPr>
          <w:p w14:paraId="6FB361C0" w14:textId="7E778829" w:rsidR="5F08000B" w:rsidRPr="00852C00" w:rsidRDefault="5F08000B" w:rsidP="293D2478">
            <w:pPr>
              <w:jc w:val="center"/>
            </w:pPr>
            <w:proofErr w:type="spellStart"/>
            <w:r w:rsidRPr="00852C00">
              <w:t>vCore</w:t>
            </w:r>
            <w:proofErr w:type="spellEnd"/>
          </w:p>
        </w:tc>
        <w:tc>
          <w:tcPr>
            <w:tcW w:w="1166" w:type="dxa"/>
            <w:vAlign w:val="center"/>
          </w:tcPr>
          <w:p w14:paraId="13BCCE1A" w14:textId="1CA4A6AD" w:rsidR="4C1D911E" w:rsidRPr="00852C00" w:rsidRDefault="4C1D911E" w:rsidP="293D2478">
            <w:pPr>
              <w:jc w:val="center"/>
            </w:pPr>
            <w:r w:rsidRPr="00852C00">
              <w:t>SSD</w:t>
            </w:r>
          </w:p>
          <w:p w14:paraId="39D8D8DD" w14:textId="22F70DCC" w:rsidR="4C1D911E" w:rsidRPr="00852C00" w:rsidRDefault="6F7EE6F7" w:rsidP="293D2478">
            <w:pPr>
              <w:jc w:val="center"/>
            </w:pPr>
            <w:r w:rsidRPr="00852C00">
              <w:t>(GB)</w:t>
            </w:r>
          </w:p>
        </w:tc>
      </w:tr>
      <w:tr w:rsidR="002045A8" w:rsidRPr="00852C00" w14:paraId="641C12F0" w14:textId="52B2CC8C" w:rsidTr="293D2478">
        <w:trPr>
          <w:trHeight w:val="300"/>
        </w:trPr>
        <w:tc>
          <w:tcPr>
            <w:tcW w:w="1166" w:type="dxa"/>
            <w:vAlign w:val="center"/>
          </w:tcPr>
          <w:p w14:paraId="562659DB" w14:textId="3CB0CED5" w:rsidR="002045A8" w:rsidRPr="00852C00" w:rsidRDefault="002045A8" w:rsidP="00BA14D8">
            <w:pPr>
              <w:jc w:val="center"/>
            </w:pPr>
            <w:r w:rsidRPr="00852C00">
              <w:t>EMR</w:t>
            </w:r>
          </w:p>
        </w:tc>
        <w:tc>
          <w:tcPr>
            <w:tcW w:w="1166" w:type="dxa"/>
            <w:vAlign w:val="center"/>
          </w:tcPr>
          <w:p w14:paraId="18521A07" w14:textId="4D43C848" w:rsidR="002045A8" w:rsidRPr="00852C00" w:rsidRDefault="2ABB10BE" w:rsidP="00BA14D8">
            <w:pPr>
              <w:jc w:val="center"/>
            </w:pPr>
            <w:r w:rsidRPr="00852C00">
              <w:t>1</w:t>
            </w:r>
          </w:p>
        </w:tc>
        <w:tc>
          <w:tcPr>
            <w:tcW w:w="1166" w:type="dxa"/>
            <w:vAlign w:val="center"/>
          </w:tcPr>
          <w:p w14:paraId="185A021D" w14:textId="28B6DD2C" w:rsidR="4279841C" w:rsidRPr="00852C00" w:rsidRDefault="4279841C" w:rsidP="293D2478">
            <w:pPr>
              <w:jc w:val="center"/>
            </w:pPr>
            <w:r w:rsidRPr="00852C00">
              <w:t>8</w:t>
            </w:r>
          </w:p>
        </w:tc>
        <w:tc>
          <w:tcPr>
            <w:tcW w:w="1166" w:type="dxa"/>
            <w:vAlign w:val="center"/>
          </w:tcPr>
          <w:p w14:paraId="7F4ADCFB" w14:textId="71879833" w:rsidR="2ABB10BE" w:rsidRPr="00852C00" w:rsidRDefault="2ABB10BE" w:rsidP="293D2478">
            <w:pPr>
              <w:jc w:val="center"/>
            </w:pPr>
            <w:r w:rsidRPr="00852C00">
              <w:t>4</w:t>
            </w:r>
          </w:p>
        </w:tc>
        <w:tc>
          <w:tcPr>
            <w:tcW w:w="1166" w:type="dxa"/>
            <w:vAlign w:val="center"/>
          </w:tcPr>
          <w:p w14:paraId="20BD2E80" w14:textId="3150C019" w:rsidR="002045A8" w:rsidRPr="00852C00" w:rsidRDefault="25FFBF39" w:rsidP="00BA14D8">
            <w:pPr>
              <w:jc w:val="center"/>
            </w:pPr>
            <w:r w:rsidRPr="00852C00">
              <w:t>192</w:t>
            </w:r>
          </w:p>
        </w:tc>
        <w:tc>
          <w:tcPr>
            <w:tcW w:w="1166" w:type="dxa"/>
            <w:vAlign w:val="center"/>
          </w:tcPr>
          <w:p w14:paraId="14ADA192" w14:textId="35483A66" w:rsidR="002045A8" w:rsidRPr="00852C00" w:rsidRDefault="002045A8" w:rsidP="00BA14D8">
            <w:pPr>
              <w:jc w:val="center"/>
            </w:pPr>
            <w:r w:rsidRPr="00852C00">
              <w:t>8 vCPU</w:t>
            </w:r>
          </w:p>
        </w:tc>
        <w:tc>
          <w:tcPr>
            <w:tcW w:w="1166" w:type="dxa"/>
            <w:vAlign w:val="center"/>
          </w:tcPr>
          <w:p w14:paraId="07EE5FB4" w14:textId="7920E76F" w:rsidR="7F76C509" w:rsidRPr="00852C00" w:rsidRDefault="7F76C509" w:rsidP="293D2478">
            <w:pPr>
              <w:jc w:val="center"/>
            </w:pPr>
            <w:r w:rsidRPr="00852C00">
              <w:t>48</w:t>
            </w:r>
          </w:p>
        </w:tc>
        <w:tc>
          <w:tcPr>
            <w:tcW w:w="1166" w:type="dxa"/>
            <w:vAlign w:val="center"/>
          </w:tcPr>
          <w:p w14:paraId="4DBCA895" w14:textId="5A1BE073" w:rsidR="192BE33D" w:rsidRPr="00852C00" w:rsidRDefault="192BE33D" w:rsidP="293D2478">
            <w:pPr>
              <w:jc w:val="center"/>
            </w:pPr>
            <w:r w:rsidRPr="00852C00">
              <w:t>900</w:t>
            </w:r>
          </w:p>
        </w:tc>
      </w:tr>
    </w:tbl>
    <w:p w14:paraId="6825E5B4" w14:textId="423E0CEC" w:rsidR="293D2478" w:rsidRPr="00852C00" w:rsidRDefault="293D2478" w:rsidP="293D2478">
      <w:pPr>
        <w:rPr>
          <w:rFonts w:eastAsia="Aptos"/>
          <w:sz w:val="26"/>
          <w:szCs w:val="26"/>
        </w:rPr>
      </w:pPr>
    </w:p>
    <w:p w14:paraId="4309213E" w14:textId="1D56EA1E" w:rsidR="60000EAA" w:rsidRPr="00852C00" w:rsidRDefault="60000EAA" w:rsidP="00E80327">
      <w:pPr>
        <w:pStyle w:val="ListParagraph"/>
        <w:numPr>
          <w:ilvl w:val="0"/>
          <w:numId w:val="3"/>
        </w:numPr>
        <w:ind w:left="426"/>
        <w:rPr>
          <w:rFonts w:eastAsia="Aptos Display"/>
          <w:b/>
          <w:bCs/>
          <w:sz w:val="26"/>
          <w:szCs w:val="26"/>
        </w:rPr>
      </w:pPr>
      <w:r w:rsidRPr="00852C00">
        <w:rPr>
          <w:rFonts w:eastAsia="Aptos Display"/>
          <w:b/>
          <w:bCs/>
          <w:sz w:val="26"/>
          <w:szCs w:val="26"/>
        </w:rPr>
        <w:t xml:space="preserve">Experiment </w:t>
      </w:r>
      <w:r w:rsidR="65751EF2" w:rsidRPr="00852C00">
        <w:rPr>
          <w:rFonts w:eastAsia="Aptos Display"/>
          <w:b/>
          <w:bCs/>
          <w:sz w:val="26"/>
          <w:szCs w:val="26"/>
        </w:rPr>
        <w:t>Configuration</w:t>
      </w:r>
    </w:p>
    <w:p w14:paraId="7E6264FD" w14:textId="63B0D811" w:rsidR="5DCE6C3E" w:rsidRDefault="5DCE6C3E" w:rsidP="008A391B">
      <w:pPr>
        <w:spacing w:after="240"/>
      </w:pPr>
      <w:r w:rsidRPr="00852C00">
        <w:t xml:space="preserve">Table 2 summarizes the resource configuration and hyperparameter settings used for data preprocessing and model training stages of the experiments. During the preprocessing stage, experiments were conducted using 1%, 5%, and 10% of the dataset. The number of Spark executors varied between 1, 5, and 8 to evaluate scalability. The preprocessing jobs were configured with </w:t>
      </w:r>
      <w:r w:rsidR="002B3A4F">
        <w:t xml:space="preserve">3 </w:t>
      </w:r>
      <w:r w:rsidRPr="00852C00">
        <w:t>cores per executor, 16 GB of executor memory, and 8 GB of driver memory.</w:t>
      </w:r>
      <w:r w:rsidR="00E34772">
        <w:t xml:space="preserve"> This is because c</w:t>
      </w:r>
      <w:r w:rsidR="00E34772" w:rsidRPr="00E34772">
        <w:t xml:space="preserve">hanging memory or cores per executor can introduce variability in Spark performance and complicate </w:t>
      </w:r>
      <w:r w:rsidR="00E34772">
        <w:t xml:space="preserve">benchmarking </w:t>
      </w:r>
      <w:r w:rsidR="00E34772" w:rsidRPr="00E34772">
        <w:t>workload scales across the</w:t>
      </w:r>
      <w:r w:rsidR="00921EF7">
        <w:t xml:space="preserve"> executors</w:t>
      </w:r>
      <w:r w:rsidR="00E34772" w:rsidRPr="00E34772">
        <w:t>.</w:t>
      </w:r>
      <w:r w:rsidR="002B3A4F">
        <w:t xml:space="preserve"> </w:t>
      </w:r>
    </w:p>
    <w:p w14:paraId="5E582580" w14:textId="527B0576" w:rsidR="00F03A92" w:rsidRDefault="00F03A92" w:rsidP="00F03A92">
      <w:pPr>
        <w:pStyle w:val="Caption"/>
        <w:keepNext/>
      </w:pPr>
      <w:r>
        <w:t xml:space="preserve">Table </w:t>
      </w:r>
      <w:r>
        <w:fldChar w:fldCharType="begin"/>
      </w:r>
      <w:r>
        <w:instrText xml:space="preserve"> SEQ Table \* ARABIC </w:instrText>
      </w:r>
      <w:r>
        <w:fldChar w:fldCharType="separate"/>
      </w:r>
      <w:r w:rsidR="008C76E6">
        <w:rPr>
          <w:noProof/>
        </w:rPr>
        <w:t>2</w:t>
      </w:r>
      <w:r>
        <w:fldChar w:fldCharType="end"/>
      </w:r>
      <w:r>
        <w:t xml:space="preserve">: </w:t>
      </w:r>
      <w:r w:rsidRPr="00E71125">
        <w:t xml:space="preserve">Experiment Configuration for Preprocessing and Model </w:t>
      </w:r>
      <w:r w:rsidR="00E34772">
        <w:t>T</w:t>
      </w:r>
      <w:r w:rsidRPr="00E71125">
        <w:t>raining</w:t>
      </w:r>
    </w:p>
    <w:tbl>
      <w:tblPr>
        <w:tblStyle w:val="TableGrid"/>
        <w:tblW w:w="0" w:type="auto"/>
        <w:jc w:val="center"/>
        <w:tblLook w:val="06A0" w:firstRow="1" w:lastRow="0" w:firstColumn="1" w:lastColumn="0" w:noHBand="1" w:noVBand="1"/>
      </w:tblPr>
      <w:tblGrid>
        <w:gridCol w:w="1564"/>
        <w:gridCol w:w="1550"/>
        <w:gridCol w:w="1276"/>
        <w:gridCol w:w="1987"/>
        <w:gridCol w:w="2945"/>
      </w:tblGrid>
      <w:tr w:rsidR="00F03A92" w:rsidRPr="00852C00" w14:paraId="1D5A6F67" w14:textId="77777777" w:rsidTr="008F7B3D">
        <w:trPr>
          <w:trHeight w:val="536"/>
          <w:jc w:val="center"/>
        </w:trPr>
        <w:tc>
          <w:tcPr>
            <w:tcW w:w="1564" w:type="dxa"/>
            <w:vAlign w:val="center"/>
          </w:tcPr>
          <w:p w14:paraId="76A3822D" w14:textId="77777777" w:rsidR="00F03A92" w:rsidRPr="005053D3" w:rsidRDefault="00F03A92" w:rsidP="008F7B3D">
            <w:pPr>
              <w:rPr>
                <w:b/>
                <w:bCs/>
              </w:rPr>
            </w:pPr>
            <w:r w:rsidRPr="005053D3">
              <w:rPr>
                <w:rFonts w:eastAsia="Aptos"/>
                <w:b/>
                <w:bCs/>
              </w:rPr>
              <w:t>Task</w:t>
            </w:r>
          </w:p>
        </w:tc>
        <w:tc>
          <w:tcPr>
            <w:tcW w:w="1550" w:type="dxa"/>
            <w:vAlign w:val="center"/>
          </w:tcPr>
          <w:p w14:paraId="79C60103" w14:textId="77777777" w:rsidR="00F03A92" w:rsidRPr="005053D3" w:rsidRDefault="00F03A92" w:rsidP="008F7B3D">
            <w:pPr>
              <w:rPr>
                <w:b/>
                <w:bCs/>
              </w:rPr>
            </w:pPr>
            <w:r w:rsidRPr="005053D3">
              <w:rPr>
                <w:rFonts w:eastAsia="Aptos"/>
                <w:b/>
                <w:bCs/>
              </w:rPr>
              <w:t>Percentage</w:t>
            </w:r>
          </w:p>
        </w:tc>
        <w:tc>
          <w:tcPr>
            <w:tcW w:w="1276" w:type="dxa"/>
            <w:vAlign w:val="center"/>
          </w:tcPr>
          <w:p w14:paraId="3C21DC48" w14:textId="77777777" w:rsidR="00F03A92" w:rsidRPr="005053D3" w:rsidRDefault="00F03A92" w:rsidP="008F7B3D">
            <w:pPr>
              <w:rPr>
                <w:b/>
                <w:bCs/>
              </w:rPr>
            </w:pPr>
            <w:r w:rsidRPr="005053D3">
              <w:rPr>
                <w:rFonts w:eastAsia="Aptos"/>
                <w:b/>
                <w:bCs/>
              </w:rPr>
              <w:t>Executors</w:t>
            </w:r>
          </w:p>
        </w:tc>
        <w:tc>
          <w:tcPr>
            <w:tcW w:w="1987" w:type="dxa"/>
            <w:vAlign w:val="center"/>
          </w:tcPr>
          <w:p w14:paraId="7A0C8A4C" w14:textId="77777777" w:rsidR="00F03A92" w:rsidRPr="005053D3" w:rsidRDefault="00F03A92" w:rsidP="008F7B3D">
            <w:pPr>
              <w:rPr>
                <w:b/>
                <w:bCs/>
              </w:rPr>
            </w:pPr>
            <w:r w:rsidRPr="005053D3">
              <w:rPr>
                <w:rFonts w:eastAsia="Aptos"/>
                <w:b/>
                <w:bCs/>
              </w:rPr>
              <w:t>Number of GPUs</w:t>
            </w:r>
          </w:p>
        </w:tc>
        <w:tc>
          <w:tcPr>
            <w:tcW w:w="2945" w:type="dxa"/>
            <w:vAlign w:val="center"/>
          </w:tcPr>
          <w:p w14:paraId="4E228523" w14:textId="77777777" w:rsidR="00F03A92" w:rsidRPr="005053D3" w:rsidRDefault="00F03A92" w:rsidP="008F7B3D">
            <w:pPr>
              <w:rPr>
                <w:b/>
                <w:bCs/>
              </w:rPr>
            </w:pPr>
            <w:r w:rsidRPr="005053D3">
              <w:rPr>
                <w:rFonts w:eastAsia="Aptos"/>
                <w:b/>
                <w:bCs/>
              </w:rPr>
              <w:t>Additional setting</w:t>
            </w:r>
          </w:p>
        </w:tc>
      </w:tr>
      <w:tr w:rsidR="00F03A92" w:rsidRPr="00852C00" w14:paraId="7DA2FAF5" w14:textId="77777777" w:rsidTr="008F7B3D">
        <w:trPr>
          <w:trHeight w:val="300"/>
          <w:jc w:val="center"/>
        </w:trPr>
        <w:tc>
          <w:tcPr>
            <w:tcW w:w="1564" w:type="dxa"/>
            <w:vAlign w:val="center"/>
          </w:tcPr>
          <w:p w14:paraId="3170742C" w14:textId="77777777" w:rsidR="00F03A92" w:rsidRPr="007D7CFE" w:rsidRDefault="00F03A92" w:rsidP="008F7B3D">
            <w:pPr>
              <w:rPr>
                <w:rFonts w:eastAsia="Aptos"/>
              </w:rPr>
            </w:pPr>
            <w:r w:rsidRPr="00852C00">
              <w:rPr>
                <w:rFonts w:eastAsia="Aptos"/>
              </w:rPr>
              <w:t>Preprocessing</w:t>
            </w:r>
          </w:p>
        </w:tc>
        <w:tc>
          <w:tcPr>
            <w:tcW w:w="1550" w:type="dxa"/>
            <w:vAlign w:val="center"/>
          </w:tcPr>
          <w:p w14:paraId="422586D7" w14:textId="77777777" w:rsidR="00F03A92" w:rsidRPr="00852C00" w:rsidRDefault="00F03A92" w:rsidP="008F7B3D">
            <w:r w:rsidRPr="00852C00">
              <w:rPr>
                <w:rFonts w:eastAsia="Aptos"/>
              </w:rPr>
              <w:t>1%, 5%, 10%</w:t>
            </w:r>
          </w:p>
        </w:tc>
        <w:tc>
          <w:tcPr>
            <w:tcW w:w="1276" w:type="dxa"/>
            <w:vAlign w:val="center"/>
          </w:tcPr>
          <w:p w14:paraId="34B2AB31" w14:textId="77777777" w:rsidR="00F03A92" w:rsidRPr="00852C00" w:rsidRDefault="00F03A92" w:rsidP="008F7B3D">
            <w:r w:rsidRPr="00852C00">
              <w:rPr>
                <w:rFonts w:eastAsia="Aptos"/>
              </w:rPr>
              <w:t>1,</w:t>
            </w:r>
            <w:r>
              <w:rPr>
                <w:rFonts w:eastAsia="Aptos"/>
              </w:rPr>
              <w:t>4</w:t>
            </w:r>
            <w:r w:rsidRPr="00852C00">
              <w:rPr>
                <w:rFonts w:eastAsia="Aptos"/>
              </w:rPr>
              <w:t>,8</w:t>
            </w:r>
          </w:p>
        </w:tc>
        <w:tc>
          <w:tcPr>
            <w:tcW w:w="1987" w:type="dxa"/>
            <w:vAlign w:val="center"/>
          </w:tcPr>
          <w:p w14:paraId="455E3C69" w14:textId="77777777" w:rsidR="00F03A92" w:rsidRPr="00852C00" w:rsidRDefault="00F03A92" w:rsidP="008F7B3D">
            <w:r w:rsidRPr="00852C00">
              <w:rPr>
                <w:rFonts w:eastAsia="Aptos"/>
              </w:rPr>
              <w:t>-</w:t>
            </w:r>
          </w:p>
        </w:tc>
        <w:tc>
          <w:tcPr>
            <w:tcW w:w="2945" w:type="dxa"/>
            <w:vAlign w:val="center"/>
          </w:tcPr>
          <w:p w14:paraId="4B40582B" w14:textId="77777777" w:rsidR="00F03A92" w:rsidRPr="00852C00" w:rsidRDefault="00F03A92" w:rsidP="008F7B3D">
            <w:pPr>
              <w:rPr>
                <w:rFonts w:eastAsia="Aptos"/>
              </w:rPr>
            </w:pPr>
            <w:r w:rsidRPr="00852C00">
              <w:rPr>
                <w:rFonts w:eastAsia="Aptos"/>
              </w:rPr>
              <w:t>Number of cores =3</w:t>
            </w:r>
          </w:p>
          <w:p w14:paraId="7E834328" w14:textId="77777777" w:rsidR="00F03A92" w:rsidRPr="00852C00" w:rsidRDefault="00F03A92" w:rsidP="008F7B3D">
            <w:r w:rsidRPr="00852C00">
              <w:rPr>
                <w:rFonts w:eastAsia="Aptos"/>
              </w:rPr>
              <w:t>Executor Memory= 16g</w:t>
            </w:r>
          </w:p>
          <w:p w14:paraId="0CB4580F" w14:textId="77777777" w:rsidR="00F03A92" w:rsidRPr="00852C00" w:rsidRDefault="00F03A92" w:rsidP="008F7B3D">
            <w:r w:rsidRPr="00852C00">
              <w:rPr>
                <w:rFonts w:eastAsia="Aptos"/>
              </w:rPr>
              <w:t>Driver Memory= 8g</w:t>
            </w:r>
          </w:p>
        </w:tc>
      </w:tr>
      <w:tr w:rsidR="00F03A92" w:rsidRPr="00852C00" w14:paraId="2007FAC3" w14:textId="77777777" w:rsidTr="008F7B3D">
        <w:trPr>
          <w:trHeight w:val="720"/>
          <w:jc w:val="center"/>
        </w:trPr>
        <w:tc>
          <w:tcPr>
            <w:tcW w:w="1564" w:type="dxa"/>
            <w:vMerge w:val="restart"/>
            <w:vAlign w:val="center"/>
          </w:tcPr>
          <w:p w14:paraId="70827C17" w14:textId="77777777" w:rsidR="00F03A92" w:rsidRPr="00852C00" w:rsidRDefault="00F03A92" w:rsidP="008F7B3D">
            <w:r w:rsidRPr="00852C00">
              <w:rPr>
                <w:rFonts w:eastAsia="Aptos"/>
              </w:rPr>
              <w:t>Model Training</w:t>
            </w:r>
          </w:p>
        </w:tc>
        <w:tc>
          <w:tcPr>
            <w:tcW w:w="1550" w:type="dxa"/>
            <w:vAlign w:val="center"/>
          </w:tcPr>
          <w:p w14:paraId="58DF7E8E" w14:textId="77777777" w:rsidR="00F03A92" w:rsidRPr="00852C00" w:rsidRDefault="00F03A92" w:rsidP="008F7B3D">
            <w:pPr>
              <w:rPr>
                <w:rFonts w:eastAsia="Aptos"/>
              </w:rPr>
            </w:pPr>
            <w:r w:rsidRPr="00852C00">
              <w:rPr>
                <w:rFonts w:eastAsia="Aptos"/>
              </w:rPr>
              <w:t>1%, 3%, 5%, 10%, 15%</w:t>
            </w:r>
          </w:p>
        </w:tc>
        <w:tc>
          <w:tcPr>
            <w:tcW w:w="1276" w:type="dxa"/>
            <w:vAlign w:val="center"/>
          </w:tcPr>
          <w:p w14:paraId="110705B3" w14:textId="77777777" w:rsidR="00F03A92" w:rsidRPr="00852C00" w:rsidRDefault="00F03A92" w:rsidP="008F7B3D">
            <w:r w:rsidRPr="00852C00">
              <w:rPr>
                <w:rFonts w:eastAsia="Aptos"/>
              </w:rPr>
              <w:t>-</w:t>
            </w:r>
          </w:p>
        </w:tc>
        <w:tc>
          <w:tcPr>
            <w:tcW w:w="1987" w:type="dxa"/>
            <w:vAlign w:val="center"/>
          </w:tcPr>
          <w:p w14:paraId="55725E05" w14:textId="77777777" w:rsidR="00F03A92" w:rsidRPr="00852C00" w:rsidRDefault="00F03A92" w:rsidP="008F7B3D">
            <w:pPr>
              <w:rPr>
                <w:rFonts w:eastAsia="Aptos"/>
              </w:rPr>
            </w:pPr>
            <w:r w:rsidRPr="00852C00">
              <w:rPr>
                <w:rFonts w:eastAsia="Aptos"/>
              </w:rPr>
              <w:t xml:space="preserve">1, 2,3,4 </w:t>
            </w:r>
          </w:p>
        </w:tc>
        <w:tc>
          <w:tcPr>
            <w:tcW w:w="2945" w:type="dxa"/>
            <w:vAlign w:val="center"/>
          </w:tcPr>
          <w:p w14:paraId="1F8DD649" w14:textId="77777777" w:rsidR="00F03A92" w:rsidRDefault="00F03A92" w:rsidP="008F7B3D">
            <w:pPr>
              <w:rPr>
                <w:rFonts w:eastAsia="Aptos"/>
              </w:rPr>
            </w:pPr>
            <w:r>
              <w:rPr>
                <w:rFonts w:eastAsia="Aptos"/>
              </w:rPr>
              <w:t xml:space="preserve">LR= </w:t>
            </w:r>
            <w:r w:rsidRPr="0035630E">
              <w:rPr>
                <w:rFonts w:eastAsia="Aptos"/>
              </w:rPr>
              <w:t xml:space="preserve">0.001 (except 15% fraction with 3–4 GPUs: LR = 0.001 × </w:t>
            </w:r>
            <w:proofErr w:type="spellStart"/>
            <w:r w:rsidRPr="0035630E">
              <w:rPr>
                <w:rFonts w:eastAsia="Aptos"/>
              </w:rPr>
              <w:t>num_gpus</w:t>
            </w:r>
            <w:proofErr w:type="spellEnd"/>
            <w:r w:rsidRPr="0035630E">
              <w:rPr>
                <w:rFonts w:eastAsia="Aptos"/>
              </w:rPr>
              <w:t>)</w:t>
            </w:r>
          </w:p>
          <w:p w14:paraId="1F627AA6" w14:textId="77777777" w:rsidR="00F03A92" w:rsidRPr="00852C00" w:rsidRDefault="00F03A92" w:rsidP="008F7B3D">
            <w:pPr>
              <w:rPr>
                <w:rFonts w:eastAsia="Aptos"/>
              </w:rPr>
            </w:pPr>
            <w:r w:rsidRPr="00852C00">
              <w:rPr>
                <w:rFonts w:eastAsia="Aptos"/>
              </w:rPr>
              <w:t>GBS= 32*</w:t>
            </w:r>
            <w:proofErr w:type="spellStart"/>
            <w:r w:rsidRPr="00852C00">
              <w:rPr>
                <w:rFonts w:eastAsia="Aptos"/>
              </w:rPr>
              <w:t>num_gpus</w:t>
            </w:r>
            <w:proofErr w:type="spellEnd"/>
          </w:p>
        </w:tc>
      </w:tr>
      <w:tr w:rsidR="00F03A92" w:rsidRPr="00852C00" w14:paraId="64A68FA7" w14:textId="77777777" w:rsidTr="008F7B3D">
        <w:trPr>
          <w:trHeight w:val="300"/>
          <w:jc w:val="center"/>
        </w:trPr>
        <w:tc>
          <w:tcPr>
            <w:tcW w:w="1564" w:type="dxa"/>
            <w:vMerge/>
            <w:vAlign w:val="center"/>
          </w:tcPr>
          <w:p w14:paraId="6D2BD71D" w14:textId="77777777" w:rsidR="00F03A92" w:rsidRPr="00852C00" w:rsidRDefault="00F03A92" w:rsidP="008F7B3D"/>
        </w:tc>
        <w:tc>
          <w:tcPr>
            <w:tcW w:w="1550" w:type="dxa"/>
            <w:vAlign w:val="center"/>
          </w:tcPr>
          <w:p w14:paraId="45E8704A" w14:textId="77777777" w:rsidR="00F03A92" w:rsidRPr="00852C00" w:rsidRDefault="00F03A92" w:rsidP="008F7B3D">
            <w:r w:rsidRPr="00852C00">
              <w:rPr>
                <w:rFonts w:eastAsia="Aptos"/>
              </w:rPr>
              <w:t>3%</w:t>
            </w:r>
          </w:p>
          <w:p w14:paraId="0128B15C" w14:textId="77777777" w:rsidR="00F03A92" w:rsidRPr="00852C00" w:rsidRDefault="00F03A92" w:rsidP="008F7B3D">
            <w:pPr>
              <w:rPr>
                <w:rFonts w:eastAsia="Aptos"/>
              </w:rPr>
            </w:pPr>
          </w:p>
        </w:tc>
        <w:tc>
          <w:tcPr>
            <w:tcW w:w="1276" w:type="dxa"/>
            <w:vAlign w:val="center"/>
          </w:tcPr>
          <w:p w14:paraId="1128CE2C" w14:textId="77777777" w:rsidR="00F03A92" w:rsidRPr="00852C00" w:rsidRDefault="00F03A92" w:rsidP="008F7B3D">
            <w:r w:rsidRPr="00852C00">
              <w:rPr>
                <w:rFonts w:eastAsia="Aptos"/>
              </w:rPr>
              <w:t>-</w:t>
            </w:r>
          </w:p>
        </w:tc>
        <w:tc>
          <w:tcPr>
            <w:tcW w:w="1987" w:type="dxa"/>
            <w:vAlign w:val="center"/>
          </w:tcPr>
          <w:p w14:paraId="657A26DB" w14:textId="77777777" w:rsidR="00F03A92" w:rsidRPr="00852C00" w:rsidRDefault="00F03A92" w:rsidP="008F7B3D">
            <w:r w:rsidRPr="00852C00">
              <w:rPr>
                <w:rFonts w:eastAsia="Aptos"/>
              </w:rPr>
              <w:t>1,2,3,4</w:t>
            </w:r>
          </w:p>
        </w:tc>
        <w:tc>
          <w:tcPr>
            <w:tcW w:w="2945" w:type="dxa"/>
            <w:vAlign w:val="center"/>
          </w:tcPr>
          <w:p w14:paraId="1A317FBB" w14:textId="77777777" w:rsidR="00F03A92" w:rsidRPr="00852C00" w:rsidRDefault="00F03A92" w:rsidP="008F7B3D">
            <w:r w:rsidRPr="00852C00">
              <w:rPr>
                <w:rFonts w:eastAsia="Aptos"/>
              </w:rPr>
              <w:t>LR= 0.001*</w:t>
            </w:r>
            <w:proofErr w:type="spellStart"/>
            <w:r w:rsidRPr="00852C00">
              <w:rPr>
                <w:rFonts w:eastAsia="Aptos"/>
              </w:rPr>
              <w:t>num_gpus</w:t>
            </w:r>
            <w:proofErr w:type="spellEnd"/>
          </w:p>
          <w:p w14:paraId="77FDF4D5" w14:textId="77777777" w:rsidR="00F03A92" w:rsidRPr="00852C00" w:rsidRDefault="00F03A92" w:rsidP="008F7B3D">
            <w:r w:rsidRPr="00852C00">
              <w:rPr>
                <w:rFonts w:eastAsia="Aptos"/>
              </w:rPr>
              <w:t>GBS= 32*</w:t>
            </w:r>
            <w:proofErr w:type="spellStart"/>
            <w:r w:rsidRPr="00852C00">
              <w:rPr>
                <w:rFonts w:eastAsia="Aptos"/>
              </w:rPr>
              <w:t>num_gpus</w:t>
            </w:r>
            <w:proofErr w:type="spellEnd"/>
          </w:p>
        </w:tc>
      </w:tr>
      <w:tr w:rsidR="00F03A92" w:rsidRPr="00852C00" w14:paraId="74789C8C" w14:textId="77777777" w:rsidTr="008F7B3D">
        <w:trPr>
          <w:trHeight w:val="300"/>
          <w:jc w:val="center"/>
        </w:trPr>
        <w:tc>
          <w:tcPr>
            <w:tcW w:w="1564" w:type="dxa"/>
            <w:vMerge/>
            <w:vAlign w:val="center"/>
          </w:tcPr>
          <w:p w14:paraId="64E1F8AB" w14:textId="77777777" w:rsidR="00F03A92" w:rsidRPr="00852C00" w:rsidRDefault="00F03A92" w:rsidP="008F7B3D"/>
        </w:tc>
        <w:tc>
          <w:tcPr>
            <w:tcW w:w="1550" w:type="dxa"/>
            <w:vAlign w:val="center"/>
          </w:tcPr>
          <w:p w14:paraId="4C0DB3C1" w14:textId="77777777" w:rsidR="00F03A92" w:rsidRPr="00852C00" w:rsidRDefault="00F03A92" w:rsidP="008F7B3D">
            <w:r w:rsidRPr="00852C00">
              <w:t>3%</w:t>
            </w:r>
          </w:p>
        </w:tc>
        <w:tc>
          <w:tcPr>
            <w:tcW w:w="1276" w:type="dxa"/>
            <w:vAlign w:val="center"/>
          </w:tcPr>
          <w:p w14:paraId="44B5C1B7" w14:textId="77777777" w:rsidR="00F03A92" w:rsidRPr="00852C00" w:rsidRDefault="00F03A92" w:rsidP="008F7B3D">
            <w:r w:rsidRPr="00852C00">
              <w:rPr>
                <w:rFonts w:eastAsia="Aptos"/>
              </w:rPr>
              <w:t>-</w:t>
            </w:r>
          </w:p>
        </w:tc>
        <w:tc>
          <w:tcPr>
            <w:tcW w:w="1987" w:type="dxa"/>
            <w:vAlign w:val="center"/>
          </w:tcPr>
          <w:p w14:paraId="0BD551B7" w14:textId="77777777" w:rsidR="00F03A92" w:rsidRPr="00852C00" w:rsidRDefault="00F03A92" w:rsidP="008F7B3D">
            <w:r w:rsidRPr="00852C00">
              <w:rPr>
                <w:rFonts w:eastAsia="Aptos"/>
              </w:rPr>
              <w:t>1,2,3,4</w:t>
            </w:r>
          </w:p>
        </w:tc>
        <w:tc>
          <w:tcPr>
            <w:tcW w:w="2945" w:type="dxa"/>
            <w:vAlign w:val="center"/>
          </w:tcPr>
          <w:p w14:paraId="11AC90DB" w14:textId="77777777" w:rsidR="00F03A92" w:rsidRPr="00852C00" w:rsidRDefault="00F03A92" w:rsidP="008F7B3D">
            <w:r w:rsidRPr="00852C00">
              <w:rPr>
                <w:rFonts w:eastAsia="Aptos"/>
              </w:rPr>
              <w:t>LR= 0.001*sqrt(</w:t>
            </w:r>
            <w:proofErr w:type="spellStart"/>
            <w:r w:rsidRPr="00852C00">
              <w:rPr>
                <w:rFonts w:eastAsia="Aptos"/>
              </w:rPr>
              <w:t>num_gpus</w:t>
            </w:r>
            <w:proofErr w:type="spellEnd"/>
            <w:r w:rsidRPr="00852C00">
              <w:rPr>
                <w:rFonts w:eastAsia="Aptos"/>
              </w:rPr>
              <w:t>)</w:t>
            </w:r>
          </w:p>
          <w:p w14:paraId="243DDDF4" w14:textId="77777777" w:rsidR="00F03A92" w:rsidRPr="00852C00" w:rsidRDefault="00F03A92" w:rsidP="008F7B3D">
            <w:r w:rsidRPr="00852C00">
              <w:rPr>
                <w:rFonts w:eastAsia="Aptos"/>
              </w:rPr>
              <w:t>GBS= 32*</w:t>
            </w:r>
            <w:proofErr w:type="spellStart"/>
            <w:r w:rsidRPr="00852C00">
              <w:rPr>
                <w:rFonts w:eastAsia="Aptos"/>
              </w:rPr>
              <w:t>num_gpus</w:t>
            </w:r>
            <w:proofErr w:type="spellEnd"/>
          </w:p>
        </w:tc>
      </w:tr>
      <w:tr w:rsidR="00F03A92" w:rsidRPr="00852C00" w14:paraId="64B5B4E7" w14:textId="77777777" w:rsidTr="008F7B3D">
        <w:trPr>
          <w:trHeight w:val="501"/>
          <w:jc w:val="center"/>
        </w:trPr>
        <w:tc>
          <w:tcPr>
            <w:tcW w:w="9322" w:type="dxa"/>
            <w:gridSpan w:val="5"/>
            <w:vAlign w:val="center"/>
          </w:tcPr>
          <w:p w14:paraId="521AAEEE" w14:textId="77777777" w:rsidR="00F03A92" w:rsidRPr="00852C00" w:rsidRDefault="00F03A92" w:rsidP="008F7B3D">
            <w:pPr>
              <w:spacing w:before="240" w:after="240"/>
            </w:pPr>
            <w:r w:rsidRPr="00852C00">
              <w:rPr>
                <w:rFonts w:eastAsia="Aptos"/>
              </w:rPr>
              <w:t>LR=Learning Rate</w:t>
            </w:r>
            <w:r>
              <w:rPr>
                <w:rFonts w:eastAsia="Aptos"/>
              </w:rPr>
              <w:t xml:space="preserve"> ; </w:t>
            </w:r>
            <w:r w:rsidRPr="00852C00">
              <w:rPr>
                <w:rFonts w:eastAsia="Aptos"/>
              </w:rPr>
              <w:t>GBS= Global Batch Size</w:t>
            </w:r>
            <w:r>
              <w:rPr>
                <w:rFonts w:eastAsia="Aptos"/>
              </w:rPr>
              <w:t xml:space="preserve">; </w:t>
            </w:r>
            <w:proofErr w:type="spellStart"/>
            <w:r>
              <w:rPr>
                <w:rFonts w:eastAsia="Aptos"/>
              </w:rPr>
              <w:t>n</w:t>
            </w:r>
            <w:r w:rsidRPr="00852C00">
              <w:rPr>
                <w:rFonts w:eastAsia="Aptos"/>
              </w:rPr>
              <w:t>um_gpus</w:t>
            </w:r>
            <w:proofErr w:type="spellEnd"/>
            <w:r w:rsidRPr="00852C00">
              <w:rPr>
                <w:rFonts w:eastAsia="Aptos"/>
              </w:rPr>
              <w:t>= Number of GPU</w:t>
            </w:r>
            <w:r>
              <w:t xml:space="preserve">; </w:t>
            </w:r>
            <w:r w:rsidRPr="00852C00">
              <w:rPr>
                <w:rFonts w:eastAsia="Aptos"/>
              </w:rPr>
              <w:t>sqrt= Square Root</w:t>
            </w:r>
          </w:p>
        </w:tc>
      </w:tr>
    </w:tbl>
    <w:p w14:paraId="533370C9" w14:textId="77777777" w:rsidR="00F03A92" w:rsidRDefault="00F03A92" w:rsidP="008A391B">
      <w:pPr>
        <w:spacing w:after="240"/>
      </w:pPr>
    </w:p>
    <w:p w14:paraId="74B3C2D8" w14:textId="3315F6A9" w:rsidR="5DCE6C3E" w:rsidRPr="00852C00" w:rsidRDefault="5DCE6C3E" w:rsidP="00FF09AE">
      <w:r w:rsidRPr="00852C00">
        <w:lastRenderedPageBreak/>
        <w:t xml:space="preserve">For the model training stage, </w:t>
      </w:r>
      <w:r w:rsidR="71D7BBAF" w:rsidRPr="00852C00">
        <w:t xml:space="preserve">different </w:t>
      </w:r>
      <w:r w:rsidRPr="00852C00">
        <w:t>dataset sizes (1%, 3%, 5%, 10%, and 15%) were evaluated using 1 to 4 GPUs</w:t>
      </w:r>
      <w:r w:rsidR="74CC79D2" w:rsidRPr="00852C00">
        <w:t xml:space="preserve"> in order to evaluate the scalability</w:t>
      </w:r>
      <w:r w:rsidRPr="00852C00">
        <w:t xml:space="preserve">. </w:t>
      </w:r>
      <w:r w:rsidR="267A8E94" w:rsidRPr="00852C00">
        <w:t xml:space="preserve">Although the experiment is focusing on the scalability side of deep learning model training in a </w:t>
      </w:r>
      <w:r w:rsidR="57AB4AEF" w:rsidRPr="00852C00">
        <w:t>distributed setting</w:t>
      </w:r>
      <w:r w:rsidR="267A8E94" w:rsidRPr="00852C00">
        <w:t xml:space="preserve">, </w:t>
      </w:r>
      <w:r w:rsidR="002B3A4F">
        <w:t xml:space="preserve">the </w:t>
      </w:r>
      <w:r w:rsidR="6263A521" w:rsidRPr="00852C00">
        <w:t xml:space="preserve">following </w:t>
      </w:r>
      <w:r w:rsidR="267A8E94" w:rsidRPr="00852C00">
        <w:t>t</w:t>
      </w:r>
      <w:r w:rsidRPr="00852C00">
        <w:t xml:space="preserve">hree </w:t>
      </w:r>
      <w:r w:rsidR="3F58FFDB" w:rsidRPr="00852C00">
        <w:t>learning rate</w:t>
      </w:r>
      <w:r w:rsidRPr="00852C00">
        <w:t xml:space="preserve"> scaling strategies were tested</w:t>
      </w:r>
      <w:r w:rsidR="677EFD8D" w:rsidRPr="00852C00">
        <w:t xml:space="preserve"> as in the initial setting (Fixed learning rate), the performance (accuracy) of model decreases with increase in number of </w:t>
      </w:r>
      <w:r w:rsidR="1501F624" w:rsidRPr="00852C00">
        <w:t>GPUs:</w:t>
      </w:r>
    </w:p>
    <w:p w14:paraId="6377C325" w14:textId="7FDC113C" w:rsidR="5DCE6C3E" w:rsidRPr="00852C00" w:rsidRDefault="5DCE6C3E" w:rsidP="00E80327">
      <w:pPr>
        <w:pStyle w:val="ListParagraph"/>
        <w:numPr>
          <w:ilvl w:val="0"/>
          <w:numId w:val="18"/>
        </w:numPr>
        <w:spacing w:after="240"/>
      </w:pPr>
      <w:r w:rsidRPr="00852C00">
        <w:t>Fixed learning rate, where the learning rate was set to 0.001 regardless of the number of GPUs.</w:t>
      </w:r>
    </w:p>
    <w:p w14:paraId="7155CDD7" w14:textId="0A97AB70" w:rsidR="5DCE6C3E" w:rsidRPr="00852C00" w:rsidRDefault="5DCE6C3E" w:rsidP="00E80327">
      <w:pPr>
        <w:pStyle w:val="ListParagraph"/>
        <w:numPr>
          <w:ilvl w:val="0"/>
          <w:numId w:val="18"/>
        </w:numPr>
        <w:spacing w:before="240" w:after="240"/>
      </w:pPr>
      <w:r w:rsidRPr="00852C00">
        <w:t>Linear scaling, where the learning rate was scaled proportionally to the number of GPUs (LR = 0.001 × num_gpus).</w:t>
      </w:r>
    </w:p>
    <w:p w14:paraId="6DA0361D" w14:textId="4E44C08C" w:rsidR="5DCE6C3E" w:rsidRPr="00852C00" w:rsidRDefault="5DCE6C3E" w:rsidP="00E80327">
      <w:pPr>
        <w:pStyle w:val="ListParagraph"/>
        <w:numPr>
          <w:ilvl w:val="0"/>
          <w:numId w:val="18"/>
        </w:numPr>
        <w:spacing w:before="240" w:after="240"/>
      </w:pPr>
      <w:r w:rsidRPr="00852C00">
        <w:t>Square-</w:t>
      </w:r>
      <w:proofErr w:type="spellStart"/>
      <w:r w:rsidRPr="00852C00">
        <w:t>root</w:t>
      </w:r>
      <w:proofErr w:type="spellEnd"/>
      <w:r w:rsidRPr="00852C00">
        <w:t xml:space="preserve"> scaling, where the learning rate was scaled by the square root of the number of GPUs (LR = 0.001 × sqrt(num_gpus).</w:t>
      </w:r>
    </w:p>
    <w:p w14:paraId="126041CE" w14:textId="7CE6B233" w:rsidR="16ECF5BF" w:rsidRPr="005053D3" w:rsidRDefault="5DCE6C3E" w:rsidP="005053D3">
      <w:pPr>
        <w:spacing w:before="240" w:after="240"/>
      </w:pPr>
      <w:r w:rsidRPr="00852C00">
        <w:t>In all training experiments, the global batch size (GBS) was scaled linearly with the number of GPUs (GBS = 32 × num_gpus) to maintain a constant batch size per GPU.</w:t>
      </w:r>
    </w:p>
    <w:p w14:paraId="7DF65A0B" w14:textId="3B791D0D" w:rsidR="009D65BA" w:rsidRDefault="009D65BA" w:rsidP="00446174">
      <w:pPr>
        <w:pStyle w:val="Heading1"/>
      </w:pPr>
      <w:bookmarkStart w:id="24" w:name="_Toc760863289"/>
      <w:bookmarkStart w:id="25" w:name="_Toc220851414"/>
      <w:r>
        <w:t>RESULTS</w:t>
      </w:r>
      <w:bookmarkEnd w:id="24"/>
      <w:bookmarkEnd w:id="25"/>
    </w:p>
    <w:p w14:paraId="62A38BD3" w14:textId="5DE0DC16" w:rsidR="2EE673F9" w:rsidRDefault="00FF09AE" w:rsidP="293D2478">
      <w:pPr>
        <w:pStyle w:val="Heading2"/>
        <w:rPr>
          <w:rFonts w:eastAsia="Aptos Display"/>
        </w:rPr>
      </w:pPr>
      <w:bookmarkStart w:id="26" w:name="_Toc220851415"/>
      <w:r>
        <w:rPr>
          <w:rFonts w:eastAsia="Aptos Display"/>
        </w:rPr>
        <w:t xml:space="preserve">6.1 </w:t>
      </w:r>
      <w:r w:rsidR="2EE673F9" w:rsidRPr="293D2478">
        <w:rPr>
          <w:rFonts w:eastAsia="Aptos Display"/>
        </w:rPr>
        <w:t>Exploratory Data Analysis</w:t>
      </w:r>
      <w:r w:rsidR="7F2C6AE1" w:rsidRPr="293D2478">
        <w:rPr>
          <w:rFonts w:eastAsia="Aptos Display"/>
        </w:rPr>
        <w:t xml:space="preserve"> and Metadata Extension</w:t>
      </w:r>
      <w:bookmarkEnd w:id="26"/>
    </w:p>
    <w:p w14:paraId="7D2B1ED9" w14:textId="321FE485" w:rsidR="0ABD33F4" w:rsidRPr="00852C00" w:rsidRDefault="0ABD33F4" w:rsidP="293D2478">
      <w:r w:rsidRPr="00852C00">
        <w:t xml:space="preserve">The BigEarthNet metadata was loaded </w:t>
      </w:r>
      <w:r w:rsidR="6B4CA903" w:rsidRPr="00852C00">
        <w:t xml:space="preserve">using pyarrow and </w:t>
      </w:r>
      <w:r w:rsidR="00380290" w:rsidRPr="00852C00">
        <w:t>the following</w:t>
      </w:r>
      <w:r w:rsidR="6B4CA903" w:rsidRPr="00852C00">
        <w:t xml:space="preserve"> information about the dataset was extracted.</w:t>
      </w:r>
    </w:p>
    <w:p w14:paraId="331743E4" w14:textId="3E2470C8" w:rsidR="6B4CA903" w:rsidRPr="00852C00" w:rsidRDefault="6B4CA903" w:rsidP="00E80327">
      <w:pPr>
        <w:pStyle w:val="ListParagraph"/>
        <w:numPr>
          <w:ilvl w:val="0"/>
          <w:numId w:val="6"/>
        </w:numPr>
      </w:pPr>
      <w:r w:rsidRPr="00852C00">
        <w:t>Total number of image patches: 480,038</w:t>
      </w:r>
    </w:p>
    <w:p w14:paraId="7CE97449" w14:textId="355222DD" w:rsidR="6B4CA903" w:rsidRPr="00852C00" w:rsidRDefault="6B4CA903" w:rsidP="00E80327">
      <w:pPr>
        <w:pStyle w:val="ListParagraph"/>
        <w:numPr>
          <w:ilvl w:val="0"/>
          <w:numId w:val="6"/>
        </w:numPr>
      </w:pPr>
      <w:r w:rsidRPr="00852C00">
        <w:t>Columns</w:t>
      </w:r>
      <w:r w:rsidR="271125ED" w:rsidRPr="00852C00">
        <w:t xml:space="preserve">: </w:t>
      </w:r>
      <w:r w:rsidRPr="00852C00">
        <w:t xml:space="preserve">8 (patch_id, labels, split, country, s1_name, s2v1_name, contains_seasonal_snow, </w:t>
      </w:r>
      <w:r w:rsidR="38FB93C9" w:rsidRPr="00852C00">
        <w:t>contains_cloud_or_shadow)</w:t>
      </w:r>
    </w:p>
    <w:p w14:paraId="539A4E4A" w14:textId="115ABD10" w:rsidR="38FB93C9" w:rsidRPr="00852C00" w:rsidRDefault="38FB93C9" w:rsidP="00E80327">
      <w:pPr>
        <w:pStyle w:val="ListParagraph"/>
        <w:numPr>
          <w:ilvl w:val="0"/>
          <w:numId w:val="6"/>
        </w:numPr>
      </w:pPr>
      <w:r w:rsidRPr="00852C00">
        <w:t>Train/validation/test count</w:t>
      </w:r>
      <w:r w:rsidR="5555A7EC" w:rsidRPr="00852C00">
        <w:t xml:space="preserve">: </w:t>
      </w:r>
      <w:r w:rsidRPr="00852C00">
        <w:t xml:space="preserve"> 237871</w:t>
      </w:r>
      <w:r w:rsidR="003BE7E8" w:rsidRPr="00852C00">
        <w:t xml:space="preserve">, </w:t>
      </w:r>
      <w:r w:rsidRPr="00852C00">
        <w:t>122342</w:t>
      </w:r>
      <w:r w:rsidR="164A02B9" w:rsidRPr="00852C00">
        <w:t xml:space="preserve">, </w:t>
      </w:r>
      <w:r w:rsidRPr="00852C00">
        <w:t>1198</w:t>
      </w:r>
      <w:r w:rsidR="29AD69A7" w:rsidRPr="00852C00">
        <w:t>25</w:t>
      </w:r>
    </w:p>
    <w:p w14:paraId="553BD7C2" w14:textId="1F79A920" w:rsidR="10222189" w:rsidRPr="00852C00" w:rsidRDefault="10222189" w:rsidP="00E80327">
      <w:pPr>
        <w:pStyle w:val="ListParagraph"/>
        <w:numPr>
          <w:ilvl w:val="0"/>
          <w:numId w:val="6"/>
        </w:numPr>
      </w:pPr>
      <w:r w:rsidRPr="00852C00">
        <w:t xml:space="preserve">Train/validation/test ratio: </w:t>
      </w:r>
      <w:r w:rsidR="6619BBB2" w:rsidRPr="00852C00">
        <w:t>49.55</w:t>
      </w:r>
      <w:r w:rsidR="005E3111">
        <w:t xml:space="preserve"> </w:t>
      </w:r>
      <w:r w:rsidR="6619BBB2" w:rsidRPr="00852C00">
        <w:t>:</w:t>
      </w:r>
      <w:r w:rsidR="005E3111">
        <w:t xml:space="preserve"> </w:t>
      </w:r>
      <w:r w:rsidR="6619BBB2" w:rsidRPr="00852C00">
        <w:t>25.49</w:t>
      </w:r>
      <w:r w:rsidR="005E3111">
        <w:t xml:space="preserve"> </w:t>
      </w:r>
      <w:r w:rsidR="6619BBB2" w:rsidRPr="00852C00">
        <w:t>:</w:t>
      </w:r>
      <w:r w:rsidR="005E3111">
        <w:t xml:space="preserve"> </w:t>
      </w:r>
      <w:r w:rsidR="6619BBB2" w:rsidRPr="00852C00">
        <w:t>24.96</w:t>
      </w:r>
    </w:p>
    <w:p w14:paraId="179D2183" w14:textId="3E3D8BBB" w:rsidR="6619BBB2" w:rsidRPr="00852C00" w:rsidRDefault="6619BBB2" w:rsidP="00E80327">
      <w:pPr>
        <w:pStyle w:val="ListParagraph"/>
        <w:numPr>
          <w:ilvl w:val="0"/>
          <w:numId w:val="6"/>
        </w:numPr>
      </w:pPr>
      <w:r w:rsidRPr="00852C00">
        <w:t>Extended column name: s1_path, s2_path, ref_path</w:t>
      </w:r>
    </w:p>
    <w:p w14:paraId="3B4ADFB8" w14:textId="18DBD9D6" w:rsidR="222490C4" w:rsidRPr="00852C00" w:rsidRDefault="222490C4" w:rsidP="00E80327">
      <w:pPr>
        <w:pStyle w:val="ListParagraph"/>
        <w:numPr>
          <w:ilvl w:val="0"/>
          <w:numId w:val="6"/>
        </w:numPr>
      </w:pPr>
      <w:r w:rsidRPr="00852C00">
        <w:t>Missing files count: 0 (Duration: 15 minutes</w:t>
      </w:r>
      <w:r w:rsidR="480E288E" w:rsidRPr="00852C00">
        <w:t xml:space="preserve"> for random 1 percent of data</w:t>
      </w:r>
      <w:r w:rsidRPr="00852C00">
        <w:t>)</w:t>
      </w:r>
    </w:p>
    <w:p w14:paraId="296EB462" w14:textId="205D9814" w:rsidR="293D2478" w:rsidRPr="00852C00" w:rsidRDefault="1A0B5A1B" w:rsidP="00FF09AE">
      <w:pPr>
        <w:spacing w:after="240"/>
      </w:pPr>
      <w:r w:rsidRPr="00852C00">
        <w:t>The new extended metadata was stored in S3 bucket for later steps</w:t>
      </w:r>
      <w:r w:rsidR="53573317" w:rsidRPr="00852C00">
        <w:t xml:space="preserve"> and logs generated during this process were also saved in S3.</w:t>
      </w:r>
    </w:p>
    <w:p w14:paraId="638D9A8F" w14:textId="2F2A4CAA" w:rsidR="007D7CFE" w:rsidRPr="004A50DF" w:rsidRDefault="00FF09AE" w:rsidP="007D7CFE">
      <w:pPr>
        <w:pStyle w:val="Heading2"/>
        <w:rPr>
          <w:rFonts w:eastAsia="Aptos Display"/>
        </w:rPr>
      </w:pPr>
      <w:bookmarkStart w:id="27" w:name="_Toc220851416"/>
      <w:r>
        <w:rPr>
          <w:rFonts w:eastAsia="Aptos Display"/>
        </w:rPr>
        <w:t xml:space="preserve">6.2 </w:t>
      </w:r>
      <w:proofErr w:type="spellStart"/>
      <w:r w:rsidR="3A0F9B90" w:rsidRPr="293D2478">
        <w:rPr>
          <w:rFonts w:eastAsia="Aptos Display"/>
        </w:rPr>
        <w:t>Petastorm</w:t>
      </w:r>
      <w:proofErr w:type="spellEnd"/>
      <w:r w:rsidR="3A0F9B90" w:rsidRPr="293D2478">
        <w:rPr>
          <w:rFonts w:eastAsia="Aptos Display"/>
        </w:rPr>
        <w:t xml:space="preserve"> Dataset Creation</w:t>
      </w:r>
      <w:bookmarkEnd w:id="27"/>
    </w:p>
    <w:p w14:paraId="6BCFD338" w14:textId="362E8D5D" w:rsidR="00AB179A" w:rsidRDefault="007D7CFE" w:rsidP="00F03A92">
      <w:pPr>
        <w:spacing w:after="240"/>
        <w:rPr>
          <w:rFonts w:eastAsia="Aptos Display"/>
        </w:rPr>
      </w:pPr>
      <w:r w:rsidRPr="007D7CFE">
        <w:rPr>
          <w:rFonts w:eastAsia="Aptos Display"/>
        </w:rPr>
        <w:t xml:space="preserve">Table </w:t>
      </w:r>
      <w:r>
        <w:rPr>
          <w:rFonts w:eastAsia="Aptos Display"/>
        </w:rPr>
        <w:t xml:space="preserve">3 </w:t>
      </w:r>
      <w:r w:rsidRPr="007D7CFE">
        <w:rPr>
          <w:rFonts w:eastAsia="Aptos Display"/>
        </w:rPr>
        <w:t xml:space="preserve">shows the </w:t>
      </w:r>
      <w:r>
        <w:rPr>
          <w:rFonts w:eastAsia="Aptos Display"/>
        </w:rPr>
        <w:t>pre</w:t>
      </w:r>
      <w:r w:rsidR="004A50DF">
        <w:rPr>
          <w:rFonts w:eastAsia="Aptos Display"/>
        </w:rPr>
        <w:t>-p</w:t>
      </w:r>
      <w:r>
        <w:rPr>
          <w:rFonts w:eastAsia="Aptos Display"/>
        </w:rPr>
        <w:t xml:space="preserve">rocessing </w:t>
      </w:r>
      <w:r w:rsidR="00290BB7" w:rsidRPr="00852C00">
        <w:t xml:space="preserve">wall-clock </w:t>
      </w:r>
      <w:r>
        <w:rPr>
          <w:rFonts w:eastAsia="Aptos Display"/>
        </w:rPr>
        <w:t>execution time</w:t>
      </w:r>
      <w:r w:rsidR="004A50DF">
        <w:rPr>
          <w:rFonts w:eastAsia="Aptos Display"/>
        </w:rPr>
        <w:t xml:space="preserve"> (in</w:t>
      </w:r>
      <w:r w:rsidR="00290BB7">
        <w:rPr>
          <w:rFonts w:eastAsia="Aptos Display"/>
        </w:rPr>
        <w:t xml:space="preserve"> min</w:t>
      </w:r>
      <w:r w:rsidR="004A50DF">
        <w:rPr>
          <w:rFonts w:eastAsia="Aptos Display"/>
        </w:rPr>
        <w:t>)</w:t>
      </w:r>
      <w:r>
        <w:rPr>
          <w:rFonts w:eastAsia="Aptos Display"/>
        </w:rPr>
        <w:t xml:space="preserve"> taken for </w:t>
      </w:r>
      <w:r w:rsidR="00AB179A">
        <w:rPr>
          <w:rFonts w:eastAsia="Aptos Display"/>
        </w:rPr>
        <w:t xml:space="preserve">converting </w:t>
      </w:r>
      <w:proofErr w:type="spellStart"/>
      <w:r w:rsidR="00AB179A">
        <w:rPr>
          <w:rFonts w:eastAsia="Aptos Display"/>
        </w:rPr>
        <w:t>BigEarthNet</w:t>
      </w:r>
      <w:proofErr w:type="spellEnd"/>
      <w:r w:rsidR="00AB179A">
        <w:rPr>
          <w:rFonts w:eastAsia="Aptos Display"/>
        </w:rPr>
        <w:t xml:space="preserve"> raw imagery into </w:t>
      </w:r>
      <w:proofErr w:type="spellStart"/>
      <w:r w:rsidR="00AB179A">
        <w:rPr>
          <w:rFonts w:eastAsia="Aptos Display"/>
        </w:rPr>
        <w:t>Petastorm</w:t>
      </w:r>
      <w:proofErr w:type="spellEnd"/>
      <w:r w:rsidR="00AB179A">
        <w:rPr>
          <w:rFonts w:eastAsia="Aptos Display"/>
        </w:rPr>
        <w:t xml:space="preserve"> datasets for </w:t>
      </w:r>
      <w:r>
        <w:rPr>
          <w:rFonts w:eastAsia="Aptos Display"/>
        </w:rPr>
        <w:t>differ</w:t>
      </w:r>
      <w:r w:rsidR="004A50DF">
        <w:rPr>
          <w:rFonts w:eastAsia="Aptos Display"/>
        </w:rPr>
        <w:t>e</w:t>
      </w:r>
      <w:r>
        <w:rPr>
          <w:rFonts w:eastAsia="Aptos Display"/>
        </w:rPr>
        <w:t xml:space="preserve">nt fractions </w:t>
      </w:r>
      <w:r w:rsidR="004A50DF">
        <w:rPr>
          <w:rFonts w:eastAsia="Aptos Display"/>
        </w:rPr>
        <w:t xml:space="preserve">of datasets (1%, 5%, 10%) </w:t>
      </w:r>
      <w:r>
        <w:rPr>
          <w:rFonts w:eastAsia="Aptos Display"/>
        </w:rPr>
        <w:t>over varying executors</w:t>
      </w:r>
      <w:r w:rsidR="004A50DF">
        <w:rPr>
          <w:rFonts w:eastAsia="Aptos Display"/>
        </w:rPr>
        <w:t xml:space="preserve"> (1,4,8)</w:t>
      </w:r>
      <w:r>
        <w:rPr>
          <w:rFonts w:eastAsia="Aptos Display"/>
        </w:rPr>
        <w:t>.</w:t>
      </w:r>
      <w:r w:rsidR="004A50DF">
        <w:rPr>
          <w:rFonts w:eastAsia="Aptos Display"/>
        </w:rPr>
        <w:t xml:space="preserve"> </w:t>
      </w:r>
      <w:r>
        <w:rPr>
          <w:rFonts w:eastAsia="Aptos Display"/>
        </w:rPr>
        <w:t xml:space="preserve"> </w:t>
      </w:r>
      <w:r w:rsidR="004A50DF">
        <w:rPr>
          <w:rFonts w:eastAsia="Aptos Display"/>
        </w:rPr>
        <w:t>The number of files is determined by dividing the total number of samples by 100, which results in a 28 MB Parquet file size</w:t>
      </w:r>
      <w:r w:rsidR="00AB179A">
        <w:rPr>
          <w:rFonts w:eastAsia="Aptos Display"/>
        </w:rPr>
        <w:t xml:space="preserve"> each</w:t>
      </w:r>
      <w:r w:rsidR="004A50DF">
        <w:rPr>
          <w:rFonts w:eastAsia="Aptos Display"/>
        </w:rPr>
        <w:t xml:space="preserve">. </w:t>
      </w:r>
      <w:r w:rsidR="00AB179A">
        <w:rPr>
          <w:rFonts w:eastAsia="Aptos Display"/>
        </w:rPr>
        <w:t>The value 100 is selected based on the dataset size and the capacity of the cluster to process data efficiently in a distributed environment.</w:t>
      </w:r>
      <w:r w:rsidR="00290BB7">
        <w:rPr>
          <w:rFonts w:eastAsia="Aptos Display"/>
        </w:rPr>
        <w:t xml:space="preserve"> Initially, when bigger parquet files were created, the processing time took longer. Thus, we decided to keep the file size small.</w:t>
      </w:r>
      <w:r w:rsidR="00AB179A">
        <w:rPr>
          <w:rFonts w:eastAsia="Aptos Display"/>
        </w:rPr>
        <w:t xml:space="preserve"> </w:t>
      </w:r>
      <w:r w:rsidRPr="007D7CFE">
        <w:rPr>
          <w:rFonts w:eastAsia="Aptos Display"/>
        </w:rPr>
        <w:t xml:space="preserve">The </w:t>
      </w:r>
      <w:r w:rsidR="004A50DF">
        <w:rPr>
          <w:rFonts w:eastAsia="Aptos Display"/>
        </w:rPr>
        <w:t xml:space="preserve">table </w:t>
      </w:r>
      <w:r w:rsidRPr="007D7CFE">
        <w:rPr>
          <w:rFonts w:eastAsia="Aptos Display"/>
        </w:rPr>
        <w:t>illustrate</w:t>
      </w:r>
      <w:r w:rsidR="004A50DF">
        <w:rPr>
          <w:rFonts w:eastAsia="Aptos Display"/>
        </w:rPr>
        <w:t>s</w:t>
      </w:r>
      <w:r w:rsidRPr="007D7CFE">
        <w:rPr>
          <w:rFonts w:eastAsia="Aptos Display"/>
        </w:rPr>
        <w:t xml:space="preserve"> how both data volume and parallelism affect processing time.</w:t>
      </w:r>
      <w:r w:rsidR="004A50DF">
        <w:rPr>
          <w:rFonts w:eastAsia="Aptos Display"/>
        </w:rPr>
        <w:t xml:space="preserve"> </w:t>
      </w:r>
    </w:p>
    <w:p w14:paraId="6CC6B2ED" w14:textId="008F02CC" w:rsidR="00290BB7" w:rsidRPr="00FD2187" w:rsidRDefault="00290BB7" w:rsidP="002B3A4F">
      <w:pPr>
        <w:rPr>
          <w:rFonts w:eastAsia="Aptos Display"/>
        </w:rPr>
      </w:pPr>
      <w:r w:rsidRPr="00FD2187">
        <w:rPr>
          <w:rFonts w:eastAsia="Aptos Display"/>
        </w:rPr>
        <w:t>The execution time increases with an increase in data fractions as expected</w:t>
      </w:r>
      <w:r w:rsidR="00FD2187" w:rsidRPr="00FD2187">
        <w:rPr>
          <w:rFonts w:eastAsia="Aptos Display"/>
        </w:rPr>
        <w:t>. For instance, when using a single executor, the preprocessing time rises from 9.77 minutes for the 1% dataset to further to 19.27 minutes for the 10% dataset. However, p</w:t>
      </w:r>
      <w:r w:rsidRPr="00FD2187">
        <w:rPr>
          <w:rFonts w:eastAsia="Aptos Display"/>
        </w:rPr>
        <w:t xml:space="preserve">reprocessing does not benefit as expected with </w:t>
      </w:r>
      <w:r w:rsidR="00FD2187" w:rsidRPr="00FD2187">
        <w:rPr>
          <w:rFonts w:eastAsia="Aptos Display"/>
        </w:rPr>
        <w:t xml:space="preserve">an </w:t>
      </w:r>
      <w:r w:rsidRPr="00FD2187">
        <w:rPr>
          <w:rFonts w:eastAsia="Aptos Display"/>
        </w:rPr>
        <w:t>inc</w:t>
      </w:r>
      <w:r w:rsidR="00FD2187" w:rsidRPr="00FD2187">
        <w:rPr>
          <w:rFonts w:eastAsia="Aptos Display"/>
        </w:rPr>
        <w:t>rease in the number of executors. For the 10% fraction, the execution time only decreases from 19.27 minutes with one executor to 13.42 minutes with eight executors. T</w:t>
      </w:r>
      <w:r w:rsidRPr="00FD2187">
        <w:rPr>
          <w:lang w:val="en-AT"/>
        </w:rPr>
        <w:t>he scaling is described in detail in the experimental finding sections below.</w:t>
      </w:r>
    </w:p>
    <w:p w14:paraId="253ECCD3" w14:textId="4DC472C5" w:rsidR="007D7CFE" w:rsidRDefault="007D7CFE" w:rsidP="007D7CFE">
      <w:pPr>
        <w:pStyle w:val="Caption"/>
        <w:keepNext/>
      </w:pPr>
      <w:r>
        <w:lastRenderedPageBreak/>
        <w:t xml:space="preserve">Table </w:t>
      </w:r>
      <w:r>
        <w:fldChar w:fldCharType="begin"/>
      </w:r>
      <w:r>
        <w:instrText xml:space="preserve"> SEQ Table \* ARABIC </w:instrText>
      </w:r>
      <w:r>
        <w:fldChar w:fldCharType="separate"/>
      </w:r>
      <w:r w:rsidR="008C76E6">
        <w:rPr>
          <w:noProof/>
        </w:rPr>
        <w:t>3</w:t>
      </w:r>
      <w:r>
        <w:fldChar w:fldCharType="end"/>
      </w:r>
      <w:r>
        <w:t>: Preprocessing Execution Time over different Executors</w:t>
      </w:r>
    </w:p>
    <w:tbl>
      <w:tblPr>
        <w:tblStyle w:val="TableGrid"/>
        <w:tblW w:w="9351" w:type="dxa"/>
        <w:jc w:val="center"/>
        <w:tblLook w:val="04A0" w:firstRow="1" w:lastRow="0" w:firstColumn="1" w:lastColumn="0" w:noHBand="0" w:noVBand="1"/>
      </w:tblPr>
      <w:tblGrid>
        <w:gridCol w:w="1096"/>
        <w:gridCol w:w="1079"/>
        <w:gridCol w:w="1297"/>
        <w:gridCol w:w="1115"/>
        <w:gridCol w:w="1407"/>
        <w:gridCol w:w="1542"/>
        <w:gridCol w:w="1815"/>
      </w:tblGrid>
      <w:tr w:rsidR="009F1F5E" w14:paraId="25DB8A69" w14:textId="77777777" w:rsidTr="005053D3">
        <w:trPr>
          <w:jc w:val="center"/>
        </w:trPr>
        <w:tc>
          <w:tcPr>
            <w:tcW w:w="1031" w:type="dxa"/>
            <w:vMerge w:val="restart"/>
            <w:vAlign w:val="center"/>
          </w:tcPr>
          <w:p w14:paraId="5FA46A56" w14:textId="0904742F" w:rsidR="009F1F5E" w:rsidRPr="005053D3" w:rsidRDefault="009F1F5E" w:rsidP="005053D3">
            <w:pPr>
              <w:jc w:val="center"/>
              <w:rPr>
                <w:rFonts w:eastAsia="Aptos Display"/>
                <w:b/>
                <w:bCs/>
              </w:rPr>
            </w:pPr>
            <w:r w:rsidRPr="005053D3">
              <w:rPr>
                <w:rFonts w:eastAsia="Aptos Display"/>
                <w:b/>
                <w:bCs/>
              </w:rPr>
              <w:t>Fra</w:t>
            </w:r>
            <w:r w:rsidR="002B3A4F" w:rsidRPr="005053D3">
              <w:rPr>
                <w:rFonts w:eastAsia="Aptos Display"/>
                <w:b/>
                <w:bCs/>
              </w:rPr>
              <w:t>c</w:t>
            </w:r>
            <w:r w:rsidRPr="005053D3">
              <w:rPr>
                <w:rFonts w:eastAsia="Aptos Display"/>
                <w:b/>
                <w:bCs/>
              </w:rPr>
              <w:t>tion</w:t>
            </w:r>
          </w:p>
        </w:tc>
        <w:tc>
          <w:tcPr>
            <w:tcW w:w="3500" w:type="dxa"/>
            <w:gridSpan w:val="3"/>
            <w:vAlign w:val="center"/>
          </w:tcPr>
          <w:p w14:paraId="41904381" w14:textId="56521331" w:rsidR="009F1F5E" w:rsidRPr="005053D3" w:rsidRDefault="009F1F5E" w:rsidP="005053D3">
            <w:pPr>
              <w:jc w:val="center"/>
              <w:rPr>
                <w:rFonts w:eastAsia="Aptos Display"/>
                <w:b/>
                <w:bCs/>
              </w:rPr>
            </w:pPr>
            <w:r w:rsidRPr="005053D3">
              <w:rPr>
                <w:rFonts w:eastAsia="Aptos Display"/>
                <w:b/>
                <w:bCs/>
              </w:rPr>
              <w:t>Files Created</w:t>
            </w:r>
            <w:r w:rsidR="002B3A4F" w:rsidRPr="005053D3">
              <w:rPr>
                <w:rFonts w:eastAsia="Aptos Display"/>
                <w:b/>
                <w:bCs/>
              </w:rPr>
              <w:t xml:space="preserve"> (~28MB)</w:t>
            </w:r>
          </w:p>
        </w:tc>
        <w:tc>
          <w:tcPr>
            <w:tcW w:w="4820" w:type="dxa"/>
            <w:gridSpan w:val="3"/>
            <w:vAlign w:val="center"/>
          </w:tcPr>
          <w:p w14:paraId="0C2C5AFA" w14:textId="5D2C2680" w:rsidR="009F1F5E" w:rsidRPr="005053D3" w:rsidRDefault="009F1F5E" w:rsidP="005053D3">
            <w:pPr>
              <w:jc w:val="center"/>
              <w:rPr>
                <w:rFonts w:eastAsia="Aptos Display"/>
                <w:b/>
                <w:bCs/>
              </w:rPr>
            </w:pPr>
            <w:r w:rsidRPr="005053D3">
              <w:rPr>
                <w:rFonts w:eastAsia="Aptos Display"/>
                <w:b/>
                <w:bCs/>
              </w:rPr>
              <w:t xml:space="preserve">Execution Time </w:t>
            </w:r>
            <w:r w:rsidR="002B3A4F" w:rsidRPr="005053D3">
              <w:rPr>
                <w:rFonts w:eastAsia="Aptos Display"/>
                <w:b/>
                <w:bCs/>
              </w:rPr>
              <w:t>(Seconds)</w:t>
            </w:r>
          </w:p>
        </w:tc>
      </w:tr>
      <w:tr w:rsidR="009F1F5E" w14:paraId="5D32495C" w14:textId="77777777" w:rsidTr="005053D3">
        <w:trPr>
          <w:jc w:val="center"/>
        </w:trPr>
        <w:tc>
          <w:tcPr>
            <w:tcW w:w="1031" w:type="dxa"/>
            <w:vMerge/>
            <w:vAlign w:val="center"/>
          </w:tcPr>
          <w:p w14:paraId="40238D42" w14:textId="77777777" w:rsidR="009F1F5E" w:rsidRPr="005053D3" w:rsidRDefault="009F1F5E" w:rsidP="005053D3">
            <w:pPr>
              <w:jc w:val="center"/>
              <w:rPr>
                <w:rFonts w:eastAsia="Aptos Display"/>
                <w:b/>
                <w:bCs/>
              </w:rPr>
            </w:pPr>
          </w:p>
        </w:tc>
        <w:tc>
          <w:tcPr>
            <w:tcW w:w="1091" w:type="dxa"/>
            <w:vAlign w:val="center"/>
          </w:tcPr>
          <w:p w14:paraId="1B530613" w14:textId="47D87AF6" w:rsidR="009F1F5E" w:rsidRPr="005053D3" w:rsidRDefault="009F1F5E" w:rsidP="005053D3">
            <w:pPr>
              <w:jc w:val="center"/>
              <w:rPr>
                <w:rFonts w:eastAsia="Aptos Display"/>
                <w:b/>
                <w:bCs/>
              </w:rPr>
            </w:pPr>
            <w:r w:rsidRPr="005053D3">
              <w:rPr>
                <w:rFonts w:eastAsia="Aptos Display"/>
                <w:b/>
                <w:bCs/>
              </w:rPr>
              <w:t>Train</w:t>
            </w:r>
          </w:p>
        </w:tc>
        <w:tc>
          <w:tcPr>
            <w:tcW w:w="1275" w:type="dxa"/>
            <w:vAlign w:val="center"/>
          </w:tcPr>
          <w:p w14:paraId="4A14B5F6" w14:textId="0ADD94FC" w:rsidR="009F1F5E" w:rsidRPr="005053D3" w:rsidRDefault="009F1F5E" w:rsidP="005053D3">
            <w:pPr>
              <w:jc w:val="center"/>
              <w:rPr>
                <w:rFonts w:eastAsia="Aptos Display"/>
                <w:b/>
                <w:bCs/>
              </w:rPr>
            </w:pPr>
            <w:r w:rsidRPr="005053D3">
              <w:rPr>
                <w:rFonts w:eastAsia="Aptos Display"/>
                <w:b/>
                <w:bCs/>
              </w:rPr>
              <w:t>Validation</w:t>
            </w:r>
          </w:p>
        </w:tc>
        <w:tc>
          <w:tcPr>
            <w:tcW w:w="1134" w:type="dxa"/>
            <w:vAlign w:val="center"/>
          </w:tcPr>
          <w:p w14:paraId="2EEF01D5" w14:textId="33356FE3" w:rsidR="009F1F5E" w:rsidRPr="005053D3" w:rsidRDefault="009F1F5E" w:rsidP="005053D3">
            <w:pPr>
              <w:jc w:val="center"/>
              <w:rPr>
                <w:rFonts w:eastAsia="Aptos Display"/>
                <w:b/>
                <w:bCs/>
              </w:rPr>
            </w:pPr>
            <w:r w:rsidRPr="005053D3">
              <w:rPr>
                <w:rFonts w:eastAsia="Aptos Display"/>
                <w:b/>
                <w:bCs/>
              </w:rPr>
              <w:t>Test</w:t>
            </w:r>
          </w:p>
        </w:tc>
        <w:tc>
          <w:tcPr>
            <w:tcW w:w="1418" w:type="dxa"/>
            <w:vAlign w:val="center"/>
          </w:tcPr>
          <w:p w14:paraId="22260E97" w14:textId="4C25B66D" w:rsidR="009F1F5E" w:rsidRPr="005053D3" w:rsidRDefault="009F1F5E" w:rsidP="005053D3">
            <w:pPr>
              <w:jc w:val="center"/>
              <w:rPr>
                <w:rFonts w:eastAsia="Aptos Display"/>
                <w:b/>
                <w:bCs/>
              </w:rPr>
            </w:pPr>
            <w:r w:rsidRPr="005053D3">
              <w:rPr>
                <w:rFonts w:eastAsia="Aptos Display"/>
                <w:b/>
                <w:bCs/>
              </w:rPr>
              <w:t>1 Executor</w:t>
            </w:r>
          </w:p>
        </w:tc>
        <w:tc>
          <w:tcPr>
            <w:tcW w:w="1559" w:type="dxa"/>
            <w:vAlign w:val="center"/>
          </w:tcPr>
          <w:p w14:paraId="290A71E7" w14:textId="55C37622" w:rsidR="009F1F5E" w:rsidRPr="005053D3" w:rsidRDefault="009F1F5E" w:rsidP="005053D3">
            <w:pPr>
              <w:jc w:val="center"/>
              <w:rPr>
                <w:rFonts w:eastAsia="Aptos Display"/>
                <w:b/>
                <w:bCs/>
              </w:rPr>
            </w:pPr>
            <w:r w:rsidRPr="005053D3">
              <w:rPr>
                <w:rFonts w:eastAsia="Aptos Display"/>
                <w:b/>
                <w:bCs/>
              </w:rPr>
              <w:t>4 Executor</w:t>
            </w:r>
          </w:p>
        </w:tc>
        <w:tc>
          <w:tcPr>
            <w:tcW w:w="1843" w:type="dxa"/>
            <w:vAlign w:val="center"/>
          </w:tcPr>
          <w:p w14:paraId="10C0637E" w14:textId="36DCF583" w:rsidR="009F1F5E" w:rsidRPr="005053D3" w:rsidRDefault="009F1F5E" w:rsidP="005053D3">
            <w:pPr>
              <w:jc w:val="center"/>
              <w:rPr>
                <w:rFonts w:eastAsia="Aptos Display"/>
                <w:b/>
                <w:bCs/>
              </w:rPr>
            </w:pPr>
            <w:r w:rsidRPr="005053D3">
              <w:rPr>
                <w:rFonts w:eastAsia="Aptos Display"/>
                <w:b/>
                <w:bCs/>
              </w:rPr>
              <w:t>8 Executor</w:t>
            </w:r>
          </w:p>
        </w:tc>
      </w:tr>
      <w:tr w:rsidR="001A21D6" w14:paraId="2611D376" w14:textId="77777777" w:rsidTr="005053D3">
        <w:trPr>
          <w:jc w:val="center"/>
        </w:trPr>
        <w:tc>
          <w:tcPr>
            <w:tcW w:w="1031" w:type="dxa"/>
            <w:vAlign w:val="center"/>
          </w:tcPr>
          <w:p w14:paraId="75B21EB3" w14:textId="6491565E" w:rsidR="001A21D6" w:rsidRDefault="001A21D6" w:rsidP="005053D3">
            <w:pPr>
              <w:jc w:val="center"/>
              <w:rPr>
                <w:rFonts w:eastAsia="Aptos Display"/>
              </w:rPr>
            </w:pPr>
            <w:r>
              <w:rPr>
                <w:rFonts w:eastAsia="Aptos Display"/>
              </w:rPr>
              <w:t>1%</w:t>
            </w:r>
          </w:p>
        </w:tc>
        <w:tc>
          <w:tcPr>
            <w:tcW w:w="1091" w:type="dxa"/>
            <w:vAlign w:val="center"/>
          </w:tcPr>
          <w:p w14:paraId="7B20AAA3" w14:textId="6A0E4297" w:rsidR="001A21D6" w:rsidRDefault="001A21D6" w:rsidP="005053D3">
            <w:pPr>
              <w:jc w:val="center"/>
              <w:rPr>
                <w:rFonts w:eastAsia="Aptos Display"/>
              </w:rPr>
            </w:pPr>
            <w:r>
              <w:rPr>
                <w:rFonts w:eastAsia="Aptos Display"/>
              </w:rPr>
              <w:t>24</w:t>
            </w:r>
          </w:p>
        </w:tc>
        <w:tc>
          <w:tcPr>
            <w:tcW w:w="1275" w:type="dxa"/>
            <w:vAlign w:val="center"/>
          </w:tcPr>
          <w:p w14:paraId="5EBAFDB2" w14:textId="48F53597" w:rsidR="001A21D6" w:rsidRDefault="001A21D6" w:rsidP="005053D3">
            <w:pPr>
              <w:jc w:val="center"/>
              <w:rPr>
                <w:rFonts w:eastAsia="Aptos Display"/>
              </w:rPr>
            </w:pPr>
            <w:r>
              <w:rPr>
                <w:rFonts w:eastAsia="Aptos Display"/>
              </w:rPr>
              <w:t>12</w:t>
            </w:r>
          </w:p>
        </w:tc>
        <w:tc>
          <w:tcPr>
            <w:tcW w:w="1134" w:type="dxa"/>
            <w:vAlign w:val="center"/>
          </w:tcPr>
          <w:p w14:paraId="4D50B9FA" w14:textId="15C5F93D" w:rsidR="001A21D6" w:rsidRDefault="001A21D6" w:rsidP="005053D3">
            <w:pPr>
              <w:jc w:val="center"/>
              <w:rPr>
                <w:rFonts w:eastAsia="Aptos Display"/>
              </w:rPr>
            </w:pPr>
            <w:r>
              <w:rPr>
                <w:rFonts w:eastAsia="Aptos Display"/>
              </w:rPr>
              <w:t>12</w:t>
            </w:r>
          </w:p>
        </w:tc>
        <w:tc>
          <w:tcPr>
            <w:tcW w:w="1418" w:type="dxa"/>
            <w:vAlign w:val="center"/>
          </w:tcPr>
          <w:p w14:paraId="2CFB9CE3" w14:textId="1EE6A132" w:rsidR="001A21D6" w:rsidRDefault="00290BB7" w:rsidP="005053D3">
            <w:pPr>
              <w:jc w:val="center"/>
              <w:rPr>
                <w:rFonts w:eastAsia="Aptos Display"/>
              </w:rPr>
            </w:pPr>
            <w:r>
              <w:rPr>
                <w:rFonts w:eastAsia="Aptos Display"/>
              </w:rPr>
              <w:t>9.77</w:t>
            </w:r>
          </w:p>
        </w:tc>
        <w:tc>
          <w:tcPr>
            <w:tcW w:w="1559" w:type="dxa"/>
            <w:vAlign w:val="center"/>
          </w:tcPr>
          <w:p w14:paraId="4BBE8DFA" w14:textId="5E5E50B5" w:rsidR="001A21D6" w:rsidRDefault="00290BB7" w:rsidP="005053D3">
            <w:pPr>
              <w:jc w:val="center"/>
              <w:rPr>
                <w:rFonts w:eastAsia="Aptos Display"/>
              </w:rPr>
            </w:pPr>
            <w:r>
              <w:rPr>
                <w:rFonts w:eastAsia="Aptos Display"/>
              </w:rPr>
              <w:t>7.27</w:t>
            </w:r>
          </w:p>
        </w:tc>
        <w:tc>
          <w:tcPr>
            <w:tcW w:w="1843" w:type="dxa"/>
            <w:vAlign w:val="center"/>
          </w:tcPr>
          <w:p w14:paraId="68597DAB" w14:textId="65718DBE" w:rsidR="001A21D6" w:rsidRDefault="00290BB7" w:rsidP="005053D3">
            <w:pPr>
              <w:jc w:val="center"/>
              <w:rPr>
                <w:rFonts w:eastAsia="Aptos Display"/>
              </w:rPr>
            </w:pPr>
            <w:r>
              <w:rPr>
                <w:rFonts w:eastAsia="Aptos Display"/>
              </w:rPr>
              <w:t>4.35</w:t>
            </w:r>
          </w:p>
        </w:tc>
      </w:tr>
      <w:tr w:rsidR="001A21D6" w14:paraId="589E5E84" w14:textId="77777777" w:rsidTr="005053D3">
        <w:trPr>
          <w:jc w:val="center"/>
        </w:trPr>
        <w:tc>
          <w:tcPr>
            <w:tcW w:w="1031" w:type="dxa"/>
            <w:vAlign w:val="center"/>
          </w:tcPr>
          <w:p w14:paraId="734CB16E" w14:textId="60B10D57" w:rsidR="001A21D6" w:rsidRDefault="001A21D6" w:rsidP="005053D3">
            <w:pPr>
              <w:jc w:val="center"/>
              <w:rPr>
                <w:rFonts w:eastAsia="Aptos Display"/>
              </w:rPr>
            </w:pPr>
            <w:r>
              <w:rPr>
                <w:rFonts w:eastAsia="Aptos Display"/>
              </w:rPr>
              <w:t>5%</w:t>
            </w:r>
          </w:p>
        </w:tc>
        <w:tc>
          <w:tcPr>
            <w:tcW w:w="1091" w:type="dxa"/>
            <w:vAlign w:val="center"/>
          </w:tcPr>
          <w:p w14:paraId="234AAD3B" w14:textId="1CFC1CAC" w:rsidR="001A21D6" w:rsidRDefault="001A21D6" w:rsidP="005053D3">
            <w:pPr>
              <w:jc w:val="center"/>
              <w:rPr>
                <w:rFonts w:eastAsia="Aptos Display"/>
              </w:rPr>
            </w:pPr>
            <w:r>
              <w:rPr>
                <w:rFonts w:eastAsia="Aptos Display"/>
              </w:rPr>
              <w:t>118</w:t>
            </w:r>
          </w:p>
        </w:tc>
        <w:tc>
          <w:tcPr>
            <w:tcW w:w="1275" w:type="dxa"/>
            <w:vAlign w:val="center"/>
          </w:tcPr>
          <w:p w14:paraId="0B0FCA77" w14:textId="7435A63E" w:rsidR="001A21D6" w:rsidRDefault="001A21D6" w:rsidP="005053D3">
            <w:pPr>
              <w:jc w:val="center"/>
              <w:rPr>
                <w:rFonts w:eastAsia="Aptos Display"/>
              </w:rPr>
            </w:pPr>
            <w:r>
              <w:rPr>
                <w:rFonts w:eastAsia="Aptos Display"/>
              </w:rPr>
              <w:t>59</w:t>
            </w:r>
          </w:p>
        </w:tc>
        <w:tc>
          <w:tcPr>
            <w:tcW w:w="1134" w:type="dxa"/>
            <w:vAlign w:val="center"/>
          </w:tcPr>
          <w:p w14:paraId="603FB109" w14:textId="2F382021" w:rsidR="001A21D6" w:rsidRDefault="001A21D6" w:rsidP="005053D3">
            <w:pPr>
              <w:jc w:val="center"/>
              <w:rPr>
                <w:rFonts w:eastAsia="Aptos Display"/>
              </w:rPr>
            </w:pPr>
            <w:r>
              <w:rPr>
                <w:rFonts w:eastAsia="Aptos Display"/>
              </w:rPr>
              <w:t>59</w:t>
            </w:r>
          </w:p>
        </w:tc>
        <w:tc>
          <w:tcPr>
            <w:tcW w:w="1418" w:type="dxa"/>
            <w:vAlign w:val="center"/>
          </w:tcPr>
          <w:p w14:paraId="06778BA7" w14:textId="1E01C0ED" w:rsidR="001A21D6" w:rsidRDefault="00290BB7" w:rsidP="005053D3">
            <w:pPr>
              <w:jc w:val="center"/>
              <w:rPr>
                <w:rFonts w:eastAsia="Aptos Display"/>
              </w:rPr>
            </w:pPr>
            <w:r>
              <w:rPr>
                <w:rFonts w:eastAsia="Aptos Display"/>
              </w:rPr>
              <w:t>13.20</w:t>
            </w:r>
          </w:p>
        </w:tc>
        <w:tc>
          <w:tcPr>
            <w:tcW w:w="1559" w:type="dxa"/>
            <w:vAlign w:val="center"/>
          </w:tcPr>
          <w:p w14:paraId="33352FEE" w14:textId="5D1DD979" w:rsidR="001A21D6" w:rsidRDefault="00290BB7" w:rsidP="005053D3">
            <w:pPr>
              <w:jc w:val="center"/>
              <w:rPr>
                <w:rFonts w:eastAsia="Aptos Display"/>
              </w:rPr>
            </w:pPr>
            <w:r>
              <w:rPr>
                <w:rFonts w:eastAsia="Aptos Display"/>
              </w:rPr>
              <w:t>11.73</w:t>
            </w:r>
          </w:p>
        </w:tc>
        <w:tc>
          <w:tcPr>
            <w:tcW w:w="1843" w:type="dxa"/>
            <w:vAlign w:val="center"/>
          </w:tcPr>
          <w:p w14:paraId="1A7C8206" w14:textId="615DD859" w:rsidR="001A21D6" w:rsidRDefault="00290BB7" w:rsidP="005053D3">
            <w:pPr>
              <w:jc w:val="center"/>
              <w:rPr>
                <w:rFonts w:eastAsia="Aptos Display"/>
              </w:rPr>
            </w:pPr>
            <w:r>
              <w:rPr>
                <w:rFonts w:eastAsia="Aptos Display"/>
              </w:rPr>
              <w:t>10.92</w:t>
            </w:r>
          </w:p>
        </w:tc>
      </w:tr>
      <w:tr w:rsidR="001A21D6" w14:paraId="3CD41D38" w14:textId="77777777" w:rsidTr="005053D3">
        <w:trPr>
          <w:jc w:val="center"/>
        </w:trPr>
        <w:tc>
          <w:tcPr>
            <w:tcW w:w="1031" w:type="dxa"/>
            <w:vAlign w:val="center"/>
          </w:tcPr>
          <w:p w14:paraId="73B459DC" w14:textId="0419A478" w:rsidR="001A21D6" w:rsidRDefault="001A21D6" w:rsidP="005053D3">
            <w:pPr>
              <w:jc w:val="center"/>
              <w:rPr>
                <w:rFonts w:eastAsia="Aptos Display"/>
              </w:rPr>
            </w:pPr>
            <w:r>
              <w:rPr>
                <w:rFonts w:eastAsia="Aptos Display"/>
              </w:rPr>
              <w:t>10%</w:t>
            </w:r>
          </w:p>
        </w:tc>
        <w:tc>
          <w:tcPr>
            <w:tcW w:w="1091" w:type="dxa"/>
            <w:vAlign w:val="center"/>
          </w:tcPr>
          <w:p w14:paraId="109CFF04" w14:textId="6B5FE0BE" w:rsidR="001A21D6" w:rsidRDefault="001A21D6" w:rsidP="005053D3">
            <w:pPr>
              <w:jc w:val="center"/>
              <w:rPr>
                <w:rFonts w:eastAsia="Aptos Display"/>
              </w:rPr>
            </w:pPr>
            <w:r>
              <w:rPr>
                <w:rFonts w:eastAsia="Aptos Display"/>
              </w:rPr>
              <w:t>236</w:t>
            </w:r>
          </w:p>
        </w:tc>
        <w:tc>
          <w:tcPr>
            <w:tcW w:w="1275" w:type="dxa"/>
            <w:vAlign w:val="center"/>
          </w:tcPr>
          <w:p w14:paraId="0A503AEE" w14:textId="6C593858" w:rsidR="001A21D6" w:rsidRDefault="001A21D6" w:rsidP="005053D3">
            <w:pPr>
              <w:jc w:val="center"/>
              <w:rPr>
                <w:rFonts w:eastAsia="Aptos Display"/>
              </w:rPr>
            </w:pPr>
            <w:r>
              <w:rPr>
                <w:rFonts w:eastAsia="Aptos Display"/>
              </w:rPr>
              <w:t>119</w:t>
            </w:r>
          </w:p>
        </w:tc>
        <w:tc>
          <w:tcPr>
            <w:tcW w:w="1134" w:type="dxa"/>
            <w:vAlign w:val="center"/>
          </w:tcPr>
          <w:p w14:paraId="68E832E6" w14:textId="75050D8E" w:rsidR="001A21D6" w:rsidRDefault="001A21D6" w:rsidP="005053D3">
            <w:pPr>
              <w:jc w:val="center"/>
              <w:rPr>
                <w:rFonts w:eastAsia="Aptos Display"/>
              </w:rPr>
            </w:pPr>
            <w:r>
              <w:rPr>
                <w:rFonts w:eastAsia="Aptos Display"/>
              </w:rPr>
              <w:t>119</w:t>
            </w:r>
          </w:p>
        </w:tc>
        <w:tc>
          <w:tcPr>
            <w:tcW w:w="1418" w:type="dxa"/>
            <w:vAlign w:val="center"/>
          </w:tcPr>
          <w:p w14:paraId="2EF583A3" w14:textId="3BC23B62" w:rsidR="001A21D6" w:rsidRDefault="00290BB7" w:rsidP="005053D3">
            <w:pPr>
              <w:jc w:val="center"/>
              <w:rPr>
                <w:rFonts w:eastAsia="Aptos Display"/>
              </w:rPr>
            </w:pPr>
            <w:r>
              <w:rPr>
                <w:rFonts w:eastAsia="Aptos Display"/>
              </w:rPr>
              <w:t>19.27</w:t>
            </w:r>
          </w:p>
        </w:tc>
        <w:tc>
          <w:tcPr>
            <w:tcW w:w="1559" w:type="dxa"/>
            <w:vAlign w:val="center"/>
          </w:tcPr>
          <w:p w14:paraId="1BC7D524" w14:textId="62AF9F75" w:rsidR="001A21D6" w:rsidRDefault="00290BB7" w:rsidP="005053D3">
            <w:pPr>
              <w:jc w:val="center"/>
              <w:rPr>
                <w:rFonts w:eastAsia="Aptos Display"/>
              </w:rPr>
            </w:pPr>
            <w:r>
              <w:rPr>
                <w:rFonts w:eastAsia="Aptos Display"/>
              </w:rPr>
              <w:t>15.92</w:t>
            </w:r>
          </w:p>
        </w:tc>
        <w:tc>
          <w:tcPr>
            <w:tcW w:w="1843" w:type="dxa"/>
            <w:vAlign w:val="center"/>
          </w:tcPr>
          <w:p w14:paraId="5C488025" w14:textId="328BFA3C" w:rsidR="001A21D6" w:rsidRDefault="00290BB7" w:rsidP="005053D3">
            <w:pPr>
              <w:jc w:val="center"/>
              <w:rPr>
                <w:rFonts w:eastAsia="Aptos Display"/>
              </w:rPr>
            </w:pPr>
            <w:r>
              <w:rPr>
                <w:rFonts w:eastAsia="Aptos Display"/>
              </w:rPr>
              <w:t>13.42</w:t>
            </w:r>
          </w:p>
        </w:tc>
      </w:tr>
    </w:tbl>
    <w:p w14:paraId="369CD087" w14:textId="77777777" w:rsidR="00AB179A" w:rsidRPr="00852C00" w:rsidRDefault="00AB179A" w:rsidP="293D2478">
      <w:pPr>
        <w:ind w:left="576"/>
      </w:pPr>
    </w:p>
    <w:p w14:paraId="2FB08145" w14:textId="7E493330" w:rsidR="7B0ABBDD" w:rsidRDefault="00FF09AE" w:rsidP="293D2478">
      <w:pPr>
        <w:pStyle w:val="Heading2"/>
        <w:rPr>
          <w:rFonts w:eastAsia="Aptos Display"/>
        </w:rPr>
      </w:pPr>
      <w:bookmarkStart w:id="28" w:name="_Toc220851417"/>
      <w:r>
        <w:rPr>
          <w:rFonts w:eastAsia="Aptos Display"/>
        </w:rPr>
        <w:t xml:space="preserve">6.3 </w:t>
      </w:r>
      <w:r w:rsidR="7B0ABBDD" w:rsidRPr="293D2478">
        <w:rPr>
          <w:rFonts w:eastAsia="Aptos Display"/>
        </w:rPr>
        <w:t>Model Training</w:t>
      </w:r>
      <w:bookmarkEnd w:id="28"/>
    </w:p>
    <w:p w14:paraId="5820F425" w14:textId="50BAFB80" w:rsidR="249555A6" w:rsidRPr="00852C00" w:rsidRDefault="00CE3EF9" w:rsidP="005053D3">
      <w:pPr>
        <w:spacing w:after="240"/>
      </w:pPr>
      <w:r>
        <w:t>Table 4 s</w:t>
      </w:r>
      <w:r w:rsidR="249555A6" w:rsidRPr="00852C00">
        <w:t>ummarizes the wall-clock execution times for different stages of the pipeline</w:t>
      </w:r>
      <w:r w:rsidR="00163FB8">
        <w:t>,</w:t>
      </w:r>
      <w:r w:rsidR="3B03CDC7" w:rsidRPr="00852C00">
        <w:t xml:space="preserve"> </w:t>
      </w:r>
      <w:r w:rsidR="00163FB8">
        <w:t>which</w:t>
      </w:r>
      <w:r w:rsidR="3B03CDC7" w:rsidRPr="00852C00">
        <w:t xml:space="preserve"> includes model training, model evaluation and the entire workflow. For model training, </w:t>
      </w:r>
      <w:r w:rsidR="6FCF8209" w:rsidRPr="00852C00">
        <w:t xml:space="preserve">the execution time increases with </w:t>
      </w:r>
      <w:r w:rsidR="4E131FCC" w:rsidRPr="00852C00">
        <w:t>an increase</w:t>
      </w:r>
      <w:r w:rsidR="6FCF8209" w:rsidRPr="00852C00">
        <w:t xml:space="preserve"> </w:t>
      </w:r>
      <w:r w:rsidR="12503DB6" w:rsidRPr="00852C00">
        <w:t>in</w:t>
      </w:r>
      <w:r w:rsidR="6FCF8209" w:rsidRPr="00852C00">
        <w:t xml:space="preserve"> dataset fraction. </w:t>
      </w:r>
      <w:r w:rsidR="27988FC7" w:rsidRPr="00852C00">
        <w:t xml:space="preserve">For example, approximately 4 minutes for 1% to </w:t>
      </w:r>
      <w:r w:rsidR="1EEABFC1" w:rsidRPr="00852C00">
        <w:t>56 minutes for 15% data when using the single GPU.</w:t>
      </w:r>
      <w:r w:rsidR="27988FC7" w:rsidRPr="00852C00">
        <w:t xml:space="preserve"> </w:t>
      </w:r>
      <w:r w:rsidR="2C1805C9" w:rsidRPr="00852C00">
        <w:t>D</w:t>
      </w:r>
      <w:r w:rsidR="27988FC7" w:rsidRPr="00852C00">
        <w:t>ata</w:t>
      </w:r>
      <w:r w:rsidR="2C1805C9" w:rsidRPr="00852C00">
        <w:t xml:space="preserve">. In contrast, </w:t>
      </w:r>
      <w:r w:rsidR="6FCF8209" w:rsidRPr="00852C00">
        <w:t>in</w:t>
      </w:r>
      <w:r w:rsidR="17C1D5F4" w:rsidRPr="00852C00">
        <w:t>creasing the number of GPUs, the execution time reduces significantly.</w:t>
      </w:r>
      <w:r w:rsidR="388BE720" w:rsidRPr="00852C00">
        <w:t xml:space="preserve"> For instance, training the 15% dataset decreases from 56.18 minutes on 1 GPU to 15.83 minutes on 4 GPUs, demonstrating effective parallelization and scalability of the training process.</w:t>
      </w:r>
    </w:p>
    <w:p w14:paraId="6D83B645" w14:textId="0C383619" w:rsidR="249555A6" w:rsidRPr="00852C00" w:rsidRDefault="388BE720" w:rsidP="005053D3">
      <w:pPr>
        <w:spacing w:after="240"/>
      </w:pPr>
      <w:r w:rsidRPr="00852C00">
        <w:t xml:space="preserve">Evaluation times are measured in seconds and </w:t>
      </w:r>
      <w:r w:rsidR="7E8370DA" w:rsidRPr="00852C00">
        <w:t xml:space="preserve">are </w:t>
      </w:r>
      <w:r w:rsidRPr="00852C00">
        <w:t xml:space="preserve">much shorter than training times. </w:t>
      </w:r>
      <w:r w:rsidR="427B9D1B" w:rsidRPr="00852C00">
        <w:t xml:space="preserve">The </w:t>
      </w:r>
      <w:r w:rsidR="5F792C6F" w:rsidRPr="00852C00">
        <w:t xml:space="preserve">evaluation time increases slightly with </w:t>
      </w:r>
      <w:r w:rsidR="0E834D63" w:rsidRPr="00852C00">
        <w:t>an increase</w:t>
      </w:r>
      <w:r w:rsidR="5F792C6F" w:rsidRPr="00852C00">
        <w:t xml:space="preserve"> in dataset size and decreases </w:t>
      </w:r>
      <w:r w:rsidR="2E2E1A5F" w:rsidRPr="00852C00">
        <w:t>marginally</w:t>
      </w:r>
      <w:r w:rsidR="5F792C6F" w:rsidRPr="00852C00">
        <w:t xml:space="preserve"> while increasing the number of GP</w:t>
      </w:r>
      <w:r w:rsidR="68C911F1" w:rsidRPr="00852C00">
        <w:t>Us.</w:t>
      </w:r>
      <w:r w:rsidR="00F03A92">
        <w:t xml:space="preserve"> </w:t>
      </w:r>
      <w:r w:rsidR="6C11D459" w:rsidRPr="00852C00">
        <w:t>The total time</w:t>
      </w:r>
      <w:r w:rsidR="1506057D" w:rsidRPr="00852C00">
        <w:t>,</w:t>
      </w:r>
      <w:r w:rsidR="6C11D459" w:rsidRPr="00852C00">
        <w:t xml:space="preserve"> which includes reading data from S3, model training, model evaluation</w:t>
      </w:r>
      <w:r w:rsidR="6914FAA8" w:rsidRPr="00852C00">
        <w:t>,</w:t>
      </w:r>
      <w:r w:rsidR="6C11D459" w:rsidRPr="00852C00">
        <w:t xml:space="preserve"> and saving metrics and </w:t>
      </w:r>
      <w:r w:rsidR="7571A98D" w:rsidRPr="00852C00">
        <w:t>the best model, follows a</w:t>
      </w:r>
      <w:r w:rsidR="6C11D459" w:rsidRPr="00852C00">
        <w:t xml:space="preserve">e </w:t>
      </w:r>
      <w:r w:rsidR="0F1443FB" w:rsidRPr="00852C00">
        <w:t xml:space="preserve">similar trend to training time. This indicates that most model training time is the most </w:t>
      </w:r>
      <w:r w:rsidR="70B77384" w:rsidRPr="00852C00">
        <w:t>dominant</w:t>
      </w:r>
      <w:r w:rsidR="0F1443FB" w:rsidRPr="00852C00">
        <w:t xml:space="preserve"> one. </w:t>
      </w:r>
      <w:r w:rsidR="362B1DE0" w:rsidRPr="00852C00">
        <w:t xml:space="preserve">Saving </w:t>
      </w:r>
      <w:r w:rsidR="5C8650D2" w:rsidRPr="00852C00">
        <w:t>models</w:t>
      </w:r>
      <w:r w:rsidR="362B1DE0" w:rsidRPr="00852C00">
        <w:t xml:space="preserve"> and metrics in S3 was taking less than 1 second</w:t>
      </w:r>
      <w:r w:rsidR="2F2EA33B" w:rsidRPr="00852C00">
        <w:t xml:space="preserve"> regardless of fractions and the number of GPUs</w:t>
      </w:r>
      <w:r w:rsidR="362B1DE0" w:rsidRPr="00852C00">
        <w:t>.</w:t>
      </w:r>
    </w:p>
    <w:p w14:paraId="5CB8D29A" w14:textId="2FCCC0A5" w:rsidR="00FD2187" w:rsidRDefault="00FD2187" w:rsidP="00FD2187">
      <w:pPr>
        <w:pStyle w:val="Caption"/>
        <w:keepNext/>
      </w:pPr>
      <w:r>
        <w:t xml:space="preserve">Table </w:t>
      </w:r>
      <w:r>
        <w:fldChar w:fldCharType="begin"/>
      </w:r>
      <w:r>
        <w:instrText xml:space="preserve"> SEQ Table \* ARABIC </w:instrText>
      </w:r>
      <w:r>
        <w:fldChar w:fldCharType="separate"/>
      </w:r>
      <w:r w:rsidR="008C76E6">
        <w:rPr>
          <w:noProof/>
        </w:rPr>
        <w:t>4</w:t>
      </w:r>
      <w:r>
        <w:fldChar w:fldCharType="end"/>
      </w:r>
      <w:r>
        <w:t xml:space="preserve">: Model Training </w:t>
      </w:r>
      <w:r w:rsidRPr="00DF31DF">
        <w:t>Execution Time</w:t>
      </w:r>
      <w:r>
        <w:rPr>
          <w:noProof/>
        </w:rPr>
        <w:t xml:space="preserve"> over GPUs</w:t>
      </w:r>
    </w:p>
    <w:tbl>
      <w:tblPr>
        <w:tblStyle w:val="TableGrid"/>
        <w:tblW w:w="0" w:type="auto"/>
        <w:tblLook w:val="06A0" w:firstRow="1" w:lastRow="0" w:firstColumn="1" w:lastColumn="0" w:noHBand="1" w:noVBand="1"/>
      </w:tblPr>
      <w:tblGrid>
        <w:gridCol w:w="4528"/>
        <w:gridCol w:w="1134"/>
        <w:gridCol w:w="1134"/>
        <w:gridCol w:w="851"/>
        <w:gridCol w:w="850"/>
        <w:gridCol w:w="819"/>
      </w:tblGrid>
      <w:tr w:rsidR="293D2478" w:rsidRPr="00852C00" w14:paraId="12BE9BC7" w14:textId="77777777" w:rsidTr="00F03A92">
        <w:trPr>
          <w:trHeight w:val="345"/>
        </w:trPr>
        <w:tc>
          <w:tcPr>
            <w:tcW w:w="4528"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E2DA698" w14:textId="1599CBDB" w:rsidR="293D2478" w:rsidRPr="005053D3" w:rsidRDefault="293D2478" w:rsidP="293D2478">
            <w:pPr>
              <w:jc w:val="center"/>
              <w:rPr>
                <w:rFonts w:eastAsia="Arial"/>
                <w:b/>
                <w:bCs/>
                <w:sz w:val="22"/>
                <w:szCs w:val="22"/>
              </w:rPr>
            </w:pPr>
          </w:p>
          <w:p w14:paraId="59B29A4F" w14:textId="5BDB736D" w:rsidR="293D2478" w:rsidRPr="005053D3" w:rsidRDefault="293D2478" w:rsidP="293D2478">
            <w:pPr>
              <w:jc w:val="center"/>
              <w:rPr>
                <w:b/>
                <w:bCs/>
                <w:sz w:val="22"/>
                <w:szCs w:val="22"/>
              </w:rPr>
            </w:pPr>
            <w:r w:rsidRPr="005053D3">
              <w:rPr>
                <w:rFonts w:eastAsia="Arial"/>
                <w:b/>
                <w:bCs/>
                <w:sz w:val="22"/>
                <w:szCs w:val="22"/>
              </w:rPr>
              <w:t>Category</w:t>
            </w:r>
          </w:p>
        </w:tc>
        <w:tc>
          <w:tcPr>
            <w:tcW w:w="1134"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0CAB9F0" w14:textId="3325B881" w:rsidR="293D2478" w:rsidRPr="005053D3" w:rsidRDefault="293D2478" w:rsidP="293D2478">
            <w:pPr>
              <w:jc w:val="center"/>
              <w:rPr>
                <w:rFonts w:eastAsia="Arial"/>
                <w:b/>
                <w:bCs/>
                <w:sz w:val="22"/>
                <w:szCs w:val="22"/>
              </w:rPr>
            </w:pPr>
          </w:p>
          <w:p w14:paraId="235002DE" w14:textId="7A931FDD" w:rsidR="5851920F" w:rsidRPr="005053D3" w:rsidRDefault="5851920F" w:rsidP="293D2478">
            <w:pPr>
              <w:jc w:val="center"/>
              <w:rPr>
                <w:b/>
                <w:bCs/>
                <w:sz w:val="22"/>
                <w:szCs w:val="22"/>
              </w:rPr>
            </w:pPr>
            <w:r w:rsidRPr="005053D3">
              <w:rPr>
                <w:rFonts w:eastAsia="Arial"/>
                <w:b/>
                <w:bCs/>
                <w:sz w:val="22"/>
                <w:szCs w:val="22"/>
              </w:rPr>
              <w:t>Fraction</w:t>
            </w:r>
          </w:p>
        </w:tc>
        <w:tc>
          <w:tcPr>
            <w:tcW w:w="3654" w:type="dxa"/>
            <w:gridSpan w:val="4"/>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9B1095F" w14:textId="0C219B91" w:rsidR="09709075" w:rsidRPr="005053D3" w:rsidRDefault="106888D3" w:rsidP="293D2478">
            <w:pPr>
              <w:jc w:val="center"/>
              <w:rPr>
                <w:b/>
                <w:bCs/>
                <w:sz w:val="22"/>
                <w:szCs w:val="22"/>
              </w:rPr>
            </w:pPr>
            <w:r w:rsidRPr="005053D3">
              <w:rPr>
                <w:rFonts w:eastAsia="Arial"/>
                <w:b/>
                <w:bCs/>
                <w:sz w:val="22"/>
                <w:szCs w:val="22"/>
              </w:rPr>
              <w:t>Number of GPU</w:t>
            </w:r>
            <w:r w:rsidR="009F1F5E" w:rsidRPr="005053D3">
              <w:rPr>
                <w:rFonts w:eastAsia="Arial"/>
                <w:b/>
                <w:bCs/>
                <w:sz w:val="22"/>
                <w:szCs w:val="22"/>
              </w:rPr>
              <w:t>s</w:t>
            </w:r>
          </w:p>
        </w:tc>
      </w:tr>
      <w:tr w:rsidR="293D2478" w:rsidRPr="00852C00" w14:paraId="4E4F3383" w14:textId="77777777" w:rsidTr="00F03A92">
        <w:trPr>
          <w:trHeight w:val="315"/>
        </w:trPr>
        <w:tc>
          <w:tcPr>
            <w:tcW w:w="4528" w:type="dxa"/>
            <w:vMerge/>
            <w:tcMar>
              <w:top w:w="30" w:type="dxa"/>
              <w:left w:w="45" w:type="dxa"/>
              <w:bottom w:w="30" w:type="dxa"/>
              <w:right w:w="45" w:type="dxa"/>
            </w:tcMar>
            <w:vAlign w:val="bottom"/>
          </w:tcPr>
          <w:p w14:paraId="592191E6" w14:textId="77777777" w:rsidR="008C45CA" w:rsidRPr="005053D3" w:rsidRDefault="008C45CA">
            <w:pPr>
              <w:rPr>
                <w:b/>
                <w:bCs/>
                <w:sz w:val="22"/>
                <w:szCs w:val="22"/>
              </w:rPr>
            </w:pPr>
          </w:p>
        </w:tc>
        <w:tc>
          <w:tcPr>
            <w:tcW w:w="1134" w:type="dxa"/>
            <w:vMerge/>
            <w:tcMar>
              <w:top w:w="30" w:type="dxa"/>
              <w:left w:w="45" w:type="dxa"/>
              <w:bottom w:w="30" w:type="dxa"/>
              <w:right w:w="45" w:type="dxa"/>
            </w:tcMar>
            <w:vAlign w:val="bottom"/>
          </w:tcPr>
          <w:p w14:paraId="3BD0D289" w14:textId="77777777" w:rsidR="008C45CA" w:rsidRPr="005053D3" w:rsidRDefault="008C45CA">
            <w:pPr>
              <w:rPr>
                <w:b/>
                <w:bCs/>
                <w:sz w:val="22"/>
                <w:szCs w:val="22"/>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6FD9B9F" w14:textId="23B694D9" w:rsidR="293D2478" w:rsidRPr="005053D3" w:rsidRDefault="293D2478" w:rsidP="293D2478">
            <w:pPr>
              <w:jc w:val="center"/>
              <w:rPr>
                <w:b/>
                <w:bCs/>
                <w:sz w:val="22"/>
                <w:szCs w:val="22"/>
              </w:rPr>
            </w:pPr>
            <w:r w:rsidRPr="005053D3">
              <w:rPr>
                <w:rFonts w:eastAsia="Arial"/>
                <w:b/>
                <w:bCs/>
                <w:sz w:val="22"/>
                <w:szCs w:val="22"/>
              </w:rPr>
              <w:t>1</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B154BF7" w14:textId="01692D66" w:rsidR="293D2478" w:rsidRPr="005053D3" w:rsidRDefault="293D2478" w:rsidP="293D2478">
            <w:pPr>
              <w:jc w:val="center"/>
              <w:rPr>
                <w:b/>
                <w:bCs/>
                <w:sz w:val="22"/>
                <w:szCs w:val="22"/>
              </w:rPr>
            </w:pPr>
            <w:r w:rsidRPr="005053D3">
              <w:rPr>
                <w:rFonts w:eastAsia="Arial"/>
                <w:b/>
                <w:bCs/>
                <w:sz w:val="22"/>
                <w:szCs w:val="22"/>
              </w:rPr>
              <w:t>2</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09D0654" w14:textId="7A0D081C" w:rsidR="293D2478" w:rsidRPr="005053D3" w:rsidRDefault="293D2478" w:rsidP="293D2478">
            <w:pPr>
              <w:jc w:val="center"/>
              <w:rPr>
                <w:b/>
                <w:bCs/>
                <w:sz w:val="22"/>
                <w:szCs w:val="22"/>
              </w:rPr>
            </w:pPr>
            <w:r w:rsidRPr="005053D3">
              <w:rPr>
                <w:rFonts w:eastAsia="Arial"/>
                <w:b/>
                <w:bCs/>
                <w:sz w:val="22"/>
                <w:szCs w:val="22"/>
              </w:rPr>
              <w:t>3</w:t>
            </w:r>
          </w:p>
        </w:tc>
        <w:tc>
          <w:tcPr>
            <w:tcW w:w="81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73CC218" w14:textId="41631FE2" w:rsidR="293D2478" w:rsidRPr="005053D3" w:rsidRDefault="293D2478" w:rsidP="293D2478">
            <w:pPr>
              <w:jc w:val="center"/>
              <w:rPr>
                <w:b/>
                <w:bCs/>
                <w:sz w:val="22"/>
                <w:szCs w:val="22"/>
              </w:rPr>
            </w:pPr>
            <w:r w:rsidRPr="005053D3">
              <w:rPr>
                <w:rFonts w:eastAsia="Arial"/>
                <w:b/>
                <w:bCs/>
                <w:sz w:val="22"/>
                <w:szCs w:val="22"/>
              </w:rPr>
              <w:t>4</w:t>
            </w:r>
          </w:p>
        </w:tc>
      </w:tr>
      <w:tr w:rsidR="293D2478" w:rsidRPr="00852C00" w14:paraId="4543DAA2" w14:textId="77777777" w:rsidTr="00F03A92">
        <w:trPr>
          <w:trHeight w:val="315"/>
        </w:trPr>
        <w:tc>
          <w:tcPr>
            <w:tcW w:w="4528"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4AA5708" w14:textId="02710F28" w:rsidR="293D2478" w:rsidRPr="005053D3" w:rsidRDefault="293D2478" w:rsidP="293D2478">
            <w:pPr>
              <w:jc w:val="center"/>
              <w:rPr>
                <w:sz w:val="22"/>
                <w:szCs w:val="22"/>
              </w:rPr>
            </w:pPr>
            <w:r w:rsidRPr="005053D3">
              <w:rPr>
                <w:rFonts w:eastAsia="Arial"/>
                <w:sz w:val="22"/>
                <w:szCs w:val="22"/>
              </w:rPr>
              <w:t>Model Training</w:t>
            </w:r>
          </w:p>
          <w:p w14:paraId="7A696D05" w14:textId="7CF14BF5" w:rsidR="473D5AB9" w:rsidRPr="005053D3" w:rsidRDefault="473D5AB9" w:rsidP="293D2478">
            <w:pPr>
              <w:jc w:val="center"/>
              <w:rPr>
                <w:color w:val="000000" w:themeColor="text1"/>
                <w:sz w:val="22"/>
                <w:szCs w:val="22"/>
              </w:rPr>
            </w:pPr>
            <w:r w:rsidRPr="005053D3">
              <w:rPr>
                <w:color w:val="000000" w:themeColor="text1"/>
                <w:sz w:val="22"/>
                <w:szCs w:val="22"/>
              </w:rPr>
              <w:t>(</w:t>
            </w:r>
            <w:r w:rsidR="45BCC2E0" w:rsidRPr="005053D3">
              <w:rPr>
                <w:color w:val="000000" w:themeColor="text1"/>
                <w:sz w:val="22"/>
                <w:szCs w:val="22"/>
              </w:rPr>
              <w:t>Minutes</w:t>
            </w:r>
            <w:r w:rsidRPr="005053D3">
              <w:rPr>
                <w:color w:val="000000" w:themeColor="text1"/>
                <w:sz w:val="22"/>
                <w:szCs w:val="22"/>
              </w:rPr>
              <w:t>)</w:t>
            </w:r>
          </w:p>
          <w:p w14:paraId="4ABC8C55" w14:textId="2671DCC3" w:rsidR="473D5AB9" w:rsidRPr="005053D3" w:rsidRDefault="473D5AB9" w:rsidP="293D2478">
            <w:pPr>
              <w:jc w:val="center"/>
              <w:rPr>
                <w:sz w:val="22"/>
                <w:szCs w:val="22"/>
              </w:rPr>
            </w:pPr>
            <w:r w:rsidRPr="005053D3">
              <w:rPr>
                <w:color w:val="000000" w:themeColor="text1"/>
                <w:sz w:val="22"/>
                <w:szCs w:val="22"/>
              </w:rPr>
              <w:t>wall-clock time</w:t>
            </w:r>
          </w:p>
          <w:p w14:paraId="24C44D77" w14:textId="46CD8A96" w:rsidR="293D2478" w:rsidRPr="005053D3" w:rsidRDefault="293D2478" w:rsidP="293D2478">
            <w:pPr>
              <w:jc w:val="center"/>
              <w:rPr>
                <w:rFonts w:eastAsia="Arial"/>
                <w:sz w:val="22"/>
                <w:szCs w:val="22"/>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71CB8C" w14:textId="04C7C041" w:rsidR="293D2478" w:rsidRPr="005053D3" w:rsidRDefault="293D2478" w:rsidP="293D2478">
            <w:pPr>
              <w:jc w:val="center"/>
              <w:rPr>
                <w:sz w:val="22"/>
                <w:szCs w:val="22"/>
              </w:rPr>
            </w:pPr>
            <w:r w:rsidRPr="005053D3">
              <w:rPr>
                <w:rFonts w:eastAsia="Arial"/>
                <w:sz w:val="22"/>
                <w:szCs w:val="22"/>
              </w:rPr>
              <w:t>1%</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6A8C397" w14:textId="3D2F04E8" w:rsidR="293D2478" w:rsidRPr="005053D3" w:rsidRDefault="293D2478" w:rsidP="293D2478">
            <w:pPr>
              <w:jc w:val="center"/>
              <w:rPr>
                <w:sz w:val="22"/>
                <w:szCs w:val="22"/>
              </w:rPr>
            </w:pPr>
            <w:r w:rsidRPr="005053D3">
              <w:rPr>
                <w:rFonts w:eastAsia="Arial"/>
                <w:sz w:val="22"/>
                <w:szCs w:val="22"/>
              </w:rPr>
              <w:t>3.97</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E0C1351" w14:textId="368BB72D" w:rsidR="293D2478" w:rsidRPr="005053D3" w:rsidRDefault="293D2478" w:rsidP="293D2478">
            <w:pPr>
              <w:jc w:val="center"/>
              <w:rPr>
                <w:sz w:val="22"/>
                <w:szCs w:val="22"/>
              </w:rPr>
            </w:pPr>
            <w:r w:rsidRPr="005053D3">
              <w:rPr>
                <w:rFonts w:eastAsia="Arial"/>
                <w:sz w:val="22"/>
                <w:szCs w:val="22"/>
              </w:rPr>
              <w:t>2.27</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17605D3" w14:textId="61521FC7" w:rsidR="293D2478" w:rsidRPr="005053D3" w:rsidRDefault="293D2478" w:rsidP="293D2478">
            <w:pPr>
              <w:jc w:val="center"/>
              <w:rPr>
                <w:sz w:val="22"/>
                <w:szCs w:val="22"/>
              </w:rPr>
            </w:pPr>
            <w:r w:rsidRPr="005053D3">
              <w:rPr>
                <w:rFonts w:eastAsia="Arial"/>
                <w:sz w:val="22"/>
                <w:szCs w:val="22"/>
              </w:rPr>
              <w:t>1.73</w:t>
            </w:r>
          </w:p>
        </w:tc>
        <w:tc>
          <w:tcPr>
            <w:tcW w:w="81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39A371" w14:textId="15E1FFF1" w:rsidR="293D2478" w:rsidRPr="005053D3" w:rsidRDefault="293D2478" w:rsidP="293D2478">
            <w:pPr>
              <w:jc w:val="center"/>
              <w:rPr>
                <w:sz w:val="22"/>
                <w:szCs w:val="22"/>
              </w:rPr>
            </w:pPr>
            <w:r w:rsidRPr="005053D3">
              <w:rPr>
                <w:rFonts w:eastAsia="Arial"/>
                <w:sz w:val="22"/>
                <w:szCs w:val="22"/>
              </w:rPr>
              <w:t>1.52</w:t>
            </w:r>
          </w:p>
        </w:tc>
      </w:tr>
      <w:tr w:rsidR="293D2478" w:rsidRPr="00852C00" w14:paraId="37711823" w14:textId="77777777" w:rsidTr="00F03A92">
        <w:trPr>
          <w:trHeight w:val="315"/>
        </w:trPr>
        <w:tc>
          <w:tcPr>
            <w:tcW w:w="4528" w:type="dxa"/>
            <w:vMerge/>
            <w:vAlign w:val="center"/>
          </w:tcPr>
          <w:p w14:paraId="2AE375CF" w14:textId="77777777" w:rsidR="008C45CA" w:rsidRPr="005053D3" w:rsidRDefault="008C45CA">
            <w:pPr>
              <w:rPr>
                <w:sz w:val="22"/>
                <w:szCs w:val="22"/>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5257388" w14:textId="5D0E342C" w:rsidR="293D2478" w:rsidRPr="005053D3" w:rsidRDefault="293D2478" w:rsidP="293D2478">
            <w:pPr>
              <w:jc w:val="center"/>
              <w:rPr>
                <w:sz w:val="22"/>
                <w:szCs w:val="22"/>
              </w:rPr>
            </w:pPr>
            <w:r w:rsidRPr="005053D3">
              <w:rPr>
                <w:rFonts w:eastAsia="Arial"/>
                <w:sz w:val="22"/>
                <w:szCs w:val="22"/>
              </w:rPr>
              <w:t>3%</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CDAFCCA" w14:textId="6DD9C2D3" w:rsidR="293D2478" w:rsidRPr="005053D3" w:rsidRDefault="293D2478" w:rsidP="293D2478">
            <w:pPr>
              <w:jc w:val="center"/>
              <w:rPr>
                <w:sz w:val="22"/>
                <w:szCs w:val="22"/>
              </w:rPr>
            </w:pPr>
            <w:r w:rsidRPr="005053D3">
              <w:rPr>
                <w:rFonts w:eastAsia="Arial"/>
                <w:sz w:val="22"/>
                <w:szCs w:val="22"/>
              </w:rPr>
              <w:t>11.20</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6637323" w14:textId="1C10A9AB" w:rsidR="293D2478" w:rsidRPr="005053D3" w:rsidRDefault="293D2478" w:rsidP="293D2478">
            <w:pPr>
              <w:jc w:val="center"/>
              <w:rPr>
                <w:sz w:val="22"/>
                <w:szCs w:val="22"/>
              </w:rPr>
            </w:pPr>
            <w:r w:rsidRPr="005053D3">
              <w:rPr>
                <w:rFonts w:eastAsia="Arial"/>
                <w:sz w:val="22"/>
                <w:szCs w:val="22"/>
              </w:rPr>
              <w:t>6.03</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0DF62E0" w14:textId="189750A3" w:rsidR="293D2478" w:rsidRPr="005053D3" w:rsidRDefault="293D2478" w:rsidP="293D2478">
            <w:pPr>
              <w:jc w:val="center"/>
              <w:rPr>
                <w:sz w:val="22"/>
                <w:szCs w:val="22"/>
              </w:rPr>
            </w:pPr>
            <w:r w:rsidRPr="005053D3">
              <w:rPr>
                <w:rFonts w:eastAsia="Arial"/>
                <w:sz w:val="22"/>
                <w:szCs w:val="22"/>
              </w:rPr>
              <w:t>4.30</w:t>
            </w:r>
          </w:p>
        </w:tc>
        <w:tc>
          <w:tcPr>
            <w:tcW w:w="81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80C8895" w14:textId="33677875" w:rsidR="293D2478" w:rsidRPr="005053D3" w:rsidRDefault="293D2478" w:rsidP="293D2478">
            <w:pPr>
              <w:jc w:val="center"/>
              <w:rPr>
                <w:sz w:val="22"/>
                <w:szCs w:val="22"/>
              </w:rPr>
            </w:pPr>
            <w:r w:rsidRPr="005053D3">
              <w:rPr>
                <w:rFonts w:eastAsia="Arial"/>
                <w:sz w:val="22"/>
                <w:szCs w:val="22"/>
              </w:rPr>
              <w:t>3.42</w:t>
            </w:r>
          </w:p>
        </w:tc>
      </w:tr>
      <w:tr w:rsidR="293D2478" w:rsidRPr="00852C00" w14:paraId="425A73A5" w14:textId="77777777" w:rsidTr="00F03A92">
        <w:trPr>
          <w:trHeight w:val="315"/>
        </w:trPr>
        <w:tc>
          <w:tcPr>
            <w:tcW w:w="4528" w:type="dxa"/>
            <w:vMerge/>
            <w:vAlign w:val="center"/>
          </w:tcPr>
          <w:p w14:paraId="51502D0E" w14:textId="77777777" w:rsidR="008C45CA" w:rsidRPr="005053D3" w:rsidRDefault="008C45CA">
            <w:pPr>
              <w:rPr>
                <w:sz w:val="22"/>
                <w:szCs w:val="22"/>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404E06D" w14:textId="03BF0EBC" w:rsidR="293D2478" w:rsidRPr="005053D3" w:rsidRDefault="293D2478" w:rsidP="293D2478">
            <w:pPr>
              <w:jc w:val="center"/>
              <w:rPr>
                <w:sz w:val="22"/>
                <w:szCs w:val="22"/>
              </w:rPr>
            </w:pPr>
            <w:r w:rsidRPr="005053D3">
              <w:rPr>
                <w:rFonts w:eastAsia="Arial"/>
                <w:sz w:val="22"/>
                <w:szCs w:val="22"/>
              </w:rPr>
              <w:t>5%</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4F8E054" w14:textId="68890745" w:rsidR="293D2478" w:rsidRPr="005053D3" w:rsidRDefault="293D2478" w:rsidP="293D2478">
            <w:pPr>
              <w:jc w:val="center"/>
              <w:rPr>
                <w:sz w:val="22"/>
                <w:szCs w:val="22"/>
              </w:rPr>
            </w:pPr>
            <w:r w:rsidRPr="005053D3">
              <w:rPr>
                <w:rFonts w:eastAsia="Arial"/>
                <w:sz w:val="22"/>
                <w:szCs w:val="22"/>
              </w:rPr>
              <w:t>18.55</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EB1890D" w14:textId="419CC534" w:rsidR="293D2478" w:rsidRPr="005053D3" w:rsidRDefault="293D2478" w:rsidP="293D2478">
            <w:pPr>
              <w:jc w:val="center"/>
              <w:rPr>
                <w:sz w:val="22"/>
                <w:szCs w:val="22"/>
              </w:rPr>
            </w:pPr>
            <w:r w:rsidRPr="005053D3">
              <w:rPr>
                <w:rFonts w:eastAsia="Arial"/>
                <w:sz w:val="22"/>
                <w:szCs w:val="22"/>
              </w:rPr>
              <w:t>9.87</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BB719CA" w14:textId="2F7EBE1D" w:rsidR="293D2478" w:rsidRPr="005053D3" w:rsidRDefault="293D2478" w:rsidP="293D2478">
            <w:pPr>
              <w:jc w:val="center"/>
              <w:rPr>
                <w:sz w:val="22"/>
                <w:szCs w:val="22"/>
              </w:rPr>
            </w:pPr>
            <w:r w:rsidRPr="005053D3">
              <w:rPr>
                <w:rFonts w:eastAsia="Arial"/>
                <w:sz w:val="22"/>
                <w:szCs w:val="22"/>
              </w:rPr>
              <w:t>6.87</w:t>
            </w:r>
          </w:p>
        </w:tc>
        <w:tc>
          <w:tcPr>
            <w:tcW w:w="81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97FCF62" w14:textId="62469979" w:rsidR="293D2478" w:rsidRPr="005053D3" w:rsidRDefault="293D2478" w:rsidP="293D2478">
            <w:pPr>
              <w:jc w:val="center"/>
              <w:rPr>
                <w:sz w:val="22"/>
                <w:szCs w:val="22"/>
              </w:rPr>
            </w:pPr>
            <w:r w:rsidRPr="005053D3">
              <w:rPr>
                <w:rFonts w:eastAsia="Arial"/>
                <w:sz w:val="22"/>
                <w:szCs w:val="22"/>
              </w:rPr>
              <w:t>5.45</w:t>
            </w:r>
          </w:p>
        </w:tc>
      </w:tr>
      <w:tr w:rsidR="293D2478" w:rsidRPr="00852C00" w14:paraId="7E119C09" w14:textId="77777777" w:rsidTr="00F03A92">
        <w:trPr>
          <w:trHeight w:val="315"/>
        </w:trPr>
        <w:tc>
          <w:tcPr>
            <w:tcW w:w="4528" w:type="dxa"/>
            <w:vMerge/>
            <w:vAlign w:val="center"/>
          </w:tcPr>
          <w:p w14:paraId="5AD7302C" w14:textId="77777777" w:rsidR="008C45CA" w:rsidRPr="005053D3" w:rsidRDefault="008C45CA">
            <w:pPr>
              <w:rPr>
                <w:sz w:val="22"/>
                <w:szCs w:val="22"/>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48A6577" w14:textId="50DA322B" w:rsidR="293D2478" w:rsidRPr="005053D3" w:rsidRDefault="293D2478" w:rsidP="293D2478">
            <w:pPr>
              <w:jc w:val="center"/>
              <w:rPr>
                <w:sz w:val="22"/>
                <w:szCs w:val="22"/>
              </w:rPr>
            </w:pPr>
            <w:r w:rsidRPr="005053D3">
              <w:rPr>
                <w:rFonts w:eastAsia="Arial"/>
                <w:sz w:val="22"/>
                <w:szCs w:val="22"/>
              </w:rPr>
              <w:t>10%</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1C54455" w14:textId="3D943305" w:rsidR="293D2478" w:rsidRPr="005053D3" w:rsidRDefault="293D2478" w:rsidP="293D2478">
            <w:pPr>
              <w:jc w:val="center"/>
              <w:rPr>
                <w:sz w:val="22"/>
                <w:szCs w:val="22"/>
              </w:rPr>
            </w:pPr>
            <w:r w:rsidRPr="005053D3">
              <w:rPr>
                <w:rFonts w:eastAsia="Arial"/>
                <w:sz w:val="22"/>
                <w:szCs w:val="22"/>
              </w:rPr>
              <w:t>37.47</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1BB41D7" w14:textId="5750A718" w:rsidR="293D2478" w:rsidRPr="005053D3" w:rsidRDefault="293D2478" w:rsidP="293D2478">
            <w:pPr>
              <w:jc w:val="center"/>
              <w:rPr>
                <w:sz w:val="22"/>
                <w:szCs w:val="22"/>
              </w:rPr>
            </w:pPr>
            <w:r w:rsidRPr="005053D3">
              <w:rPr>
                <w:rFonts w:eastAsia="Arial"/>
                <w:sz w:val="22"/>
                <w:szCs w:val="22"/>
              </w:rPr>
              <w:t>19.43</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71A2D12" w14:textId="0E787D7C" w:rsidR="293D2478" w:rsidRPr="005053D3" w:rsidRDefault="293D2478" w:rsidP="293D2478">
            <w:pPr>
              <w:jc w:val="center"/>
              <w:rPr>
                <w:sz w:val="22"/>
                <w:szCs w:val="22"/>
              </w:rPr>
            </w:pPr>
            <w:r w:rsidRPr="005053D3">
              <w:rPr>
                <w:rFonts w:eastAsia="Arial"/>
                <w:sz w:val="22"/>
                <w:szCs w:val="22"/>
              </w:rPr>
              <w:t>13.42</w:t>
            </w:r>
          </w:p>
        </w:tc>
        <w:tc>
          <w:tcPr>
            <w:tcW w:w="81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24DE804" w14:textId="57530CE4" w:rsidR="293D2478" w:rsidRPr="005053D3" w:rsidRDefault="293D2478" w:rsidP="293D2478">
            <w:pPr>
              <w:jc w:val="center"/>
              <w:rPr>
                <w:sz w:val="22"/>
                <w:szCs w:val="22"/>
              </w:rPr>
            </w:pPr>
            <w:r w:rsidRPr="005053D3">
              <w:rPr>
                <w:rFonts w:eastAsia="Arial"/>
                <w:sz w:val="22"/>
                <w:szCs w:val="22"/>
              </w:rPr>
              <w:t>10.77</w:t>
            </w:r>
          </w:p>
        </w:tc>
      </w:tr>
      <w:tr w:rsidR="293D2478" w:rsidRPr="00852C00" w14:paraId="6FD8E4C7" w14:textId="77777777" w:rsidTr="00F03A92">
        <w:trPr>
          <w:trHeight w:val="315"/>
        </w:trPr>
        <w:tc>
          <w:tcPr>
            <w:tcW w:w="4528" w:type="dxa"/>
            <w:vMerge/>
            <w:vAlign w:val="center"/>
          </w:tcPr>
          <w:p w14:paraId="3FD02FCF" w14:textId="77777777" w:rsidR="008C45CA" w:rsidRPr="005053D3" w:rsidRDefault="008C45CA">
            <w:pPr>
              <w:rPr>
                <w:sz w:val="22"/>
                <w:szCs w:val="22"/>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8C2AFB5" w14:textId="28D21A15" w:rsidR="293D2478" w:rsidRPr="005053D3" w:rsidRDefault="293D2478" w:rsidP="293D2478">
            <w:pPr>
              <w:jc w:val="center"/>
              <w:rPr>
                <w:sz w:val="22"/>
                <w:szCs w:val="22"/>
              </w:rPr>
            </w:pPr>
            <w:r w:rsidRPr="005053D3">
              <w:rPr>
                <w:rFonts w:eastAsia="Arial"/>
                <w:sz w:val="22"/>
                <w:szCs w:val="22"/>
              </w:rPr>
              <w:t>15%</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14D0588" w14:textId="5B078B2B" w:rsidR="293D2478" w:rsidRPr="005053D3" w:rsidRDefault="293D2478" w:rsidP="293D2478">
            <w:pPr>
              <w:jc w:val="center"/>
              <w:rPr>
                <w:sz w:val="22"/>
                <w:szCs w:val="22"/>
              </w:rPr>
            </w:pPr>
            <w:r w:rsidRPr="005053D3">
              <w:rPr>
                <w:rFonts w:eastAsia="Arial"/>
                <w:sz w:val="22"/>
                <w:szCs w:val="22"/>
              </w:rPr>
              <w:t>56.18</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AC4D86D" w14:textId="68ED2CE7" w:rsidR="293D2478" w:rsidRPr="005053D3" w:rsidRDefault="293D2478" w:rsidP="293D2478">
            <w:pPr>
              <w:jc w:val="center"/>
              <w:rPr>
                <w:sz w:val="22"/>
                <w:szCs w:val="22"/>
              </w:rPr>
            </w:pPr>
            <w:r w:rsidRPr="005053D3">
              <w:rPr>
                <w:rFonts w:eastAsia="Arial"/>
                <w:sz w:val="22"/>
                <w:szCs w:val="22"/>
              </w:rPr>
              <w:t>29.22</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4FA7543" w14:textId="6561D9F6" w:rsidR="293D2478" w:rsidRPr="005053D3" w:rsidRDefault="293D2478" w:rsidP="293D2478">
            <w:pPr>
              <w:jc w:val="center"/>
              <w:rPr>
                <w:sz w:val="22"/>
                <w:szCs w:val="22"/>
              </w:rPr>
            </w:pPr>
            <w:r w:rsidRPr="005053D3">
              <w:rPr>
                <w:rFonts w:eastAsia="Arial"/>
                <w:sz w:val="22"/>
                <w:szCs w:val="22"/>
              </w:rPr>
              <w:t>20.08</w:t>
            </w:r>
          </w:p>
        </w:tc>
        <w:tc>
          <w:tcPr>
            <w:tcW w:w="81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2A0F8D8" w14:textId="08DCAEF3" w:rsidR="293D2478" w:rsidRPr="005053D3" w:rsidRDefault="293D2478" w:rsidP="293D2478">
            <w:pPr>
              <w:jc w:val="center"/>
              <w:rPr>
                <w:sz w:val="22"/>
                <w:szCs w:val="22"/>
              </w:rPr>
            </w:pPr>
            <w:r w:rsidRPr="005053D3">
              <w:rPr>
                <w:rFonts w:eastAsia="Arial"/>
                <w:sz w:val="22"/>
                <w:szCs w:val="22"/>
              </w:rPr>
              <w:t>15.83</w:t>
            </w:r>
          </w:p>
        </w:tc>
      </w:tr>
      <w:tr w:rsidR="293D2478" w:rsidRPr="00852C00" w14:paraId="0B2975F8" w14:textId="77777777" w:rsidTr="00F03A92">
        <w:trPr>
          <w:trHeight w:val="315"/>
        </w:trPr>
        <w:tc>
          <w:tcPr>
            <w:tcW w:w="4528"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F615394" w14:textId="00EB641E" w:rsidR="293D2478" w:rsidRPr="005053D3" w:rsidRDefault="293D2478" w:rsidP="293D2478">
            <w:pPr>
              <w:jc w:val="center"/>
              <w:rPr>
                <w:sz w:val="22"/>
                <w:szCs w:val="22"/>
              </w:rPr>
            </w:pPr>
            <w:r w:rsidRPr="005053D3">
              <w:rPr>
                <w:rFonts w:eastAsia="Arial"/>
                <w:sz w:val="22"/>
                <w:szCs w:val="22"/>
              </w:rPr>
              <w:t>Model Evaluation</w:t>
            </w:r>
          </w:p>
          <w:p w14:paraId="0E860B28" w14:textId="2ACC2F70" w:rsidR="0A807C47" w:rsidRPr="005053D3" w:rsidRDefault="0A807C47" w:rsidP="293D2478">
            <w:pPr>
              <w:jc w:val="center"/>
              <w:rPr>
                <w:sz w:val="22"/>
                <w:szCs w:val="22"/>
              </w:rPr>
            </w:pPr>
            <w:r w:rsidRPr="005053D3">
              <w:rPr>
                <w:color w:val="000000" w:themeColor="text1"/>
                <w:sz w:val="22"/>
                <w:szCs w:val="22"/>
              </w:rPr>
              <w:t>(Seconds)</w:t>
            </w:r>
          </w:p>
          <w:p w14:paraId="31A129B1" w14:textId="2671DCC3" w:rsidR="0A807C47" w:rsidRPr="005053D3" w:rsidRDefault="0A807C47" w:rsidP="293D2478">
            <w:pPr>
              <w:jc w:val="center"/>
              <w:rPr>
                <w:sz w:val="22"/>
                <w:szCs w:val="22"/>
              </w:rPr>
            </w:pPr>
            <w:r w:rsidRPr="005053D3">
              <w:rPr>
                <w:color w:val="000000" w:themeColor="text1"/>
                <w:sz w:val="22"/>
                <w:szCs w:val="22"/>
              </w:rPr>
              <w:t>wall-clock time</w:t>
            </w:r>
          </w:p>
          <w:p w14:paraId="16324DE2" w14:textId="5403FC24" w:rsidR="293D2478" w:rsidRPr="005053D3" w:rsidRDefault="293D2478" w:rsidP="293D2478">
            <w:pPr>
              <w:jc w:val="center"/>
              <w:rPr>
                <w:rFonts w:eastAsia="Arial"/>
                <w:sz w:val="22"/>
                <w:szCs w:val="22"/>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EABB925" w14:textId="78767AAE" w:rsidR="293D2478" w:rsidRPr="005053D3" w:rsidRDefault="293D2478" w:rsidP="293D2478">
            <w:pPr>
              <w:jc w:val="center"/>
              <w:rPr>
                <w:sz w:val="22"/>
                <w:szCs w:val="22"/>
              </w:rPr>
            </w:pPr>
            <w:r w:rsidRPr="005053D3">
              <w:rPr>
                <w:rFonts w:eastAsia="Arial"/>
                <w:sz w:val="22"/>
                <w:szCs w:val="22"/>
              </w:rPr>
              <w:t>1%</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C7A5093" w14:textId="22FDC02F" w:rsidR="293D2478" w:rsidRPr="005053D3" w:rsidRDefault="293D2478" w:rsidP="293D2478">
            <w:pPr>
              <w:jc w:val="center"/>
              <w:rPr>
                <w:sz w:val="22"/>
                <w:szCs w:val="22"/>
              </w:rPr>
            </w:pPr>
            <w:r w:rsidRPr="005053D3">
              <w:rPr>
                <w:rFonts w:eastAsia="Arial"/>
                <w:sz w:val="22"/>
                <w:szCs w:val="22"/>
              </w:rPr>
              <w:t>6</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BAA6B5E" w14:textId="16B48E8D" w:rsidR="293D2478" w:rsidRPr="005053D3" w:rsidRDefault="293D2478" w:rsidP="293D2478">
            <w:pPr>
              <w:jc w:val="center"/>
              <w:rPr>
                <w:sz w:val="22"/>
                <w:szCs w:val="22"/>
              </w:rPr>
            </w:pPr>
            <w:r w:rsidRPr="005053D3">
              <w:rPr>
                <w:rFonts w:eastAsia="Arial"/>
                <w:sz w:val="22"/>
                <w:szCs w:val="22"/>
              </w:rPr>
              <w:t>4</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6C8267F" w14:textId="47E7D8B0" w:rsidR="293D2478" w:rsidRPr="005053D3" w:rsidRDefault="293D2478" w:rsidP="293D2478">
            <w:pPr>
              <w:jc w:val="center"/>
              <w:rPr>
                <w:sz w:val="22"/>
                <w:szCs w:val="22"/>
              </w:rPr>
            </w:pPr>
            <w:r w:rsidRPr="005053D3">
              <w:rPr>
                <w:rFonts w:eastAsia="Arial"/>
                <w:sz w:val="22"/>
                <w:szCs w:val="22"/>
              </w:rPr>
              <w:t>4</w:t>
            </w:r>
          </w:p>
        </w:tc>
        <w:tc>
          <w:tcPr>
            <w:tcW w:w="81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72BBEBD" w14:textId="518D1A54" w:rsidR="293D2478" w:rsidRPr="005053D3" w:rsidRDefault="293D2478" w:rsidP="293D2478">
            <w:pPr>
              <w:jc w:val="center"/>
              <w:rPr>
                <w:sz w:val="22"/>
                <w:szCs w:val="22"/>
              </w:rPr>
            </w:pPr>
            <w:r w:rsidRPr="005053D3">
              <w:rPr>
                <w:rFonts w:eastAsia="Arial"/>
                <w:sz w:val="22"/>
                <w:szCs w:val="22"/>
              </w:rPr>
              <w:t>1</w:t>
            </w:r>
          </w:p>
        </w:tc>
      </w:tr>
      <w:tr w:rsidR="293D2478" w:rsidRPr="00852C00" w14:paraId="1FA18691" w14:textId="77777777" w:rsidTr="00F03A92">
        <w:trPr>
          <w:trHeight w:val="315"/>
        </w:trPr>
        <w:tc>
          <w:tcPr>
            <w:tcW w:w="4528" w:type="dxa"/>
            <w:vMerge/>
            <w:vAlign w:val="center"/>
          </w:tcPr>
          <w:p w14:paraId="72C29736" w14:textId="77777777" w:rsidR="008C45CA" w:rsidRPr="005053D3" w:rsidRDefault="008C45CA">
            <w:pPr>
              <w:rPr>
                <w:sz w:val="22"/>
                <w:szCs w:val="22"/>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B7F8B4F" w14:textId="64030478" w:rsidR="293D2478" w:rsidRPr="005053D3" w:rsidRDefault="293D2478" w:rsidP="293D2478">
            <w:pPr>
              <w:jc w:val="center"/>
              <w:rPr>
                <w:sz w:val="22"/>
                <w:szCs w:val="22"/>
              </w:rPr>
            </w:pPr>
            <w:r w:rsidRPr="005053D3">
              <w:rPr>
                <w:rFonts w:eastAsia="Arial"/>
                <w:sz w:val="22"/>
                <w:szCs w:val="22"/>
              </w:rPr>
              <w:t>3%</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8155E91" w14:textId="0EED7B6A" w:rsidR="293D2478" w:rsidRPr="005053D3" w:rsidRDefault="293D2478" w:rsidP="293D2478">
            <w:pPr>
              <w:jc w:val="center"/>
              <w:rPr>
                <w:sz w:val="22"/>
                <w:szCs w:val="22"/>
              </w:rPr>
            </w:pPr>
            <w:r w:rsidRPr="005053D3">
              <w:rPr>
                <w:rFonts w:eastAsia="Arial"/>
                <w:sz w:val="22"/>
                <w:szCs w:val="22"/>
              </w:rPr>
              <w:t>13</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7BB3ED1" w14:textId="09B2C802" w:rsidR="293D2478" w:rsidRPr="005053D3" w:rsidRDefault="293D2478" w:rsidP="293D2478">
            <w:pPr>
              <w:jc w:val="center"/>
              <w:rPr>
                <w:sz w:val="22"/>
                <w:szCs w:val="22"/>
              </w:rPr>
            </w:pPr>
            <w:r w:rsidRPr="005053D3">
              <w:rPr>
                <w:rFonts w:eastAsia="Arial"/>
                <w:sz w:val="22"/>
                <w:szCs w:val="22"/>
              </w:rPr>
              <w:t>9</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48385DD" w14:textId="6A1A864B" w:rsidR="293D2478" w:rsidRPr="005053D3" w:rsidRDefault="293D2478" w:rsidP="293D2478">
            <w:pPr>
              <w:jc w:val="center"/>
              <w:rPr>
                <w:sz w:val="22"/>
                <w:szCs w:val="22"/>
              </w:rPr>
            </w:pPr>
            <w:r w:rsidRPr="005053D3">
              <w:rPr>
                <w:rFonts w:eastAsia="Arial"/>
                <w:sz w:val="22"/>
                <w:szCs w:val="22"/>
              </w:rPr>
              <w:t>8</w:t>
            </w:r>
          </w:p>
        </w:tc>
        <w:tc>
          <w:tcPr>
            <w:tcW w:w="81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8ADB716" w14:textId="50BFBE3F" w:rsidR="293D2478" w:rsidRPr="005053D3" w:rsidRDefault="293D2478" w:rsidP="293D2478">
            <w:pPr>
              <w:jc w:val="center"/>
              <w:rPr>
                <w:sz w:val="22"/>
                <w:szCs w:val="22"/>
              </w:rPr>
            </w:pPr>
            <w:r w:rsidRPr="005053D3">
              <w:rPr>
                <w:rFonts w:eastAsia="Arial"/>
                <w:sz w:val="22"/>
                <w:szCs w:val="22"/>
              </w:rPr>
              <w:t>8</w:t>
            </w:r>
          </w:p>
        </w:tc>
      </w:tr>
      <w:tr w:rsidR="293D2478" w:rsidRPr="00852C00" w14:paraId="18F353F4" w14:textId="77777777" w:rsidTr="00F03A92">
        <w:trPr>
          <w:trHeight w:val="315"/>
        </w:trPr>
        <w:tc>
          <w:tcPr>
            <w:tcW w:w="4528" w:type="dxa"/>
            <w:vMerge/>
            <w:vAlign w:val="center"/>
          </w:tcPr>
          <w:p w14:paraId="3C8DCC63" w14:textId="77777777" w:rsidR="008C45CA" w:rsidRPr="005053D3" w:rsidRDefault="008C45CA">
            <w:pPr>
              <w:rPr>
                <w:sz w:val="22"/>
                <w:szCs w:val="22"/>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FF26A54" w14:textId="20C54935" w:rsidR="293D2478" w:rsidRPr="005053D3" w:rsidRDefault="293D2478" w:rsidP="293D2478">
            <w:pPr>
              <w:jc w:val="center"/>
              <w:rPr>
                <w:sz w:val="22"/>
                <w:szCs w:val="22"/>
              </w:rPr>
            </w:pPr>
            <w:r w:rsidRPr="005053D3">
              <w:rPr>
                <w:rFonts w:eastAsia="Arial"/>
                <w:sz w:val="22"/>
                <w:szCs w:val="22"/>
              </w:rPr>
              <w:t>5%</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3263A08" w14:textId="46B2BB2C" w:rsidR="293D2478" w:rsidRPr="005053D3" w:rsidRDefault="293D2478" w:rsidP="293D2478">
            <w:pPr>
              <w:jc w:val="center"/>
              <w:rPr>
                <w:sz w:val="22"/>
                <w:szCs w:val="22"/>
              </w:rPr>
            </w:pPr>
            <w:r w:rsidRPr="005053D3">
              <w:rPr>
                <w:rFonts w:eastAsia="Arial"/>
                <w:sz w:val="22"/>
                <w:szCs w:val="22"/>
              </w:rPr>
              <w:t>20</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100B20D" w14:textId="23BA8976" w:rsidR="293D2478" w:rsidRPr="005053D3" w:rsidRDefault="293D2478" w:rsidP="293D2478">
            <w:pPr>
              <w:jc w:val="center"/>
              <w:rPr>
                <w:sz w:val="22"/>
                <w:szCs w:val="22"/>
              </w:rPr>
            </w:pPr>
            <w:r w:rsidRPr="005053D3">
              <w:rPr>
                <w:rFonts w:eastAsia="Arial"/>
                <w:sz w:val="22"/>
                <w:szCs w:val="22"/>
              </w:rPr>
              <w:t>12</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741ACA1" w14:textId="4BF84A21" w:rsidR="293D2478" w:rsidRPr="005053D3" w:rsidRDefault="293D2478" w:rsidP="293D2478">
            <w:pPr>
              <w:jc w:val="center"/>
              <w:rPr>
                <w:sz w:val="22"/>
                <w:szCs w:val="22"/>
              </w:rPr>
            </w:pPr>
            <w:r w:rsidRPr="005053D3">
              <w:rPr>
                <w:rFonts w:eastAsia="Arial"/>
                <w:sz w:val="22"/>
                <w:szCs w:val="22"/>
              </w:rPr>
              <w:t>11</w:t>
            </w:r>
          </w:p>
        </w:tc>
        <w:tc>
          <w:tcPr>
            <w:tcW w:w="81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C72A18D" w14:textId="196457B9" w:rsidR="293D2478" w:rsidRPr="005053D3" w:rsidRDefault="293D2478" w:rsidP="293D2478">
            <w:pPr>
              <w:jc w:val="center"/>
              <w:rPr>
                <w:sz w:val="22"/>
                <w:szCs w:val="22"/>
              </w:rPr>
            </w:pPr>
            <w:r w:rsidRPr="005053D3">
              <w:rPr>
                <w:rFonts w:eastAsia="Arial"/>
                <w:sz w:val="22"/>
                <w:szCs w:val="22"/>
              </w:rPr>
              <w:t>12</w:t>
            </w:r>
          </w:p>
        </w:tc>
      </w:tr>
      <w:tr w:rsidR="293D2478" w:rsidRPr="00852C00" w14:paraId="2E0EA00C" w14:textId="77777777" w:rsidTr="00F03A92">
        <w:trPr>
          <w:trHeight w:val="315"/>
        </w:trPr>
        <w:tc>
          <w:tcPr>
            <w:tcW w:w="4528" w:type="dxa"/>
            <w:vMerge/>
            <w:vAlign w:val="center"/>
          </w:tcPr>
          <w:p w14:paraId="45DB8EA1" w14:textId="77777777" w:rsidR="008C45CA" w:rsidRPr="005053D3" w:rsidRDefault="008C45CA">
            <w:pPr>
              <w:rPr>
                <w:sz w:val="22"/>
                <w:szCs w:val="22"/>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3DFE521" w14:textId="48B5F103" w:rsidR="293D2478" w:rsidRPr="005053D3" w:rsidRDefault="293D2478" w:rsidP="293D2478">
            <w:pPr>
              <w:jc w:val="center"/>
              <w:rPr>
                <w:sz w:val="22"/>
                <w:szCs w:val="22"/>
              </w:rPr>
            </w:pPr>
            <w:r w:rsidRPr="005053D3">
              <w:rPr>
                <w:rFonts w:eastAsia="Arial"/>
                <w:sz w:val="22"/>
                <w:szCs w:val="22"/>
              </w:rPr>
              <w:t>10%</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6348F2" w14:textId="2B0EB298" w:rsidR="293D2478" w:rsidRPr="005053D3" w:rsidRDefault="293D2478" w:rsidP="293D2478">
            <w:pPr>
              <w:jc w:val="center"/>
              <w:rPr>
                <w:sz w:val="22"/>
                <w:szCs w:val="22"/>
              </w:rPr>
            </w:pPr>
            <w:r w:rsidRPr="005053D3">
              <w:rPr>
                <w:rFonts w:eastAsia="Arial"/>
                <w:sz w:val="22"/>
                <w:szCs w:val="22"/>
              </w:rPr>
              <w:t>39</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A0AB2A5" w14:textId="4E8333CB" w:rsidR="293D2478" w:rsidRPr="005053D3" w:rsidRDefault="293D2478" w:rsidP="293D2478">
            <w:pPr>
              <w:jc w:val="center"/>
              <w:rPr>
                <w:sz w:val="22"/>
                <w:szCs w:val="22"/>
              </w:rPr>
            </w:pPr>
            <w:r w:rsidRPr="005053D3">
              <w:rPr>
                <w:rFonts w:eastAsia="Arial"/>
                <w:sz w:val="22"/>
                <w:szCs w:val="22"/>
              </w:rPr>
              <w:t>22</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EEE7353" w14:textId="798A9793" w:rsidR="293D2478" w:rsidRPr="005053D3" w:rsidRDefault="293D2478" w:rsidP="293D2478">
            <w:pPr>
              <w:jc w:val="center"/>
              <w:rPr>
                <w:sz w:val="22"/>
                <w:szCs w:val="22"/>
              </w:rPr>
            </w:pPr>
            <w:r w:rsidRPr="005053D3">
              <w:rPr>
                <w:rFonts w:eastAsia="Arial"/>
                <w:sz w:val="22"/>
                <w:szCs w:val="22"/>
              </w:rPr>
              <w:t>21</w:t>
            </w:r>
          </w:p>
        </w:tc>
        <w:tc>
          <w:tcPr>
            <w:tcW w:w="81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9B6C6ED" w14:textId="3A5A4DBF" w:rsidR="293D2478" w:rsidRPr="005053D3" w:rsidRDefault="293D2478" w:rsidP="293D2478">
            <w:pPr>
              <w:jc w:val="center"/>
              <w:rPr>
                <w:sz w:val="22"/>
                <w:szCs w:val="22"/>
              </w:rPr>
            </w:pPr>
            <w:r w:rsidRPr="005053D3">
              <w:rPr>
                <w:rFonts w:eastAsia="Arial"/>
                <w:sz w:val="22"/>
                <w:szCs w:val="22"/>
              </w:rPr>
              <w:t>21</w:t>
            </w:r>
          </w:p>
        </w:tc>
      </w:tr>
      <w:tr w:rsidR="293D2478" w:rsidRPr="00852C00" w14:paraId="0FFBDA03" w14:textId="77777777" w:rsidTr="00F03A92">
        <w:trPr>
          <w:trHeight w:val="315"/>
        </w:trPr>
        <w:tc>
          <w:tcPr>
            <w:tcW w:w="4528" w:type="dxa"/>
            <w:vMerge/>
            <w:vAlign w:val="center"/>
          </w:tcPr>
          <w:p w14:paraId="1A611E25" w14:textId="77777777" w:rsidR="008C45CA" w:rsidRPr="005053D3" w:rsidRDefault="008C45CA">
            <w:pPr>
              <w:rPr>
                <w:sz w:val="22"/>
                <w:szCs w:val="22"/>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084E30E" w14:textId="546A6C05" w:rsidR="293D2478" w:rsidRPr="005053D3" w:rsidRDefault="293D2478" w:rsidP="293D2478">
            <w:pPr>
              <w:jc w:val="center"/>
              <w:rPr>
                <w:sz w:val="22"/>
                <w:szCs w:val="22"/>
              </w:rPr>
            </w:pPr>
            <w:r w:rsidRPr="005053D3">
              <w:rPr>
                <w:rFonts w:eastAsia="Arial"/>
                <w:sz w:val="22"/>
                <w:szCs w:val="22"/>
              </w:rPr>
              <w:t>15%</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60CC9D6" w14:textId="65240C15" w:rsidR="293D2478" w:rsidRPr="005053D3" w:rsidRDefault="293D2478" w:rsidP="293D2478">
            <w:pPr>
              <w:jc w:val="center"/>
              <w:rPr>
                <w:sz w:val="22"/>
                <w:szCs w:val="22"/>
              </w:rPr>
            </w:pPr>
            <w:r w:rsidRPr="005053D3">
              <w:rPr>
                <w:rFonts w:eastAsia="Arial"/>
                <w:sz w:val="22"/>
                <w:szCs w:val="22"/>
              </w:rPr>
              <w:t>59</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4C63E39" w14:textId="216F0654" w:rsidR="293D2478" w:rsidRPr="005053D3" w:rsidRDefault="293D2478" w:rsidP="293D2478">
            <w:pPr>
              <w:jc w:val="center"/>
              <w:rPr>
                <w:sz w:val="22"/>
                <w:szCs w:val="22"/>
              </w:rPr>
            </w:pPr>
            <w:r w:rsidRPr="005053D3">
              <w:rPr>
                <w:rFonts w:eastAsia="Arial"/>
                <w:sz w:val="22"/>
                <w:szCs w:val="22"/>
              </w:rPr>
              <w:t>32</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5E88153" w14:textId="4D3722BE" w:rsidR="293D2478" w:rsidRPr="005053D3" w:rsidRDefault="293D2478" w:rsidP="293D2478">
            <w:pPr>
              <w:jc w:val="center"/>
              <w:rPr>
                <w:sz w:val="22"/>
                <w:szCs w:val="22"/>
              </w:rPr>
            </w:pPr>
            <w:r w:rsidRPr="005053D3">
              <w:rPr>
                <w:rFonts w:eastAsia="Arial"/>
                <w:sz w:val="22"/>
                <w:szCs w:val="22"/>
              </w:rPr>
              <w:t>30</w:t>
            </w:r>
          </w:p>
        </w:tc>
        <w:tc>
          <w:tcPr>
            <w:tcW w:w="81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633847A" w14:textId="28ABCB57" w:rsidR="293D2478" w:rsidRPr="005053D3" w:rsidRDefault="293D2478" w:rsidP="293D2478">
            <w:pPr>
              <w:jc w:val="center"/>
              <w:rPr>
                <w:sz w:val="22"/>
                <w:szCs w:val="22"/>
              </w:rPr>
            </w:pPr>
            <w:r w:rsidRPr="005053D3">
              <w:rPr>
                <w:rFonts w:eastAsia="Arial"/>
                <w:sz w:val="22"/>
                <w:szCs w:val="22"/>
              </w:rPr>
              <w:t>31</w:t>
            </w:r>
          </w:p>
        </w:tc>
      </w:tr>
      <w:tr w:rsidR="293D2478" w:rsidRPr="00852C00" w14:paraId="5D3BE871" w14:textId="77777777" w:rsidTr="00F03A92">
        <w:trPr>
          <w:trHeight w:val="315"/>
        </w:trPr>
        <w:tc>
          <w:tcPr>
            <w:tcW w:w="4528"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EC5B905" w14:textId="70B48F55" w:rsidR="7EC0AF06" w:rsidRPr="00F03A92" w:rsidRDefault="293D2478" w:rsidP="293D2478">
            <w:pPr>
              <w:jc w:val="center"/>
              <w:rPr>
                <w:sz w:val="22"/>
                <w:szCs w:val="22"/>
              </w:rPr>
            </w:pPr>
            <w:r w:rsidRPr="005053D3">
              <w:rPr>
                <w:rFonts w:eastAsia="Arial"/>
                <w:sz w:val="22"/>
                <w:szCs w:val="22"/>
              </w:rPr>
              <w:t>Total Time including reading data, training model, evaluation, save metics and best model</w:t>
            </w:r>
            <w:r w:rsidR="00F03A92">
              <w:rPr>
                <w:sz w:val="22"/>
                <w:szCs w:val="22"/>
              </w:rPr>
              <w:t xml:space="preserve"> </w:t>
            </w:r>
          </w:p>
          <w:p w14:paraId="4E49F535" w14:textId="41814ACB" w:rsidR="293D2478" w:rsidRPr="00F03A92" w:rsidRDefault="7EC0AF06" w:rsidP="293D2478">
            <w:pPr>
              <w:jc w:val="center"/>
              <w:rPr>
                <w:sz w:val="22"/>
                <w:szCs w:val="22"/>
              </w:rPr>
            </w:pPr>
            <w:r w:rsidRPr="005053D3">
              <w:rPr>
                <w:color w:val="000000" w:themeColor="text1"/>
                <w:sz w:val="22"/>
                <w:szCs w:val="22"/>
              </w:rPr>
              <w:t>wall-clock time</w:t>
            </w:r>
            <w:r w:rsidR="00F03A92">
              <w:rPr>
                <w:color w:val="000000" w:themeColor="text1"/>
                <w:sz w:val="22"/>
                <w:szCs w:val="22"/>
              </w:rPr>
              <w:t xml:space="preserve"> </w:t>
            </w:r>
            <w:r w:rsidR="00F03A92" w:rsidRPr="005053D3">
              <w:rPr>
                <w:color w:val="000000" w:themeColor="text1"/>
                <w:sz w:val="22"/>
                <w:szCs w:val="22"/>
              </w:rPr>
              <w:t>(Minutes)</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79C3A8" w14:textId="514D2197" w:rsidR="293D2478" w:rsidRPr="005053D3" w:rsidRDefault="293D2478" w:rsidP="293D2478">
            <w:pPr>
              <w:jc w:val="center"/>
              <w:rPr>
                <w:sz w:val="22"/>
                <w:szCs w:val="22"/>
              </w:rPr>
            </w:pPr>
            <w:r w:rsidRPr="005053D3">
              <w:rPr>
                <w:rFonts w:eastAsia="Arial"/>
                <w:sz w:val="22"/>
                <w:szCs w:val="22"/>
              </w:rPr>
              <w:t>1%</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F19A0C1" w14:textId="31F64C02" w:rsidR="293D2478" w:rsidRPr="005053D3" w:rsidRDefault="293D2478" w:rsidP="293D2478">
            <w:pPr>
              <w:jc w:val="center"/>
              <w:rPr>
                <w:sz w:val="22"/>
                <w:szCs w:val="22"/>
              </w:rPr>
            </w:pPr>
            <w:r w:rsidRPr="005053D3">
              <w:rPr>
                <w:rFonts w:eastAsia="Arial"/>
                <w:sz w:val="22"/>
                <w:szCs w:val="22"/>
              </w:rPr>
              <w:t>4.22</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4DE37FE" w14:textId="48D0ACFE" w:rsidR="293D2478" w:rsidRPr="005053D3" w:rsidRDefault="293D2478" w:rsidP="293D2478">
            <w:pPr>
              <w:jc w:val="center"/>
              <w:rPr>
                <w:sz w:val="22"/>
                <w:szCs w:val="22"/>
              </w:rPr>
            </w:pPr>
            <w:r w:rsidRPr="005053D3">
              <w:rPr>
                <w:rFonts w:eastAsia="Arial"/>
                <w:sz w:val="22"/>
                <w:szCs w:val="22"/>
              </w:rPr>
              <w:t>2.48</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2D3F7FC" w14:textId="62E48694" w:rsidR="293D2478" w:rsidRPr="005053D3" w:rsidRDefault="293D2478" w:rsidP="293D2478">
            <w:pPr>
              <w:jc w:val="center"/>
              <w:rPr>
                <w:sz w:val="22"/>
                <w:szCs w:val="22"/>
              </w:rPr>
            </w:pPr>
            <w:r w:rsidRPr="005053D3">
              <w:rPr>
                <w:rFonts w:eastAsia="Arial"/>
                <w:sz w:val="22"/>
                <w:szCs w:val="22"/>
              </w:rPr>
              <w:t>1.95</w:t>
            </w:r>
          </w:p>
        </w:tc>
        <w:tc>
          <w:tcPr>
            <w:tcW w:w="81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28273E1" w14:textId="1D3CD0B5" w:rsidR="293D2478" w:rsidRPr="005053D3" w:rsidRDefault="293D2478" w:rsidP="293D2478">
            <w:pPr>
              <w:jc w:val="center"/>
              <w:rPr>
                <w:sz w:val="22"/>
                <w:szCs w:val="22"/>
              </w:rPr>
            </w:pPr>
            <w:r w:rsidRPr="005053D3">
              <w:rPr>
                <w:rFonts w:eastAsia="Arial"/>
                <w:sz w:val="22"/>
                <w:szCs w:val="22"/>
              </w:rPr>
              <w:t>1.75</w:t>
            </w:r>
          </w:p>
        </w:tc>
      </w:tr>
      <w:tr w:rsidR="293D2478" w:rsidRPr="00852C00" w14:paraId="51710EFE" w14:textId="77777777" w:rsidTr="00F03A92">
        <w:trPr>
          <w:trHeight w:val="315"/>
        </w:trPr>
        <w:tc>
          <w:tcPr>
            <w:tcW w:w="4528" w:type="dxa"/>
            <w:vMerge/>
            <w:vAlign w:val="center"/>
          </w:tcPr>
          <w:p w14:paraId="42E9BC03" w14:textId="77777777" w:rsidR="008C45CA" w:rsidRPr="005053D3" w:rsidRDefault="008C45CA">
            <w:pPr>
              <w:rPr>
                <w:sz w:val="22"/>
                <w:szCs w:val="22"/>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BAAAB48" w14:textId="3C710FE9" w:rsidR="293D2478" w:rsidRPr="005053D3" w:rsidRDefault="293D2478" w:rsidP="293D2478">
            <w:pPr>
              <w:jc w:val="center"/>
              <w:rPr>
                <w:sz w:val="22"/>
                <w:szCs w:val="22"/>
              </w:rPr>
            </w:pPr>
            <w:r w:rsidRPr="005053D3">
              <w:rPr>
                <w:rFonts w:eastAsia="Arial"/>
                <w:sz w:val="22"/>
                <w:szCs w:val="22"/>
              </w:rPr>
              <w:t>3%</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F373B22" w14:textId="1DF50842" w:rsidR="293D2478" w:rsidRPr="005053D3" w:rsidRDefault="293D2478" w:rsidP="293D2478">
            <w:pPr>
              <w:jc w:val="center"/>
              <w:rPr>
                <w:sz w:val="22"/>
                <w:szCs w:val="22"/>
              </w:rPr>
            </w:pPr>
            <w:r w:rsidRPr="005053D3">
              <w:rPr>
                <w:rFonts w:eastAsia="Arial"/>
                <w:sz w:val="22"/>
                <w:szCs w:val="22"/>
              </w:rPr>
              <w:t>11.55</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6A7EBC1" w14:textId="230FF381" w:rsidR="293D2478" w:rsidRPr="005053D3" w:rsidRDefault="293D2478" w:rsidP="293D2478">
            <w:pPr>
              <w:jc w:val="center"/>
              <w:rPr>
                <w:sz w:val="22"/>
                <w:szCs w:val="22"/>
              </w:rPr>
            </w:pPr>
            <w:r w:rsidRPr="005053D3">
              <w:rPr>
                <w:rFonts w:eastAsia="Arial"/>
                <w:sz w:val="22"/>
                <w:szCs w:val="22"/>
              </w:rPr>
              <w:t>6.33</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C32985A" w14:textId="48E76201" w:rsidR="293D2478" w:rsidRPr="005053D3" w:rsidRDefault="293D2478" w:rsidP="293D2478">
            <w:pPr>
              <w:jc w:val="center"/>
              <w:rPr>
                <w:sz w:val="22"/>
                <w:szCs w:val="22"/>
              </w:rPr>
            </w:pPr>
            <w:r w:rsidRPr="005053D3">
              <w:rPr>
                <w:rFonts w:eastAsia="Arial"/>
                <w:sz w:val="22"/>
                <w:szCs w:val="22"/>
              </w:rPr>
              <w:t>4.58</w:t>
            </w:r>
          </w:p>
        </w:tc>
        <w:tc>
          <w:tcPr>
            <w:tcW w:w="81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DB1E1F2" w14:textId="6EE4CC72" w:rsidR="293D2478" w:rsidRPr="005053D3" w:rsidRDefault="293D2478" w:rsidP="293D2478">
            <w:pPr>
              <w:jc w:val="center"/>
              <w:rPr>
                <w:sz w:val="22"/>
                <w:szCs w:val="22"/>
              </w:rPr>
            </w:pPr>
            <w:r w:rsidRPr="005053D3">
              <w:rPr>
                <w:rFonts w:eastAsia="Arial"/>
                <w:sz w:val="22"/>
                <w:szCs w:val="22"/>
              </w:rPr>
              <w:t>3.70</w:t>
            </w:r>
          </w:p>
        </w:tc>
      </w:tr>
      <w:tr w:rsidR="293D2478" w:rsidRPr="00852C00" w14:paraId="3D4D3C24" w14:textId="77777777" w:rsidTr="00F03A92">
        <w:trPr>
          <w:trHeight w:val="315"/>
        </w:trPr>
        <w:tc>
          <w:tcPr>
            <w:tcW w:w="4528" w:type="dxa"/>
            <w:vMerge/>
            <w:vAlign w:val="center"/>
          </w:tcPr>
          <w:p w14:paraId="1B329903" w14:textId="77777777" w:rsidR="008C45CA" w:rsidRPr="005053D3" w:rsidRDefault="008C45CA">
            <w:pPr>
              <w:rPr>
                <w:sz w:val="22"/>
                <w:szCs w:val="22"/>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2BC9076" w14:textId="01E944B1" w:rsidR="293D2478" w:rsidRPr="005053D3" w:rsidRDefault="293D2478" w:rsidP="293D2478">
            <w:pPr>
              <w:jc w:val="center"/>
              <w:rPr>
                <w:sz w:val="22"/>
                <w:szCs w:val="22"/>
              </w:rPr>
            </w:pPr>
            <w:r w:rsidRPr="005053D3">
              <w:rPr>
                <w:rFonts w:eastAsia="Arial"/>
                <w:sz w:val="22"/>
                <w:szCs w:val="22"/>
              </w:rPr>
              <w:t>5%</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195835C" w14:textId="6356E551" w:rsidR="293D2478" w:rsidRPr="005053D3" w:rsidRDefault="293D2478" w:rsidP="293D2478">
            <w:pPr>
              <w:jc w:val="center"/>
              <w:rPr>
                <w:sz w:val="22"/>
                <w:szCs w:val="22"/>
              </w:rPr>
            </w:pPr>
            <w:r w:rsidRPr="005053D3">
              <w:rPr>
                <w:rFonts w:eastAsia="Arial"/>
                <w:sz w:val="22"/>
                <w:szCs w:val="22"/>
              </w:rPr>
              <w:t>19.05</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B9B3E3E" w14:textId="01400990" w:rsidR="293D2478" w:rsidRPr="005053D3" w:rsidRDefault="293D2478" w:rsidP="293D2478">
            <w:pPr>
              <w:jc w:val="center"/>
              <w:rPr>
                <w:sz w:val="22"/>
                <w:szCs w:val="22"/>
              </w:rPr>
            </w:pPr>
            <w:r w:rsidRPr="005053D3">
              <w:rPr>
                <w:rFonts w:eastAsia="Arial"/>
                <w:sz w:val="22"/>
                <w:szCs w:val="22"/>
              </w:rPr>
              <w:t>10.23</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6249169" w14:textId="5970AB9F" w:rsidR="293D2478" w:rsidRPr="005053D3" w:rsidRDefault="293D2478" w:rsidP="293D2478">
            <w:pPr>
              <w:jc w:val="center"/>
              <w:rPr>
                <w:sz w:val="22"/>
                <w:szCs w:val="22"/>
              </w:rPr>
            </w:pPr>
            <w:r w:rsidRPr="005053D3">
              <w:rPr>
                <w:rFonts w:eastAsia="Arial"/>
                <w:sz w:val="22"/>
                <w:szCs w:val="22"/>
              </w:rPr>
              <w:t>7.23</w:t>
            </w:r>
          </w:p>
        </w:tc>
        <w:tc>
          <w:tcPr>
            <w:tcW w:w="81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99174E6" w14:textId="6E87D118" w:rsidR="293D2478" w:rsidRPr="005053D3" w:rsidRDefault="293D2478" w:rsidP="293D2478">
            <w:pPr>
              <w:jc w:val="center"/>
              <w:rPr>
                <w:sz w:val="22"/>
                <w:szCs w:val="22"/>
              </w:rPr>
            </w:pPr>
            <w:r w:rsidRPr="005053D3">
              <w:rPr>
                <w:rFonts w:eastAsia="Arial"/>
                <w:sz w:val="22"/>
                <w:szCs w:val="22"/>
              </w:rPr>
              <w:t>5.80</w:t>
            </w:r>
          </w:p>
        </w:tc>
      </w:tr>
      <w:tr w:rsidR="293D2478" w:rsidRPr="00852C00" w14:paraId="6A6E5B3E" w14:textId="77777777" w:rsidTr="00F03A92">
        <w:trPr>
          <w:trHeight w:val="315"/>
        </w:trPr>
        <w:tc>
          <w:tcPr>
            <w:tcW w:w="4528" w:type="dxa"/>
            <w:vMerge/>
            <w:vAlign w:val="center"/>
          </w:tcPr>
          <w:p w14:paraId="0682906A" w14:textId="77777777" w:rsidR="008C45CA" w:rsidRPr="005053D3" w:rsidRDefault="008C45CA">
            <w:pPr>
              <w:rPr>
                <w:sz w:val="22"/>
                <w:szCs w:val="22"/>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8A93E58" w14:textId="225AD093" w:rsidR="293D2478" w:rsidRPr="005053D3" w:rsidRDefault="293D2478" w:rsidP="293D2478">
            <w:pPr>
              <w:jc w:val="center"/>
              <w:rPr>
                <w:sz w:val="22"/>
                <w:szCs w:val="22"/>
              </w:rPr>
            </w:pPr>
            <w:r w:rsidRPr="005053D3">
              <w:rPr>
                <w:rFonts w:eastAsia="Arial"/>
                <w:sz w:val="22"/>
                <w:szCs w:val="22"/>
              </w:rPr>
              <w:t>10%</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EFB2745" w14:textId="1D97C4ED" w:rsidR="293D2478" w:rsidRPr="005053D3" w:rsidRDefault="293D2478" w:rsidP="293D2478">
            <w:pPr>
              <w:jc w:val="center"/>
              <w:rPr>
                <w:sz w:val="22"/>
                <w:szCs w:val="22"/>
              </w:rPr>
            </w:pPr>
            <w:r w:rsidRPr="005053D3">
              <w:rPr>
                <w:rFonts w:eastAsia="Arial"/>
                <w:sz w:val="22"/>
                <w:szCs w:val="22"/>
              </w:rPr>
              <w:t>38.27</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65F1B2B" w14:textId="09908635" w:rsidR="293D2478" w:rsidRPr="005053D3" w:rsidRDefault="293D2478" w:rsidP="293D2478">
            <w:pPr>
              <w:jc w:val="center"/>
              <w:rPr>
                <w:sz w:val="22"/>
                <w:szCs w:val="22"/>
              </w:rPr>
            </w:pPr>
            <w:r w:rsidRPr="005053D3">
              <w:rPr>
                <w:rFonts w:eastAsia="Arial"/>
                <w:sz w:val="22"/>
                <w:szCs w:val="22"/>
              </w:rPr>
              <w:t>19.95</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77016CE" w14:textId="15D23092" w:rsidR="293D2478" w:rsidRPr="005053D3" w:rsidRDefault="293D2478" w:rsidP="293D2478">
            <w:pPr>
              <w:jc w:val="center"/>
              <w:rPr>
                <w:sz w:val="22"/>
                <w:szCs w:val="22"/>
              </w:rPr>
            </w:pPr>
            <w:r w:rsidRPr="005053D3">
              <w:rPr>
                <w:rFonts w:eastAsia="Arial"/>
                <w:sz w:val="22"/>
                <w:szCs w:val="22"/>
              </w:rPr>
              <w:t>13.92</w:t>
            </w:r>
          </w:p>
        </w:tc>
        <w:tc>
          <w:tcPr>
            <w:tcW w:w="81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040461C" w14:textId="3A83C07B" w:rsidR="293D2478" w:rsidRPr="005053D3" w:rsidRDefault="293D2478" w:rsidP="293D2478">
            <w:pPr>
              <w:jc w:val="center"/>
              <w:rPr>
                <w:sz w:val="22"/>
                <w:szCs w:val="22"/>
              </w:rPr>
            </w:pPr>
            <w:r w:rsidRPr="005053D3">
              <w:rPr>
                <w:rFonts w:eastAsia="Arial"/>
                <w:sz w:val="22"/>
                <w:szCs w:val="22"/>
              </w:rPr>
              <w:t>11.28</w:t>
            </w:r>
          </w:p>
        </w:tc>
      </w:tr>
      <w:tr w:rsidR="293D2478" w:rsidRPr="00852C00" w14:paraId="5D537FEB" w14:textId="77777777" w:rsidTr="00F03A92">
        <w:trPr>
          <w:trHeight w:val="307"/>
        </w:trPr>
        <w:tc>
          <w:tcPr>
            <w:tcW w:w="4528" w:type="dxa"/>
            <w:vMerge/>
            <w:vAlign w:val="center"/>
          </w:tcPr>
          <w:p w14:paraId="6976F0FC" w14:textId="77777777" w:rsidR="008C45CA" w:rsidRPr="005053D3" w:rsidRDefault="008C45CA">
            <w:pPr>
              <w:rPr>
                <w:sz w:val="22"/>
                <w:szCs w:val="22"/>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0E070CE" w14:textId="5E7554B2" w:rsidR="293D2478" w:rsidRPr="005053D3" w:rsidRDefault="293D2478" w:rsidP="293D2478">
            <w:pPr>
              <w:jc w:val="center"/>
              <w:rPr>
                <w:sz w:val="22"/>
                <w:szCs w:val="22"/>
              </w:rPr>
            </w:pPr>
            <w:r w:rsidRPr="005053D3">
              <w:rPr>
                <w:rFonts w:eastAsia="Arial"/>
                <w:sz w:val="22"/>
                <w:szCs w:val="22"/>
              </w:rPr>
              <w:t>15%</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D0A55E3" w14:textId="0E8B7086" w:rsidR="293D2478" w:rsidRPr="005053D3" w:rsidRDefault="293D2478" w:rsidP="293D2478">
            <w:pPr>
              <w:jc w:val="center"/>
              <w:rPr>
                <w:sz w:val="22"/>
                <w:szCs w:val="22"/>
              </w:rPr>
            </w:pPr>
            <w:r w:rsidRPr="005053D3">
              <w:rPr>
                <w:rFonts w:eastAsia="Arial"/>
                <w:sz w:val="22"/>
                <w:szCs w:val="22"/>
              </w:rPr>
              <w:t>56.98</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17A34E3" w14:textId="475D13EB" w:rsidR="293D2478" w:rsidRPr="005053D3" w:rsidRDefault="293D2478" w:rsidP="293D2478">
            <w:pPr>
              <w:jc w:val="center"/>
              <w:rPr>
                <w:sz w:val="22"/>
                <w:szCs w:val="22"/>
              </w:rPr>
            </w:pPr>
            <w:r w:rsidRPr="005053D3">
              <w:rPr>
                <w:rFonts w:eastAsia="Arial"/>
                <w:sz w:val="22"/>
                <w:szCs w:val="22"/>
              </w:rPr>
              <w:t>29.90</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8D76895" w14:textId="4157A383" w:rsidR="293D2478" w:rsidRPr="005053D3" w:rsidRDefault="293D2478" w:rsidP="293D2478">
            <w:pPr>
              <w:jc w:val="center"/>
              <w:rPr>
                <w:sz w:val="22"/>
                <w:szCs w:val="22"/>
              </w:rPr>
            </w:pPr>
            <w:r w:rsidRPr="005053D3">
              <w:rPr>
                <w:rFonts w:eastAsia="Arial"/>
                <w:sz w:val="22"/>
                <w:szCs w:val="22"/>
              </w:rPr>
              <w:t>20.75</w:t>
            </w:r>
          </w:p>
        </w:tc>
        <w:tc>
          <w:tcPr>
            <w:tcW w:w="81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2D0DF0B" w14:textId="58A77E0F" w:rsidR="293D2478" w:rsidRPr="005053D3" w:rsidRDefault="293D2478" w:rsidP="293D2478">
            <w:pPr>
              <w:jc w:val="center"/>
              <w:rPr>
                <w:sz w:val="22"/>
                <w:szCs w:val="22"/>
              </w:rPr>
            </w:pPr>
            <w:r w:rsidRPr="005053D3">
              <w:rPr>
                <w:rFonts w:eastAsia="Arial"/>
                <w:sz w:val="22"/>
                <w:szCs w:val="22"/>
              </w:rPr>
              <w:t>16.50</w:t>
            </w:r>
          </w:p>
        </w:tc>
      </w:tr>
    </w:tbl>
    <w:p w14:paraId="7175C3DA" w14:textId="3794BD96" w:rsidR="293D2478" w:rsidRPr="00852C00" w:rsidRDefault="293D2478" w:rsidP="293D2478"/>
    <w:p w14:paraId="03F47938" w14:textId="27CAF332" w:rsidR="005053D3" w:rsidRPr="00852C00" w:rsidRDefault="005053D3" w:rsidP="005053D3">
      <w:r>
        <w:t xml:space="preserve">Figure 3 below </w:t>
      </w:r>
      <w:r w:rsidRPr="00852C00">
        <w:t>exemplifies the tra</w:t>
      </w:r>
      <w:r>
        <w:t>i</w:t>
      </w:r>
      <w:r w:rsidRPr="00852C00">
        <w:t>ning and validation accuracy and loss</w:t>
      </w:r>
      <w:r w:rsidR="00346044">
        <w:t xml:space="preserve"> over training epochs (10) for the 15% data using 1 GPU</w:t>
      </w:r>
      <w:r w:rsidRPr="00852C00">
        <w:t xml:space="preserve">. By </w:t>
      </w:r>
      <w:r w:rsidRPr="00852C00">
        <w:t>analyzing</w:t>
      </w:r>
      <w:r w:rsidRPr="00852C00">
        <w:t xml:space="preserve"> the curves, it is possible to observe </w:t>
      </w:r>
      <w:r w:rsidR="007065FE">
        <w:t xml:space="preserve">and analyze </w:t>
      </w:r>
      <w:r w:rsidRPr="00852C00">
        <w:t xml:space="preserve">the convergence of the model. In addition, it can be observed that the model is not overfitting since the training accuracy is not spiking up when compared to validation, </w:t>
      </w:r>
      <w:r>
        <w:t>provid</w:t>
      </w:r>
      <w:r w:rsidRPr="00852C00">
        <w:t xml:space="preserve">ing proof of a reliable and able generalization, with reduced bias. </w:t>
      </w:r>
    </w:p>
    <w:p w14:paraId="1D119914" w14:textId="7534B67C" w:rsidR="5FA9D5BA" w:rsidRPr="00852C00" w:rsidRDefault="00FD2187" w:rsidP="5FA9D5BA">
      <w:r>
        <w:rPr>
          <w:noProof/>
        </w:rPr>
        <mc:AlternateContent>
          <mc:Choice Requires="wps">
            <w:drawing>
              <wp:anchor distT="0" distB="0" distL="114300" distR="114300" simplePos="0" relativeHeight="251660289" behindDoc="0" locked="0" layoutInCell="1" allowOverlap="1" wp14:anchorId="1E8232A2" wp14:editId="0D844D9F">
                <wp:simplePos x="0" y="0"/>
                <wp:positionH relativeFrom="column">
                  <wp:posOffset>0</wp:posOffset>
                </wp:positionH>
                <wp:positionV relativeFrom="paragraph">
                  <wp:posOffset>2421255</wp:posOffset>
                </wp:positionV>
                <wp:extent cx="5923915" cy="635"/>
                <wp:effectExtent l="0" t="0" r="0" b="12065"/>
                <wp:wrapSquare wrapText="bothSides"/>
                <wp:docPr id="1030409471" name="Text Box 1"/>
                <wp:cNvGraphicFramePr/>
                <a:graphic xmlns:a="http://schemas.openxmlformats.org/drawingml/2006/main">
                  <a:graphicData uri="http://schemas.microsoft.com/office/word/2010/wordprocessingShape">
                    <wps:wsp>
                      <wps:cNvSpPr txBox="1"/>
                      <wps:spPr>
                        <a:xfrm>
                          <a:off x="0" y="0"/>
                          <a:ext cx="5923915" cy="635"/>
                        </a:xfrm>
                        <a:prstGeom prst="rect">
                          <a:avLst/>
                        </a:prstGeom>
                        <a:solidFill>
                          <a:prstClr val="white"/>
                        </a:solidFill>
                        <a:ln>
                          <a:noFill/>
                        </a:ln>
                      </wps:spPr>
                      <wps:txbx>
                        <w:txbxContent>
                          <w:p w14:paraId="4F8A5C6F" w14:textId="5340F22F" w:rsidR="00FD2187" w:rsidRPr="00150CD5" w:rsidRDefault="00FD2187" w:rsidP="00FD2187">
                            <w:pPr>
                              <w:pStyle w:val="Caption"/>
                              <w:rPr>
                                <w:noProof/>
                                <w:szCs w:val="24"/>
                              </w:rPr>
                            </w:pPr>
                            <w:r>
                              <w:t xml:space="preserve">Figure </w:t>
                            </w:r>
                            <w:r>
                              <w:fldChar w:fldCharType="begin"/>
                            </w:r>
                            <w:r>
                              <w:instrText xml:space="preserve"> SEQ Figure \* ARABIC </w:instrText>
                            </w:r>
                            <w:r>
                              <w:fldChar w:fldCharType="separate"/>
                            </w:r>
                            <w:r w:rsidR="008C76E6">
                              <w:rPr>
                                <w:noProof/>
                              </w:rPr>
                              <w:t>3</w:t>
                            </w:r>
                            <w:r>
                              <w:fldChar w:fldCharType="end"/>
                            </w:r>
                            <w:r>
                              <w:t xml:space="preserve">: </w:t>
                            </w:r>
                            <w:r w:rsidRPr="008C49DD">
                              <w:t xml:space="preserve">Model </w:t>
                            </w:r>
                            <w:r>
                              <w:t xml:space="preserve">Training </w:t>
                            </w:r>
                            <w:r w:rsidRPr="008C49DD">
                              <w:t>Loss a</w:t>
                            </w:r>
                            <w:r>
                              <w:t>nd Accuracy over epochs for 15%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8232A2" id="_x0000_s1027" type="#_x0000_t202" style="position:absolute;left:0;text-align:left;margin-left:0;margin-top:190.65pt;width:466.45pt;height:.05pt;z-index:25166028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" stroked="f">
                <v:textbox style="mso-fit-shape-to-text:t" inset="0,0,0,0">
                  <w:txbxContent>
                    <w:p w14:paraId="4F8A5C6F" w14:textId="5340F22F" w:rsidR="00FD2187" w:rsidRPr="00150CD5" w:rsidRDefault="00FD2187" w:rsidP="00FD2187">
                      <w:pPr>
                        <w:pStyle w:val="Caption"/>
                        <w:rPr>
                          <w:noProof/>
                          <w:szCs w:val="24"/>
                        </w:rPr>
                      </w:pPr>
                      <w:r>
                        <w:t xml:space="preserve">Figure </w:t>
                      </w:r>
                      <w:r>
                        <w:fldChar w:fldCharType="begin"/>
                      </w:r>
                      <w:r>
                        <w:instrText xml:space="preserve"> SEQ Figure \* ARABIC </w:instrText>
                      </w:r>
                      <w:r>
                        <w:fldChar w:fldCharType="separate"/>
                      </w:r>
                      <w:r w:rsidR="008C76E6">
                        <w:rPr>
                          <w:noProof/>
                        </w:rPr>
                        <w:t>3</w:t>
                      </w:r>
                      <w:r>
                        <w:fldChar w:fldCharType="end"/>
                      </w:r>
                      <w:r>
                        <w:t xml:space="preserve">: </w:t>
                      </w:r>
                      <w:r w:rsidRPr="008C49DD">
                        <w:t xml:space="preserve">Model </w:t>
                      </w:r>
                      <w:r>
                        <w:t xml:space="preserve">Training </w:t>
                      </w:r>
                      <w:r w:rsidRPr="008C49DD">
                        <w:t>Loss a</w:t>
                      </w:r>
                      <w:r>
                        <w:t>nd Accuracy over epochs for 15% data</w:t>
                      </w:r>
                    </w:p>
                  </w:txbxContent>
                </v:textbox>
                <w10:wrap type="square"/>
              </v:shape>
            </w:pict>
          </mc:Fallback>
        </mc:AlternateContent>
      </w:r>
      <w:r>
        <w:rPr>
          <w:noProof/>
          <w14:ligatures w14:val="standardContextual"/>
        </w:rPr>
        <mc:AlternateContent>
          <mc:Choice Requires="wpg">
            <w:drawing>
              <wp:anchor distT="0" distB="0" distL="114300" distR="114300" simplePos="0" relativeHeight="251658241" behindDoc="0" locked="0" layoutInCell="1" allowOverlap="1" wp14:anchorId="6D17FECE" wp14:editId="4835C1FA">
                <wp:simplePos x="0" y="0"/>
                <wp:positionH relativeFrom="column">
                  <wp:posOffset>0</wp:posOffset>
                </wp:positionH>
                <wp:positionV relativeFrom="paragraph">
                  <wp:posOffset>199390</wp:posOffset>
                </wp:positionV>
                <wp:extent cx="5923915" cy="2164715"/>
                <wp:effectExtent l="0" t="0" r="0" b="0"/>
                <wp:wrapSquare wrapText="bothSides"/>
                <wp:docPr id="2006563417" name="Group 1"/>
                <wp:cNvGraphicFramePr/>
                <a:graphic xmlns:a="http://schemas.openxmlformats.org/drawingml/2006/main">
                  <a:graphicData uri="http://schemas.microsoft.com/office/word/2010/wordprocessingGroup">
                    <wpg:wgp>
                      <wpg:cNvGrpSpPr/>
                      <wpg:grpSpPr>
                        <a:xfrm>
                          <a:off x="0" y="0"/>
                          <a:ext cx="5923915" cy="2164715"/>
                          <a:chOff x="0" y="0"/>
                          <a:chExt cx="5923915" cy="2164715"/>
                        </a:xfrm>
                      </wpg:grpSpPr>
                      <pic:pic xmlns:pic="http://schemas.openxmlformats.org/drawingml/2006/picture">
                        <pic:nvPicPr>
                          <pic:cNvPr id="199133058" name="drawing"/>
                          <pic:cNvPicPr>
                            <a:picLocks noChangeAspect="1"/>
                          </pic:cNvPicPr>
                        </pic:nvPicPr>
                        <pic:blipFill>
                          <a:blip r:embed="rId20">
                            <a:extLst>
                              <a:ext uri="{28A0092B-C50C-407E-A947-70E740481C1C}">
                                <a14:useLocalDpi xmlns:a14="http://schemas.microsoft.com/office/drawing/2010/main"/>
                              </a:ext>
                            </a:extLst>
                          </a:blip>
                          <a:stretch>
                            <a:fillRect/>
                          </a:stretch>
                        </pic:blipFill>
                        <pic:spPr>
                          <a:xfrm>
                            <a:off x="3037840" y="0"/>
                            <a:ext cx="2886075" cy="2084705"/>
                          </a:xfrm>
                          <a:prstGeom prst="rect">
                            <a:avLst/>
                          </a:prstGeom>
                        </pic:spPr>
                      </pic:pic>
                      <pic:pic xmlns:pic="http://schemas.openxmlformats.org/drawingml/2006/picture">
                        <pic:nvPicPr>
                          <pic:cNvPr id="1175900795" name="drawing"/>
                          <pic:cNvPicPr>
                            <a:picLocks noChangeAspect="1"/>
                          </pic:cNvPicPr>
                        </pic:nvPicPr>
                        <pic:blipFill>
                          <a:blip r:embed="rId21">
                            <a:extLst>
                              <a:ext uri="{28A0092B-C50C-407E-A947-70E740481C1C}">
                                <a14:useLocalDpi xmlns:a14="http://schemas.microsoft.com/office/drawing/2010/main"/>
                              </a:ext>
                            </a:extLst>
                          </a:blip>
                          <a:stretch>
                            <a:fillRect/>
                          </a:stretch>
                        </pic:blipFill>
                        <pic:spPr>
                          <a:xfrm>
                            <a:off x="0" y="0"/>
                            <a:ext cx="2952750" cy="2164715"/>
                          </a:xfrm>
                          <a:prstGeom prst="rect">
                            <a:avLst/>
                          </a:prstGeom>
                        </pic:spPr>
                      </pic:pic>
                    </wpg:wgp>
                  </a:graphicData>
                </a:graphic>
              </wp:anchor>
            </w:drawing>
          </mc:Choice>
          <mc:Fallback>
            <w:pict>
              <v:group w14:anchorId="000292DC" id="Group 1" o:spid="_x0000_s1026" style="position:absolute;margin-left:0;margin-top:15.7pt;width:466.45pt;height:170.45pt;z-index:251658241" coordsize="59239,2164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rawing" o:spid="_x0000_s1027" type="#_x0000_t75" style="position:absolute;left:30378;width:28861;height:2084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">
                  <v:imagedata r:id="rId26" o:title=""/>
                </v:shape>
                <v:shape id="drawing" o:spid="_x0000_s1028" type="#_x0000_t75" style="position:absolute;width:29527;height:2164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">
                  <v:imagedata r:id="rId27" o:title=""/>
                </v:shape>
                <w10:wrap type="square"/>
              </v:group>
            </w:pict>
          </mc:Fallback>
        </mc:AlternateContent>
      </w:r>
    </w:p>
    <w:p w14:paraId="5CEA83EC" w14:textId="29C2166B" w:rsidR="3A0F9B90" w:rsidRDefault="00FF09AE" w:rsidP="293D2478">
      <w:pPr>
        <w:pStyle w:val="Heading2"/>
        <w:rPr>
          <w:rFonts w:eastAsia="Aptos Display"/>
        </w:rPr>
      </w:pPr>
      <w:bookmarkStart w:id="29" w:name="_Toc220851418"/>
      <w:r>
        <w:rPr>
          <w:rFonts w:eastAsia="Aptos Display"/>
        </w:rPr>
        <w:t xml:space="preserve">6.4 </w:t>
      </w:r>
      <w:r w:rsidR="3A0F9B90" w:rsidRPr="293D2478">
        <w:rPr>
          <w:rFonts w:eastAsia="Aptos Display"/>
        </w:rPr>
        <w:t>Model Evaluation</w:t>
      </w:r>
      <w:bookmarkEnd w:id="29"/>
    </w:p>
    <w:p w14:paraId="6DEFFBA7" w14:textId="29ADF7F4" w:rsidR="33CF27E3" w:rsidRPr="00852C00" w:rsidRDefault="00842E26" w:rsidP="293D2478">
      <w:r>
        <w:t xml:space="preserve">Table 5 and Table 6 </w:t>
      </w:r>
      <w:r w:rsidR="70965FC7" w:rsidRPr="00852C00">
        <w:t>represent</w:t>
      </w:r>
      <w:r w:rsidR="33CF27E3" w:rsidRPr="00852C00">
        <w:t xml:space="preserve"> the training, validation, and test loss </w:t>
      </w:r>
      <w:r w:rsidR="248261DE" w:rsidRPr="00852C00">
        <w:t>and accuracy</w:t>
      </w:r>
      <w:r w:rsidR="007F7773">
        <w:t>,</w:t>
      </w:r>
      <w:r w:rsidR="248261DE" w:rsidRPr="00852C00">
        <w:t xml:space="preserve"> respectively</w:t>
      </w:r>
      <w:r w:rsidR="007F7773">
        <w:t>,</w:t>
      </w:r>
      <w:r w:rsidR="248261DE" w:rsidRPr="00852C00">
        <w:t xml:space="preserve"> </w:t>
      </w:r>
      <w:r w:rsidR="33CF27E3" w:rsidRPr="00852C00">
        <w:t xml:space="preserve">for different dataset fractions (1% to 15%) and GPU configurations (1–4 GPUs). </w:t>
      </w:r>
      <w:r w:rsidR="649B1CE4" w:rsidRPr="00852C00">
        <w:t>It shows that</w:t>
      </w:r>
      <w:r w:rsidR="33CF27E3" w:rsidRPr="00852C00">
        <w:t xml:space="preserve"> increasing the dataset fraction generally reduces the loss across all splits, </w:t>
      </w:r>
      <w:r w:rsidR="0B84BE1E" w:rsidRPr="00852C00">
        <w:t xml:space="preserve">reflecting </w:t>
      </w:r>
      <w:r w:rsidR="33CF27E3" w:rsidRPr="00852C00">
        <w:t xml:space="preserve">improved model </w:t>
      </w:r>
      <w:r w:rsidR="628C059A" w:rsidRPr="00852C00">
        <w:t xml:space="preserve">accuracy </w:t>
      </w:r>
      <w:r w:rsidR="33CF27E3" w:rsidRPr="00852C00">
        <w:t xml:space="preserve">with more data. For example, with 1 GPU, the training loss decreases from 2.240 </w:t>
      </w:r>
      <w:r w:rsidR="7037C3F4" w:rsidRPr="00852C00">
        <w:t>to</w:t>
      </w:r>
      <w:r w:rsidR="33CF27E3" w:rsidRPr="00852C00">
        <w:t xml:space="preserve"> 1% of the dataset to 1.282 at 15%.</w:t>
      </w:r>
      <w:r w:rsidR="5484E2E9" w:rsidRPr="00852C00">
        <w:t xml:space="preserve"> </w:t>
      </w:r>
      <w:r w:rsidR="41173D7E" w:rsidRPr="00852C00">
        <w:t>In contrast, training accuracy increases from 30.22%</w:t>
      </w:r>
      <w:r w:rsidR="7182FEBF" w:rsidRPr="00852C00">
        <w:t xml:space="preserve"> in 1 </w:t>
      </w:r>
      <w:r w:rsidR="6E91B8C0" w:rsidRPr="00852C00">
        <w:t>percent of</w:t>
      </w:r>
      <w:r w:rsidR="7182FEBF" w:rsidRPr="00852C00">
        <w:t xml:space="preserve"> </w:t>
      </w:r>
      <w:r w:rsidR="69CFDFEF" w:rsidRPr="00852C00">
        <w:t>data to</w:t>
      </w:r>
      <w:r w:rsidR="41173D7E" w:rsidRPr="00852C00">
        <w:t xml:space="preserve"> 58.52% </w:t>
      </w:r>
      <w:r w:rsidR="46C7533B" w:rsidRPr="00852C00">
        <w:t xml:space="preserve">in 15 </w:t>
      </w:r>
      <w:r w:rsidR="360B4509" w:rsidRPr="00852C00">
        <w:t>percent of</w:t>
      </w:r>
      <w:r w:rsidR="46C7533B" w:rsidRPr="00852C00">
        <w:t xml:space="preserve"> data. </w:t>
      </w:r>
      <w:r w:rsidR="1F8B9515" w:rsidRPr="00852C00">
        <w:t xml:space="preserve">Slight </w:t>
      </w:r>
      <w:r w:rsidR="1DE7B1E6" w:rsidRPr="00852C00">
        <w:t>increases</w:t>
      </w:r>
      <w:r w:rsidR="1F8B9515" w:rsidRPr="00852C00">
        <w:t xml:space="preserve"> </w:t>
      </w:r>
      <w:r w:rsidR="6D60920B" w:rsidRPr="00852C00">
        <w:t>i</w:t>
      </w:r>
      <w:r w:rsidR="5F5AF9B1" w:rsidRPr="00852C00">
        <w:t>n</w:t>
      </w:r>
      <w:r w:rsidR="6D60920B" w:rsidRPr="00852C00">
        <w:t xml:space="preserve"> </w:t>
      </w:r>
      <w:r w:rsidR="1F8B9515" w:rsidRPr="00852C00">
        <w:t>loss can be seen while increasing the number of GPUs</w:t>
      </w:r>
      <w:r w:rsidR="0B33170C" w:rsidRPr="00852C00">
        <w:t xml:space="preserve">. </w:t>
      </w:r>
      <w:r w:rsidR="5484E2E9" w:rsidRPr="00852C00">
        <w:t xml:space="preserve">In </w:t>
      </w:r>
      <w:r w:rsidR="27E33CF1" w:rsidRPr="00852C00">
        <w:t>all</w:t>
      </w:r>
      <w:r w:rsidR="5484E2E9" w:rsidRPr="00852C00">
        <w:t xml:space="preserve"> </w:t>
      </w:r>
      <w:r w:rsidR="2D7548A8" w:rsidRPr="00852C00">
        <w:t>experiments</w:t>
      </w:r>
      <w:r w:rsidR="5484E2E9" w:rsidRPr="00852C00">
        <w:t xml:space="preserve">, training loss is slightly lower than validation and </w:t>
      </w:r>
      <w:r w:rsidR="3205521B" w:rsidRPr="00852C00">
        <w:t xml:space="preserve">test </w:t>
      </w:r>
      <w:r w:rsidR="58D4FBDE" w:rsidRPr="00852C00">
        <w:t>losses, reflecting</w:t>
      </w:r>
      <w:r w:rsidR="3205521B" w:rsidRPr="00852C00">
        <w:t xml:space="preserve"> standard behavior where the model fits the training data slightly better than unseen data.</w:t>
      </w:r>
      <w:r w:rsidR="0734AF36" w:rsidRPr="00852C00">
        <w:t xml:space="preserve"> </w:t>
      </w:r>
    </w:p>
    <w:p w14:paraId="3DF887E5" w14:textId="53814FDA" w:rsidR="00FD2187" w:rsidRDefault="00FD2187" w:rsidP="00FD2187">
      <w:pPr>
        <w:pStyle w:val="Caption"/>
        <w:keepNext/>
      </w:pPr>
      <w:r>
        <w:t xml:space="preserve">Table </w:t>
      </w:r>
      <w:r>
        <w:fldChar w:fldCharType="begin"/>
      </w:r>
      <w:r>
        <w:instrText xml:space="preserve"> SEQ Table \* ARABIC </w:instrText>
      </w:r>
      <w:r>
        <w:fldChar w:fldCharType="separate"/>
      </w:r>
      <w:r w:rsidR="008C76E6">
        <w:rPr>
          <w:noProof/>
        </w:rPr>
        <w:t>5</w:t>
      </w:r>
      <w:r>
        <w:fldChar w:fldCharType="end"/>
      </w:r>
      <w:r>
        <w:t xml:space="preserve">: </w:t>
      </w:r>
      <w:r w:rsidRPr="009169E6">
        <w:t>Train/Validation/Test Loss</w:t>
      </w:r>
    </w:p>
    <w:tbl>
      <w:tblPr>
        <w:tblStyle w:val="TableGrid"/>
        <w:tblW w:w="0" w:type="auto"/>
        <w:tblLook w:val="06A0" w:firstRow="1" w:lastRow="0" w:firstColumn="1" w:lastColumn="0" w:noHBand="1" w:noVBand="1"/>
      </w:tblPr>
      <w:tblGrid>
        <w:gridCol w:w="951"/>
        <w:gridCol w:w="687"/>
        <w:gridCol w:w="687"/>
        <w:gridCol w:w="660"/>
        <w:gridCol w:w="687"/>
        <w:gridCol w:w="807"/>
        <w:gridCol w:w="674"/>
        <w:gridCol w:w="700"/>
        <w:gridCol w:w="672"/>
        <w:gridCol w:w="672"/>
        <w:gridCol w:w="672"/>
        <w:gridCol w:w="672"/>
        <w:gridCol w:w="775"/>
      </w:tblGrid>
      <w:tr w:rsidR="293D2478" w:rsidRPr="005053D3" w14:paraId="7F87DCAE" w14:textId="77777777" w:rsidTr="00FD2187">
        <w:trPr>
          <w:trHeight w:val="315"/>
        </w:trPr>
        <w:tc>
          <w:tcPr>
            <w:tcW w:w="9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314F47B" w14:textId="4A5762ED" w:rsidR="33F5E296" w:rsidRPr="005053D3" w:rsidRDefault="33F5E296" w:rsidP="293D2478">
            <w:pPr>
              <w:jc w:val="center"/>
              <w:rPr>
                <w:b/>
                <w:bCs/>
                <w:sz w:val="20"/>
                <w:szCs w:val="20"/>
              </w:rPr>
            </w:pPr>
            <w:r w:rsidRPr="005053D3">
              <w:rPr>
                <w:rFonts w:eastAsia="Arial"/>
                <w:b/>
                <w:bCs/>
                <w:sz w:val="20"/>
                <w:szCs w:val="20"/>
              </w:rPr>
              <w:t>GPUs</w:t>
            </w:r>
          </w:p>
        </w:tc>
        <w:tc>
          <w:tcPr>
            <w:tcW w:w="2034" w:type="dxa"/>
            <w:gridSpan w:val="3"/>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5289757" w14:textId="26F10F14" w:rsidR="293D2478" w:rsidRPr="005053D3" w:rsidRDefault="293D2478" w:rsidP="293D2478">
            <w:pPr>
              <w:jc w:val="center"/>
              <w:rPr>
                <w:b/>
                <w:bCs/>
                <w:sz w:val="20"/>
                <w:szCs w:val="20"/>
              </w:rPr>
            </w:pPr>
            <w:r w:rsidRPr="005053D3">
              <w:rPr>
                <w:rFonts w:eastAsia="Arial"/>
                <w:b/>
                <w:bCs/>
                <w:sz w:val="20"/>
                <w:szCs w:val="20"/>
              </w:rPr>
              <w:t>1</w:t>
            </w:r>
          </w:p>
        </w:tc>
        <w:tc>
          <w:tcPr>
            <w:tcW w:w="2168" w:type="dxa"/>
            <w:gridSpan w:val="3"/>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8E766E8" w14:textId="3C642D55" w:rsidR="293D2478" w:rsidRPr="005053D3" w:rsidRDefault="293D2478" w:rsidP="293D2478">
            <w:pPr>
              <w:jc w:val="center"/>
              <w:rPr>
                <w:b/>
                <w:bCs/>
                <w:sz w:val="20"/>
                <w:szCs w:val="20"/>
              </w:rPr>
            </w:pPr>
            <w:r w:rsidRPr="005053D3">
              <w:rPr>
                <w:rFonts w:eastAsia="Arial"/>
                <w:b/>
                <w:bCs/>
                <w:sz w:val="20"/>
                <w:szCs w:val="20"/>
              </w:rPr>
              <w:t>2</w:t>
            </w:r>
          </w:p>
        </w:tc>
        <w:tc>
          <w:tcPr>
            <w:tcW w:w="2044" w:type="dxa"/>
            <w:gridSpan w:val="3"/>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8A1033F" w14:textId="73DE3305" w:rsidR="293D2478" w:rsidRPr="005053D3" w:rsidRDefault="293D2478" w:rsidP="293D2478">
            <w:pPr>
              <w:jc w:val="center"/>
              <w:rPr>
                <w:b/>
                <w:bCs/>
                <w:sz w:val="20"/>
                <w:szCs w:val="20"/>
              </w:rPr>
            </w:pPr>
            <w:r w:rsidRPr="005053D3">
              <w:rPr>
                <w:rFonts w:eastAsia="Arial"/>
                <w:b/>
                <w:bCs/>
                <w:sz w:val="20"/>
                <w:szCs w:val="20"/>
              </w:rPr>
              <w:t>3</w:t>
            </w:r>
          </w:p>
        </w:tc>
        <w:tc>
          <w:tcPr>
            <w:tcW w:w="2119" w:type="dxa"/>
            <w:gridSpan w:val="3"/>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AEF0C25" w14:textId="7D61937B" w:rsidR="293D2478" w:rsidRPr="005053D3" w:rsidRDefault="293D2478" w:rsidP="293D2478">
            <w:pPr>
              <w:jc w:val="center"/>
              <w:rPr>
                <w:b/>
                <w:bCs/>
                <w:sz w:val="20"/>
                <w:szCs w:val="20"/>
              </w:rPr>
            </w:pPr>
            <w:r w:rsidRPr="005053D3">
              <w:rPr>
                <w:rFonts w:eastAsia="Arial"/>
                <w:b/>
                <w:bCs/>
                <w:sz w:val="20"/>
                <w:szCs w:val="20"/>
              </w:rPr>
              <w:t>4</w:t>
            </w:r>
          </w:p>
        </w:tc>
      </w:tr>
      <w:tr w:rsidR="293D2478" w:rsidRPr="005053D3" w14:paraId="1DFE3AEC" w14:textId="77777777" w:rsidTr="00FD2187">
        <w:trPr>
          <w:trHeight w:val="360"/>
        </w:trPr>
        <w:tc>
          <w:tcPr>
            <w:tcW w:w="9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15514D0" w14:textId="48E685BA" w:rsidR="293D2478" w:rsidRPr="005053D3" w:rsidRDefault="293D2478" w:rsidP="293D2478">
            <w:pPr>
              <w:jc w:val="center"/>
              <w:rPr>
                <w:b/>
                <w:bCs/>
                <w:sz w:val="20"/>
                <w:szCs w:val="20"/>
              </w:rPr>
            </w:pPr>
            <w:r w:rsidRPr="005053D3">
              <w:rPr>
                <w:rFonts w:eastAsia="Arial"/>
                <w:b/>
                <w:bCs/>
                <w:sz w:val="20"/>
                <w:szCs w:val="20"/>
              </w:rPr>
              <w:t>Fraction</w:t>
            </w:r>
          </w:p>
        </w:tc>
        <w:tc>
          <w:tcPr>
            <w:tcW w:w="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494942B" w14:textId="69B5140E" w:rsidR="293D2478" w:rsidRPr="005053D3" w:rsidRDefault="293D2478" w:rsidP="293D2478">
            <w:pPr>
              <w:jc w:val="center"/>
              <w:rPr>
                <w:b/>
                <w:bCs/>
                <w:sz w:val="20"/>
                <w:szCs w:val="20"/>
              </w:rPr>
            </w:pPr>
            <w:r w:rsidRPr="005053D3">
              <w:rPr>
                <w:rFonts w:eastAsia="Arial"/>
                <w:b/>
                <w:bCs/>
                <w:sz w:val="20"/>
                <w:szCs w:val="20"/>
              </w:rPr>
              <w:t>Train</w:t>
            </w:r>
          </w:p>
        </w:tc>
        <w:tc>
          <w:tcPr>
            <w:tcW w:w="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D03BA82" w14:textId="3CB6B0AD" w:rsidR="293D2478" w:rsidRPr="005053D3" w:rsidRDefault="293D2478" w:rsidP="293D2478">
            <w:pPr>
              <w:jc w:val="center"/>
              <w:rPr>
                <w:b/>
                <w:bCs/>
                <w:sz w:val="20"/>
                <w:szCs w:val="20"/>
              </w:rPr>
            </w:pPr>
            <w:r w:rsidRPr="005053D3">
              <w:rPr>
                <w:rFonts w:eastAsia="Arial"/>
                <w:b/>
                <w:bCs/>
                <w:sz w:val="20"/>
                <w:szCs w:val="20"/>
              </w:rPr>
              <w:t>Val</w:t>
            </w:r>
          </w:p>
        </w:tc>
        <w:tc>
          <w:tcPr>
            <w:tcW w:w="6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E186A51" w14:textId="2B9E8205" w:rsidR="293D2478" w:rsidRPr="005053D3" w:rsidRDefault="293D2478" w:rsidP="293D2478">
            <w:pPr>
              <w:jc w:val="center"/>
              <w:rPr>
                <w:b/>
                <w:bCs/>
                <w:sz w:val="20"/>
                <w:szCs w:val="20"/>
              </w:rPr>
            </w:pPr>
            <w:r w:rsidRPr="005053D3">
              <w:rPr>
                <w:rFonts w:eastAsia="Arial"/>
                <w:b/>
                <w:bCs/>
                <w:sz w:val="20"/>
                <w:szCs w:val="20"/>
              </w:rPr>
              <w:t>Test</w:t>
            </w:r>
          </w:p>
        </w:tc>
        <w:tc>
          <w:tcPr>
            <w:tcW w:w="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FD173E4" w14:textId="62DE779E" w:rsidR="293D2478" w:rsidRPr="005053D3" w:rsidRDefault="293D2478" w:rsidP="293D2478">
            <w:pPr>
              <w:jc w:val="center"/>
              <w:rPr>
                <w:b/>
                <w:bCs/>
                <w:sz w:val="20"/>
                <w:szCs w:val="20"/>
              </w:rPr>
            </w:pPr>
            <w:r w:rsidRPr="005053D3">
              <w:rPr>
                <w:rFonts w:eastAsia="Arial"/>
                <w:b/>
                <w:bCs/>
                <w:sz w:val="20"/>
                <w:szCs w:val="20"/>
              </w:rPr>
              <w:t>Train</w:t>
            </w:r>
          </w:p>
        </w:tc>
        <w:tc>
          <w:tcPr>
            <w:tcW w:w="8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E0F57D0" w14:textId="407F99F2" w:rsidR="293D2478" w:rsidRPr="005053D3" w:rsidRDefault="293D2478" w:rsidP="293D2478">
            <w:pPr>
              <w:jc w:val="center"/>
              <w:rPr>
                <w:b/>
                <w:bCs/>
                <w:sz w:val="20"/>
                <w:szCs w:val="20"/>
              </w:rPr>
            </w:pPr>
            <w:r w:rsidRPr="005053D3">
              <w:rPr>
                <w:rFonts w:eastAsia="Arial"/>
                <w:b/>
                <w:bCs/>
                <w:sz w:val="20"/>
                <w:szCs w:val="20"/>
              </w:rPr>
              <w:t>Val</w:t>
            </w:r>
          </w:p>
        </w:tc>
        <w:tc>
          <w:tcPr>
            <w:tcW w:w="67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E5A2DEE" w14:textId="63B6BCC9" w:rsidR="293D2478" w:rsidRPr="005053D3" w:rsidRDefault="293D2478" w:rsidP="293D2478">
            <w:pPr>
              <w:jc w:val="center"/>
              <w:rPr>
                <w:b/>
                <w:bCs/>
                <w:sz w:val="20"/>
                <w:szCs w:val="20"/>
              </w:rPr>
            </w:pPr>
            <w:r w:rsidRPr="005053D3">
              <w:rPr>
                <w:rFonts w:eastAsia="Arial"/>
                <w:b/>
                <w:bCs/>
                <w:sz w:val="20"/>
                <w:szCs w:val="20"/>
              </w:rPr>
              <w:t>Test</w:t>
            </w:r>
          </w:p>
        </w:tc>
        <w:tc>
          <w:tcPr>
            <w:tcW w:w="7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7C48873" w14:textId="4FB45DC3" w:rsidR="293D2478" w:rsidRPr="005053D3" w:rsidRDefault="293D2478" w:rsidP="293D2478">
            <w:pPr>
              <w:jc w:val="center"/>
              <w:rPr>
                <w:b/>
                <w:bCs/>
                <w:sz w:val="20"/>
                <w:szCs w:val="20"/>
              </w:rPr>
            </w:pPr>
            <w:r w:rsidRPr="005053D3">
              <w:rPr>
                <w:rFonts w:eastAsia="Arial"/>
                <w:b/>
                <w:bCs/>
                <w:sz w:val="20"/>
                <w:szCs w:val="20"/>
              </w:rPr>
              <w:t>Train</w:t>
            </w:r>
          </w:p>
        </w:tc>
        <w:tc>
          <w:tcPr>
            <w:tcW w:w="6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8EECD7B" w14:textId="1AFA7D25" w:rsidR="293D2478" w:rsidRPr="005053D3" w:rsidRDefault="293D2478" w:rsidP="293D2478">
            <w:pPr>
              <w:jc w:val="center"/>
              <w:rPr>
                <w:b/>
                <w:bCs/>
                <w:sz w:val="20"/>
                <w:szCs w:val="20"/>
              </w:rPr>
            </w:pPr>
            <w:r w:rsidRPr="005053D3">
              <w:rPr>
                <w:rFonts w:eastAsia="Arial"/>
                <w:b/>
                <w:bCs/>
                <w:sz w:val="20"/>
                <w:szCs w:val="20"/>
              </w:rPr>
              <w:t>Val</w:t>
            </w:r>
          </w:p>
        </w:tc>
        <w:tc>
          <w:tcPr>
            <w:tcW w:w="6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5AE514D" w14:textId="2A0E8D5D" w:rsidR="293D2478" w:rsidRPr="005053D3" w:rsidRDefault="293D2478" w:rsidP="293D2478">
            <w:pPr>
              <w:jc w:val="center"/>
              <w:rPr>
                <w:b/>
                <w:bCs/>
                <w:sz w:val="20"/>
                <w:szCs w:val="20"/>
              </w:rPr>
            </w:pPr>
            <w:r w:rsidRPr="005053D3">
              <w:rPr>
                <w:rFonts w:eastAsia="Arial"/>
                <w:b/>
                <w:bCs/>
                <w:sz w:val="20"/>
                <w:szCs w:val="20"/>
              </w:rPr>
              <w:t>Test</w:t>
            </w:r>
          </w:p>
        </w:tc>
        <w:tc>
          <w:tcPr>
            <w:tcW w:w="6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5CE08D0" w14:textId="27DCFB55" w:rsidR="293D2478" w:rsidRPr="005053D3" w:rsidRDefault="293D2478" w:rsidP="293D2478">
            <w:pPr>
              <w:jc w:val="center"/>
              <w:rPr>
                <w:b/>
                <w:bCs/>
                <w:sz w:val="20"/>
                <w:szCs w:val="20"/>
              </w:rPr>
            </w:pPr>
            <w:r w:rsidRPr="005053D3">
              <w:rPr>
                <w:rFonts w:eastAsia="Arial"/>
                <w:b/>
                <w:bCs/>
                <w:sz w:val="20"/>
                <w:szCs w:val="20"/>
              </w:rPr>
              <w:t>Train</w:t>
            </w:r>
          </w:p>
        </w:tc>
        <w:tc>
          <w:tcPr>
            <w:tcW w:w="6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0CE321B" w14:textId="484EB038" w:rsidR="293D2478" w:rsidRPr="005053D3" w:rsidRDefault="293D2478" w:rsidP="293D2478">
            <w:pPr>
              <w:jc w:val="center"/>
              <w:rPr>
                <w:b/>
                <w:bCs/>
                <w:sz w:val="20"/>
                <w:szCs w:val="20"/>
              </w:rPr>
            </w:pPr>
            <w:r w:rsidRPr="005053D3">
              <w:rPr>
                <w:rFonts w:eastAsia="Arial"/>
                <w:b/>
                <w:bCs/>
                <w:sz w:val="20"/>
                <w:szCs w:val="20"/>
              </w:rPr>
              <w:t>Val</w:t>
            </w:r>
          </w:p>
        </w:tc>
        <w:tc>
          <w:tcPr>
            <w:tcW w:w="7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CA52B5B" w14:textId="7FC250E5" w:rsidR="293D2478" w:rsidRPr="005053D3" w:rsidRDefault="293D2478" w:rsidP="293D2478">
            <w:pPr>
              <w:jc w:val="center"/>
              <w:rPr>
                <w:b/>
                <w:bCs/>
                <w:sz w:val="20"/>
                <w:szCs w:val="20"/>
              </w:rPr>
            </w:pPr>
            <w:r w:rsidRPr="005053D3">
              <w:rPr>
                <w:rFonts w:eastAsia="Arial"/>
                <w:b/>
                <w:bCs/>
                <w:sz w:val="20"/>
                <w:szCs w:val="20"/>
              </w:rPr>
              <w:t>Test</w:t>
            </w:r>
          </w:p>
        </w:tc>
      </w:tr>
      <w:tr w:rsidR="293D2478" w:rsidRPr="005053D3" w14:paraId="065A2D1B" w14:textId="77777777" w:rsidTr="00FD2187">
        <w:trPr>
          <w:trHeight w:val="315"/>
        </w:trPr>
        <w:tc>
          <w:tcPr>
            <w:tcW w:w="9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894D24F" w14:textId="05C88CB3" w:rsidR="293D2478" w:rsidRPr="005053D3" w:rsidRDefault="293D2478" w:rsidP="293D2478">
            <w:pPr>
              <w:jc w:val="center"/>
              <w:rPr>
                <w:sz w:val="20"/>
                <w:szCs w:val="20"/>
              </w:rPr>
            </w:pPr>
            <w:r w:rsidRPr="005053D3">
              <w:rPr>
                <w:rFonts w:eastAsia="Arial"/>
                <w:sz w:val="20"/>
                <w:szCs w:val="20"/>
              </w:rPr>
              <w:t>0.01</w:t>
            </w:r>
          </w:p>
        </w:tc>
        <w:tc>
          <w:tcPr>
            <w:tcW w:w="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D13584B" w14:textId="0655BE05" w:rsidR="293D2478" w:rsidRPr="005053D3" w:rsidRDefault="293D2478" w:rsidP="293D2478">
            <w:pPr>
              <w:jc w:val="center"/>
              <w:rPr>
                <w:sz w:val="20"/>
                <w:szCs w:val="20"/>
              </w:rPr>
            </w:pPr>
            <w:r w:rsidRPr="005053D3">
              <w:rPr>
                <w:rFonts w:eastAsia="Arial"/>
                <w:sz w:val="20"/>
                <w:szCs w:val="20"/>
              </w:rPr>
              <w:t>2.240</w:t>
            </w:r>
          </w:p>
        </w:tc>
        <w:tc>
          <w:tcPr>
            <w:tcW w:w="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B454EC6" w14:textId="610EFE6A" w:rsidR="293D2478" w:rsidRPr="005053D3" w:rsidRDefault="293D2478" w:rsidP="293D2478">
            <w:pPr>
              <w:jc w:val="center"/>
              <w:rPr>
                <w:sz w:val="20"/>
                <w:szCs w:val="20"/>
              </w:rPr>
            </w:pPr>
            <w:r w:rsidRPr="005053D3">
              <w:rPr>
                <w:rFonts w:eastAsia="Arial"/>
                <w:sz w:val="20"/>
                <w:szCs w:val="20"/>
              </w:rPr>
              <w:t>2.321</w:t>
            </w:r>
          </w:p>
        </w:tc>
        <w:tc>
          <w:tcPr>
            <w:tcW w:w="6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E128D1E" w14:textId="0E5D7ABD" w:rsidR="293D2478" w:rsidRPr="005053D3" w:rsidRDefault="293D2478" w:rsidP="293D2478">
            <w:pPr>
              <w:jc w:val="center"/>
              <w:rPr>
                <w:sz w:val="20"/>
                <w:szCs w:val="20"/>
              </w:rPr>
            </w:pPr>
            <w:r w:rsidRPr="005053D3">
              <w:rPr>
                <w:rFonts w:eastAsia="Arial"/>
                <w:sz w:val="20"/>
                <w:szCs w:val="20"/>
              </w:rPr>
              <w:t>2.348</w:t>
            </w:r>
          </w:p>
        </w:tc>
        <w:tc>
          <w:tcPr>
            <w:tcW w:w="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04CF93F" w14:textId="15519044" w:rsidR="293D2478" w:rsidRPr="005053D3" w:rsidRDefault="293D2478" w:rsidP="293D2478">
            <w:pPr>
              <w:jc w:val="center"/>
              <w:rPr>
                <w:sz w:val="20"/>
                <w:szCs w:val="20"/>
              </w:rPr>
            </w:pPr>
            <w:r w:rsidRPr="005053D3">
              <w:rPr>
                <w:rFonts w:eastAsia="Arial"/>
                <w:sz w:val="20"/>
                <w:szCs w:val="20"/>
              </w:rPr>
              <w:t>2.123</w:t>
            </w:r>
          </w:p>
        </w:tc>
        <w:tc>
          <w:tcPr>
            <w:tcW w:w="8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FB860EC" w14:textId="0401115C" w:rsidR="293D2478" w:rsidRPr="005053D3" w:rsidRDefault="293D2478" w:rsidP="293D2478">
            <w:pPr>
              <w:jc w:val="center"/>
              <w:rPr>
                <w:sz w:val="20"/>
                <w:szCs w:val="20"/>
              </w:rPr>
            </w:pPr>
            <w:r w:rsidRPr="005053D3">
              <w:rPr>
                <w:rFonts w:eastAsia="Arial"/>
                <w:sz w:val="20"/>
                <w:szCs w:val="20"/>
              </w:rPr>
              <w:t>2.215</w:t>
            </w:r>
          </w:p>
        </w:tc>
        <w:tc>
          <w:tcPr>
            <w:tcW w:w="67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2E5E0A3" w14:textId="1D86658F" w:rsidR="293D2478" w:rsidRPr="005053D3" w:rsidRDefault="293D2478" w:rsidP="293D2478">
            <w:pPr>
              <w:jc w:val="center"/>
              <w:rPr>
                <w:sz w:val="20"/>
                <w:szCs w:val="20"/>
              </w:rPr>
            </w:pPr>
            <w:r w:rsidRPr="005053D3">
              <w:rPr>
                <w:rFonts w:eastAsia="Arial"/>
                <w:sz w:val="20"/>
                <w:szCs w:val="20"/>
              </w:rPr>
              <w:t>2.204</w:t>
            </w:r>
          </w:p>
        </w:tc>
        <w:tc>
          <w:tcPr>
            <w:tcW w:w="7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0A573E1" w14:textId="35718C27" w:rsidR="293D2478" w:rsidRPr="005053D3" w:rsidRDefault="293D2478" w:rsidP="293D2478">
            <w:pPr>
              <w:jc w:val="center"/>
              <w:rPr>
                <w:sz w:val="20"/>
                <w:szCs w:val="20"/>
              </w:rPr>
            </w:pPr>
            <w:r w:rsidRPr="005053D3">
              <w:rPr>
                <w:rFonts w:eastAsia="Arial"/>
                <w:sz w:val="20"/>
                <w:szCs w:val="20"/>
              </w:rPr>
              <w:t>1.905</w:t>
            </w:r>
          </w:p>
        </w:tc>
        <w:tc>
          <w:tcPr>
            <w:tcW w:w="6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E0AA1DD" w14:textId="5E80302E" w:rsidR="293D2478" w:rsidRPr="005053D3" w:rsidRDefault="293D2478" w:rsidP="293D2478">
            <w:pPr>
              <w:jc w:val="center"/>
              <w:rPr>
                <w:sz w:val="20"/>
                <w:szCs w:val="20"/>
              </w:rPr>
            </w:pPr>
            <w:r w:rsidRPr="005053D3">
              <w:rPr>
                <w:rFonts w:eastAsia="Arial"/>
                <w:sz w:val="20"/>
                <w:szCs w:val="20"/>
              </w:rPr>
              <w:t>1.900</w:t>
            </w:r>
          </w:p>
        </w:tc>
        <w:tc>
          <w:tcPr>
            <w:tcW w:w="6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5BBC42C" w14:textId="1EB18875" w:rsidR="293D2478" w:rsidRPr="005053D3" w:rsidRDefault="293D2478" w:rsidP="293D2478">
            <w:pPr>
              <w:jc w:val="center"/>
              <w:rPr>
                <w:sz w:val="20"/>
                <w:szCs w:val="20"/>
              </w:rPr>
            </w:pPr>
            <w:r w:rsidRPr="005053D3">
              <w:rPr>
                <w:rFonts w:eastAsia="Arial"/>
                <w:sz w:val="20"/>
                <w:szCs w:val="20"/>
              </w:rPr>
              <w:t>1.931</w:t>
            </w:r>
          </w:p>
        </w:tc>
        <w:tc>
          <w:tcPr>
            <w:tcW w:w="6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3CEFDE5" w14:textId="1A7B3B15" w:rsidR="293D2478" w:rsidRPr="005053D3" w:rsidRDefault="293D2478" w:rsidP="293D2478">
            <w:pPr>
              <w:jc w:val="center"/>
              <w:rPr>
                <w:sz w:val="20"/>
                <w:szCs w:val="20"/>
              </w:rPr>
            </w:pPr>
            <w:r w:rsidRPr="005053D3">
              <w:rPr>
                <w:rFonts w:eastAsia="Arial"/>
                <w:sz w:val="20"/>
                <w:szCs w:val="20"/>
              </w:rPr>
              <w:t>2.294</w:t>
            </w:r>
          </w:p>
        </w:tc>
        <w:tc>
          <w:tcPr>
            <w:tcW w:w="6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F3FC748" w14:textId="6196682D" w:rsidR="293D2478" w:rsidRPr="005053D3" w:rsidRDefault="293D2478" w:rsidP="293D2478">
            <w:pPr>
              <w:jc w:val="center"/>
              <w:rPr>
                <w:sz w:val="20"/>
                <w:szCs w:val="20"/>
              </w:rPr>
            </w:pPr>
            <w:r w:rsidRPr="005053D3">
              <w:rPr>
                <w:rFonts w:eastAsia="Arial"/>
                <w:sz w:val="20"/>
                <w:szCs w:val="20"/>
              </w:rPr>
              <w:t>2.298</w:t>
            </w:r>
          </w:p>
        </w:tc>
        <w:tc>
          <w:tcPr>
            <w:tcW w:w="7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D397ED0" w14:textId="26FC814F" w:rsidR="293D2478" w:rsidRPr="005053D3" w:rsidRDefault="293D2478" w:rsidP="293D2478">
            <w:pPr>
              <w:jc w:val="center"/>
              <w:rPr>
                <w:sz w:val="20"/>
                <w:szCs w:val="20"/>
              </w:rPr>
            </w:pPr>
            <w:r w:rsidRPr="005053D3">
              <w:rPr>
                <w:rFonts w:eastAsia="Arial"/>
                <w:sz w:val="20"/>
                <w:szCs w:val="20"/>
              </w:rPr>
              <w:t>2.239</w:t>
            </w:r>
          </w:p>
        </w:tc>
      </w:tr>
      <w:tr w:rsidR="293D2478" w:rsidRPr="005053D3" w14:paraId="5D2D0C0B" w14:textId="77777777" w:rsidTr="00FD2187">
        <w:trPr>
          <w:trHeight w:val="315"/>
        </w:trPr>
        <w:tc>
          <w:tcPr>
            <w:tcW w:w="9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0929B2C" w14:textId="66D9C90F" w:rsidR="293D2478" w:rsidRPr="005053D3" w:rsidRDefault="293D2478" w:rsidP="293D2478">
            <w:pPr>
              <w:jc w:val="center"/>
              <w:rPr>
                <w:sz w:val="20"/>
                <w:szCs w:val="20"/>
              </w:rPr>
            </w:pPr>
            <w:r w:rsidRPr="005053D3">
              <w:rPr>
                <w:rFonts w:eastAsia="Arial"/>
                <w:sz w:val="20"/>
                <w:szCs w:val="20"/>
              </w:rPr>
              <w:t>0.03</w:t>
            </w:r>
          </w:p>
        </w:tc>
        <w:tc>
          <w:tcPr>
            <w:tcW w:w="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B3F686F" w14:textId="4DF01FD4" w:rsidR="293D2478" w:rsidRPr="005053D3" w:rsidRDefault="293D2478" w:rsidP="293D2478">
            <w:pPr>
              <w:jc w:val="center"/>
              <w:rPr>
                <w:sz w:val="20"/>
                <w:szCs w:val="20"/>
              </w:rPr>
            </w:pPr>
            <w:r w:rsidRPr="005053D3">
              <w:rPr>
                <w:rFonts w:eastAsia="Arial"/>
                <w:sz w:val="20"/>
                <w:szCs w:val="20"/>
              </w:rPr>
              <w:t>1.751</w:t>
            </w:r>
          </w:p>
        </w:tc>
        <w:tc>
          <w:tcPr>
            <w:tcW w:w="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381D409" w14:textId="11318458" w:rsidR="293D2478" w:rsidRPr="005053D3" w:rsidRDefault="293D2478" w:rsidP="293D2478">
            <w:pPr>
              <w:jc w:val="center"/>
              <w:rPr>
                <w:sz w:val="20"/>
                <w:szCs w:val="20"/>
              </w:rPr>
            </w:pPr>
            <w:r w:rsidRPr="005053D3">
              <w:rPr>
                <w:rFonts w:eastAsia="Arial"/>
                <w:sz w:val="20"/>
                <w:szCs w:val="20"/>
              </w:rPr>
              <w:t>1.831</w:t>
            </w:r>
          </w:p>
        </w:tc>
        <w:tc>
          <w:tcPr>
            <w:tcW w:w="6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A43D3B3" w14:textId="37E4856E" w:rsidR="293D2478" w:rsidRPr="005053D3" w:rsidRDefault="293D2478" w:rsidP="293D2478">
            <w:pPr>
              <w:jc w:val="center"/>
              <w:rPr>
                <w:sz w:val="20"/>
                <w:szCs w:val="20"/>
              </w:rPr>
            </w:pPr>
            <w:r w:rsidRPr="005053D3">
              <w:rPr>
                <w:rFonts w:eastAsia="Arial"/>
                <w:sz w:val="20"/>
                <w:szCs w:val="20"/>
              </w:rPr>
              <w:t>1.843</w:t>
            </w:r>
          </w:p>
        </w:tc>
        <w:tc>
          <w:tcPr>
            <w:tcW w:w="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4BB1758" w14:textId="07F698ED" w:rsidR="293D2478" w:rsidRPr="005053D3" w:rsidRDefault="293D2478" w:rsidP="293D2478">
            <w:pPr>
              <w:jc w:val="center"/>
              <w:rPr>
                <w:sz w:val="20"/>
                <w:szCs w:val="20"/>
              </w:rPr>
            </w:pPr>
            <w:r w:rsidRPr="005053D3">
              <w:rPr>
                <w:rFonts w:eastAsia="Arial"/>
                <w:sz w:val="20"/>
                <w:szCs w:val="20"/>
              </w:rPr>
              <w:t>1.905</w:t>
            </w:r>
          </w:p>
        </w:tc>
        <w:tc>
          <w:tcPr>
            <w:tcW w:w="8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625D3EF" w14:textId="2DBEEF74" w:rsidR="293D2478" w:rsidRPr="005053D3" w:rsidRDefault="293D2478" w:rsidP="293D2478">
            <w:pPr>
              <w:jc w:val="center"/>
              <w:rPr>
                <w:sz w:val="20"/>
                <w:szCs w:val="20"/>
              </w:rPr>
            </w:pPr>
            <w:r w:rsidRPr="005053D3">
              <w:rPr>
                <w:rFonts w:eastAsia="Arial"/>
                <w:sz w:val="20"/>
                <w:szCs w:val="20"/>
              </w:rPr>
              <w:t>1.900</w:t>
            </w:r>
          </w:p>
        </w:tc>
        <w:tc>
          <w:tcPr>
            <w:tcW w:w="67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330882F" w14:textId="73FFAA78" w:rsidR="293D2478" w:rsidRPr="005053D3" w:rsidRDefault="293D2478" w:rsidP="293D2478">
            <w:pPr>
              <w:jc w:val="center"/>
              <w:rPr>
                <w:sz w:val="20"/>
                <w:szCs w:val="20"/>
              </w:rPr>
            </w:pPr>
            <w:r w:rsidRPr="005053D3">
              <w:rPr>
                <w:rFonts w:eastAsia="Arial"/>
                <w:sz w:val="20"/>
                <w:szCs w:val="20"/>
              </w:rPr>
              <w:t>1.931</w:t>
            </w:r>
          </w:p>
        </w:tc>
        <w:tc>
          <w:tcPr>
            <w:tcW w:w="7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C48E353" w14:textId="4B8A5DCA" w:rsidR="293D2478" w:rsidRPr="005053D3" w:rsidRDefault="293D2478" w:rsidP="293D2478">
            <w:pPr>
              <w:jc w:val="center"/>
              <w:rPr>
                <w:sz w:val="20"/>
                <w:szCs w:val="20"/>
              </w:rPr>
            </w:pPr>
            <w:r w:rsidRPr="005053D3">
              <w:rPr>
                <w:rFonts w:eastAsia="Arial"/>
                <w:sz w:val="20"/>
                <w:szCs w:val="20"/>
              </w:rPr>
              <w:t>2.099</w:t>
            </w:r>
          </w:p>
        </w:tc>
        <w:tc>
          <w:tcPr>
            <w:tcW w:w="6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B3AE3D5" w14:textId="4ABF5D18" w:rsidR="293D2478" w:rsidRPr="005053D3" w:rsidRDefault="293D2478" w:rsidP="293D2478">
            <w:pPr>
              <w:jc w:val="center"/>
              <w:rPr>
                <w:sz w:val="20"/>
                <w:szCs w:val="20"/>
              </w:rPr>
            </w:pPr>
            <w:r w:rsidRPr="005053D3">
              <w:rPr>
                <w:rFonts w:eastAsia="Arial"/>
                <w:sz w:val="20"/>
                <w:szCs w:val="20"/>
              </w:rPr>
              <w:t>2.165</w:t>
            </w:r>
          </w:p>
        </w:tc>
        <w:tc>
          <w:tcPr>
            <w:tcW w:w="6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9E66E6A" w14:textId="4D47653F" w:rsidR="293D2478" w:rsidRPr="005053D3" w:rsidRDefault="293D2478" w:rsidP="293D2478">
            <w:pPr>
              <w:jc w:val="center"/>
              <w:rPr>
                <w:sz w:val="20"/>
                <w:szCs w:val="20"/>
              </w:rPr>
            </w:pPr>
            <w:r w:rsidRPr="005053D3">
              <w:rPr>
                <w:rFonts w:eastAsia="Arial"/>
                <w:sz w:val="20"/>
                <w:szCs w:val="20"/>
              </w:rPr>
              <w:t>2.217</w:t>
            </w:r>
          </w:p>
        </w:tc>
        <w:tc>
          <w:tcPr>
            <w:tcW w:w="6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10E7B73" w14:textId="51B89F3F" w:rsidR="293D2478" w:rsidRPr="005053D3" w:rsidRDefault="293D2478" w:rsidP="293D2478">
            <w:pPr>
              <w:jc w:val="center"/>
              <w:rPr>
                <w:sz w:val="20"/>
                <w:szCs w:val="20"/>
              </w:rPr>
            </w:pPr>
            <w:r w:rsidRPr="005053D3">
              <w:rPr>
                <w:rFonts w:eastAsia="Arial"/>
                <w:sz w:val="20"/>
                <w:szCs w:val="20"/>
              </w:rPr>
              <w:t>2.125</w:t>
            </w:r>
          </w:p>
        </w:tc>
        <w:tc>
          <w:tcPr>
            <w:tcW w:w="6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EEBDBCB" w14:textId="5B53A6FE" w:rsidR="293D2478" w:rsidRPr="005053D3" w:rsidRDefault="293D2478" w:rsidP="293D2478">
            <w:pPr>
              <w:jc w:val="center"/>
              <w:rPr>
                <w:sz w:val="20"/>
                <w:szCs w:val="20"/>
              </w:rPr>
            </w:pPr>
            <w:r w:rsidRPr="005053D3">
              <w:rPr>
                <w:rFonts w:eastAsia="Arial"/>
                <w:sz w:val="20"/>
                <w:szCs w:val="20"/>
              </w:rPr>
              <w:t>2.187</w:t>
            </w:r>
          </w:p>
        </w:tc>
        <w:tc>
          <w:tcPr>
            <w:tcW w:w="7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448C567" w14:textId="4D8C68D3" w:rsidR="293D2478" w:rsidRPr="005053D3" w:rsidRDefault="293D2478" w:rsidP="293D2478">
            <w:pPr>
              <w:jc w:val="center"/>
              <w:rPr>
                <w:sz w:val="20"/>
                <w:szCs w:val="20"/>
              </w:rPr>
            </w:pPr>
            <w:r w:rsidRPr="005053D3">
              <w:rPr>
                <w:rFonts w:eastAsia="Arial"/>
                <w:sz w:val="20"/>
                <w:szCs w:val="20"/>
              </w:rPr>
              <w:t>2.171</w:t>
            </w:r>
          </w:p>
        </w:tc>
      </w:tr>
      <w:tr w:rsidR="293D2478" w:rsidRPr="005053D3" w14:paraId="062401EF" w14:textId="77777777" w:rsidTr="00FD2187">
        <w:trPr>
          <w:trHeight w:val="315"/>
        </w:trPr>
        <w:tc>
          <w:tcPr>
            <w:tcW w:w="9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161B34F" w14:textId="16E219D9" w:rsidR="293D2478" w:rsidRPr="005053D3" w:rsidRDefault="293D2478" w:rsidP="293D2478">
            <w:pPr>
              <w:jc w:val="center"/>
              <w:rPr>
                <w:sz w:val="20"/>
                <w:szCs w:val="20"/>
              </w:rPr>
            </w:pPr>
            <w:r w:rsidRPr="005053D3">
              <w:rPr>
                <w:rFonts w:eastAsia="Arial"/>
                <w:sz w:val="20"/>
                <w:szCs w:val="20"/>
              </w:rPr>
              <w:t>0.05</w:t>
            </w:r>
          </w:p>
        </w:tc>
        <w:tc>
          <w:tcPr>
            <w:tcW w:w="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B3330E2" w14:textId="33334469" w:rsidR="293D2478" w:rsidRPr="005053D3" w:rsidRDefault="293D2478" w:rsidP="293D2478">
            <w:pPr>
              <w:jc w:val="center"/>
              <w:rPr>
                <w:sz w:val="20"/>
                <w:szCs w:val="20"/>
              </w:rPr>
            </w:pPr>
            <w:r w:rsidRPr="005053D3">
              <w:rPr>
                <w:rFonts w:eastAsia="Arial"/>
                <w:sz w:val="20"/>
                <w:szCs w:val="20"/>
              </w:rPr>
              <w:t>1.598</w:t>
            </w:r>
          </w:p>
        </w:tc>
        <w:tc>
          <w:tcPr>
            <w:tcW w:w="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4209ED4" w14:textId="28954B06" w:rsidR="293D2478" w:rsidRPr="005053D3" w:rsidRDefault="293D2478" w:rsidP="293D2478">
            <w:pPr>
              <w:jc w:val="center"/>
              <w:rPr>
                <w:sz w:val="20"/>
                <w:szCs w:val="20"/>
              </w:rPr>
            </w:pPr>
            <w:r w:rsidRPr="005053D3">
              <w:rPr>
                <w:rFonts w:eastAsia="Arial"/>
                <w:sz w:val="20"/>
                <w:szCs w:val="20"/>
              </w:rPr>
              <w:t>1.605</w:t>
            </w:r>
          </w:p>
        </w:tc>
        <w:tc>
          <w:tcPr>
            <w:tcW w:w="6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6D0825C" w14:textId="01571925" w:rsidR="293D2478" w:rsidRPr="005053D3" w:rsidRDefault="293D2478" w:rsidP="293D2478">
            <w:pPr>
              <w:jc w:val="center"/>
              <w:rPr>
                <w:sz w:val="20"/>
                <w:szCs w:val="20"/>
              </w:rPr>
            </w:pPr>
            <w:r w:rsidRPr="005053D3">
              <w:rPr>
                <w:rFonts w:eastAsia="Arial"/>
                <w:sz w:val="20"/>
                <w:szCs w:val="20"/>
              </w:rPr>
              <w:t>1.660</w:t>
            </w:r>
          </w:p>
        </w:tc>
        <w:tc>
          <w:tcPr>
            <w:tcW w:w="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BF78E4F" w14:textId="17439098" w:rsidR="293D2478" w:rsidRPr="005053D3" w:rsidRDefault="293D2478" w:rsidP="293D2478">
            <w:pPr>
              <w:jc w:val="center"/>
              <w:rPr>
                <w:sz w:val="20"/>
                <w:szCs w:val="20"/>
              </w:rPr>
            </w:pPr>
            <w:r w:rsidRPr="005053D3">
              <w:rPr>
                <w:rFonts w:eastAsia="Arial"/>
                <w:sz w:val="20"/>
                <w:szCs w:val="20"/>
              </w:rPr>
              <w:t>1.885</w:t>
            </w:r>
          </w:p>
        </w:tc>
        <w:tc>
          <w:tcPr>
            <w:tcW w:w="8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5CFDF4A" w14:textId="703A68B2" w:rsidR="293D2478" w:rsidRPr="005053D3" w:rsidRDefault="293D2478" w:rsidP="293D2478">
            <w:pPr>
              <w:jc w:val="center"/>
              <w:rPr>
                <w:sz w:val="20"/>
                <w:szCs w:val="20"/>
              </w:rPr>
            </w:pPr>
            <w:r w:rsidRPr="005053D3">
              <w:rPr>
                <w:rFonts w:eastAsia="Arial"/>
                <w:sz w:val="20"/>
                <w:szCs w:val="20"/>
              </w:rPr>
              <w:t>1.917</w:t>
            </w:r>
          </w:p>
        </w:tc>
        <w:tc>
          <w:tcPr>
            <w:tcW w:w="67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1BCED21" w14:textId="41CBBABE" w:rsidR="293D2478" w:rsidRPr="005053D3" w:rsidRDefault="293D2478" w:rsidP="293D2478">
            <w:pPr>
              <w:jc w:val="center"/>
              <w:rPr>
                <w:sz w:val="20"/>
                <w:szCs w:val="20"/>
              </w:rPr>
            </w:pPr>
            <w:r w:rsidRPr="005053D3">
              <w:rPr>
                <w:rFonts w:eastAsia="Arial"/>
                <w:sz w:val="20"/>
                <w:szCs w:val="20"/>
              </w:rPr>
              <w:t>1.972</w:t>
            </w:r>
          </w:p>
        </w:tc>
        <w:tc>
          <w:tcPr>
            <w:tcW w:w="7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FD99FE3" w14:textId="59CF2C6A" w:rsidR="293D2478" w:rsidRPr="005053D3" w:rsidRDefault="293D2478" w:rsidP="293D2478">
            <w:pPr>
              <w:jc w:val="center"/>
              <w:rPr>
                <w:sz w:val="20"/>
                <w:szCs w:val="20"/>
              </w:rPr>
            </w:pPr>
            <w:r w:rsidRPr="005053D3">
              <w:rPr>
                <w:rFonts w:eastAsia="Arial"/>
                <w:sz w:val="20"/>
                <w:szCs w:val="20"/>
              </w:rPr>
              <w:t>2.074</w:t>
            </w:r>
          </w:p>
        </w:tc>
        <w:tc>
          <w:tcPr>
            <w:tcW w:w="6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ECC5326" w14:textId="0E156743" w:rsidR="293D2478" w:rsidRPr="005053D3" w:rsidRDefault="293D2478" w:rsidP="293D2478">
            <w:pPr>
              <w:jc w:val="center"/>
              <w:rPr>
                <w:sz w:val="20"/>
                <w:szCs w:val="20"/>
              </w:rPr>
            </w:pPr>
            <w:r w:rsidRPr="005053D3">
              <w:rPr>
                <w:rFonts w:eastAsia="Arial"/>
                <w:sz w:val="20"/>
                <w:szCs w:val="20"/>
              </w:rPr>
              <w:t>2.152</w:t>
            </w:r>
          </w:p>
        </w:tc>
        <w:tc>
          <w:tcPr>
            <w:tcW w:w="6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5071612" w14:textId="3E0E1D22" w:rsidR="293D2478" w:rsidRPr="005053D3" w:rsidRDefault="293D2478" w:rsidP="293D2478">
            <w:pPr>
              <w:jc w:val="center"/>
              <w:rPr>
                <w:sz w:val="20"/>
                <w:szCs w:val="20"/>
              </w:rPr>
            </w:pPr>
            <w:r w:rsidRPr="005053D3">
              <w:rPr>
                <w:rFonts w:eastAsia="Arial"/>
                <w:sz w:val="20"/>
                <w:szCs w:val="20"/>
              </w:rPr>
              <w:t>2.163</w:t>
            </w:r>
          </w:p>
        </w:tc>
        <w:tc>
          <w:tcPr>
            <w:tcW w:w="6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CF1E63A" w14:textId="674EF7EE" w:rsidR="293D2478" w:rsidRPr="005053D3" w:rsidRDefault="293D2478" w:rsidP="293D2478">
            <w:pPr>
              <w:jc w:val="center"/>
              <w:rPr>
                <w:sz w:val="20"/>
                <w:szCs w:val="20"/>
              </w:rPr>
            </w:pPr>
            <w:r w:rsidRPr="005053D3">
              <w:rPr>
                <w:rFonts w:eastAsia="Arial"/>
                <w:sz w:val="20"/>
                <w:szCs w:val="20"/>
              </w:rPr>
              <w:t>2.119</w:t>
            </w:r>
          </w:p>
        </w:tc>
        <w:tc>
          <w:tcPr>
            <w:tcW w:w="6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827DCCF" w14:textId="758A1365" w:rsidR="293D2478" w:rsidRPr="005053D3" w:rsidRDefault="293D2478" w:rsidP="293D2478">
            <w:pPr>
              <w:jc w:val="center"/>
              <w:rPr>
                <w:sz w:val="20"/>
                <w:szCs w:val="20"/>
              </w:rPr>
            </w:pPr>
            <w:r w:rsidRPr="005053D3">
              <w:rPr>
                <w:rFonts w:eastAsia="Arial"/>
                <w:sz w:val="20"/>
                <w:szCs w:val="20"/>
              </w:rPr>
              <w:t>2.169</w:t>
            </w:r>
          </w:p>
        </w:tc>
        <w:tc>
          <w:tcPr>
            <w:tcW w:w="7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039F363" w14:textId="55A0C5A8" w:rsidR="293D2478" w:rsidRPr="005053D3" w:rsidRDefault="293D2478" w:rsidP="293D2478">
            <w:pPr>
              <w:jc w:val="center"/>
              <w:rPr>
                <w:sz w:val="20"/>
                <w:szCs w:val="20"/>
              </w:rPr>
            </w:pPr>
            <w:r w:rsidRPr="005053D3">
              <w:rPr>
                <w:rFonts w:eastAsia="Arial"/>
                <w:sz w:val="20"/>
                <w:szCs w:val="20"/>
              </w:rPr>
              <w:t>2.227</w:t>
            </w:r>
          </w:p>
        </w:tc>
      </w:tr>
      <w:tr w:rsidR="293D2478" w:rsidRPr="005053D3" w14:paraId="2E4E9702" w14:textId="77777777" w:rsidTr="00FD2187">
        <w:trPr>
          <w:trHeight w:val="315"/>
        </w:trPr>
        <w:tc>
          <w:tcPr>
            <w:tcW w:w="9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82322F2" w14:textId="65C311BF" w:rsidR="293D2478" w:rsidRPr="005053D3" w:rsidRDefault="293D2478" w:rsidP="293D2478">
            <w:pPr>
              <w:jc w:val="center"/>
              <w:rPr>
                <w:sz w:val="20"/>
                <w:szCs w:val="20"/>
              </w:rPr>
            </w:pPr>
            <w:r w:rsidRPr="005053D3">
              <w:rPr>
                <w:rFonts w:eastAsia="Arial"/>
                <w:sz w:val="20"/>
                <w:szCs w:val="20"/>
              </w:rPr>
              <w:t>0.1</w:t>
            </w:r>
          </w:p>
        </w:tc>
        <w:tc>
          <w:tcPr>
            <w:tcW w:w="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ADFE143" w14:textId="79025A11" w:rsidR="293D2478" w:rsidRPr="005053D3" w:rsidRDefault="293D2478" w:rsidP="293D2478">
            <w:pPr>
              <w:jc w:val="center"/>
              <w:rPr>
                <w:sz w:val="20"/>
                <w:szCs w:val="20"/>
              </w:rPr>
            </w:pPr>
            <w:r w:rsidRPr="005053D3">
              <w:rPr>
                <w:rFonts w:eastAsia="Arial"/>
                <w:sz w:val="20"/>
                <w:szCs w:val="20"/>
              </w:rPr>
              <w:t>1.398</w:t>
            </w:r>
          </w:p>
        </w:tc>
        <w:tc>
          <w:tcPr>
            <w:tcW w:w="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2294AF3" w14:textId="38AF4021" w:rsidR="293D2478" w:rsidRPr="005053D3" w:rsidRDefault="293D2478" w:rsidP="293D2478">
            <w:pPr>
              <w:jc w:val="center"/>
              <w:rPr>
                <w:sz w:val="20"/>
                <w:szCs w:val="20"/>
              </w:rPr>
            </w:pPr>
            <w:r w:rsidRPr="005053D3">
              <w:rPr>
                <w:rFonts w:eastAsia="Arial"/>
                <w:sz w:val="20"/>
                <w:szCs w:val="20"/>
              </w:rPr>
              <w:t>1.437</w:t>
            </w:r>
          </w:p>
        </w:tc>
        <w:tc>
          <w:tcPr>
            <w:tcW w:w="6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FEC20C4" w14:textId="50255DF7" w:rsidR="293D2478" w:rsidRPr="005053D3" w:rsidRDefault="293D2478" w:rsidP="293D2478">
            <w:pPr>
              <w:jc w:val="center"/>
              <w:rPr>
                <w:sz w:val="20"/>
                <w:szCs w:val="20"/>
              </w:rPr>
            </w:pPr>
            <w:r w:rsidRPr="005053D3">
              <w:rPr>
                <w:rFonts w:eastAsia="Arial"/>
                <w:sz w:val="20"/>
                <w:szCs w:val="20"/>
              </w:rPr>
              <w:t>1.481</w:t>
            </w:r>
          </w:p>
        </w:tc>
        <w:tc>
          <w:tcPr>
            <w:tcW w:w="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B718886" w14:textId="4FC43F03" w:rsidR="293D2478" w:rsidRPr="005053D3" w:rsidRDefault="293D2478" w:rsidP="293D2478">
            <w:pPr>
              <w:jc w:val="center"/>
              <w:rPr>
                <w:sz w:val="20"/>
                <w:szCs w:val="20"/>
              </w:rPr>
            </w:pPr>
            <w:r w:rsidRPr="005053D3">
              <w:rPr>
                <w:rFonts w:eastAsia="Arial"/>
                <w:sz w:val="20"/>
                <w:szCs w:val="20"/>
              </w:rPr>
              <w:t>1.584</w:t>
            </w:r>
          </w:p>
        </w:tc>
        <w:tc>
          <w:tcPr>
            <w:tcW w:w="8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E78ED9E" w14:textId="482D6F23" w:rsidR="293D2478" w:rsidRPr="005053D3" w:rsidRDefault="293D2478" w:rsidP="293D2478">
            <w:pPr>
              <w:jc w:val="center"/>
              <w:rPr>
                <w:sz w:val="20"/>
                <w:szCs w:val="20"/>
              </w:rPr>
            </w:pPr>
            <w:r w:rsidRPr="005053D3">
              <w:rPr>
                <w:rFonts w:eastAsia="Arial"/>
                <w:sz w:val="20"/>
                <w:szCs w:val="20"/>
              </w:rPr>
              <w:t>1.603</w:t>
            </w:r>
          </w:p>
        </w:tc>
        <w:tc>
          <w:tcPr>
            <w:tcW w:w="67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1D53C93" w14:textId="220970DB" w:rsidR="293D2478" w:rsidRPr="005053D3" w:rsidRDefault="293D2478" w:rsidP="293D2478">
            <w:pPr>
              <w:jc w:val="center"/>
              <w:rPr>
                <w:sz w:val="20"/>
                <w:szCs w:val="20"/>
              </w:rPr>
            </w:pPr>
            <w:r w:rsidRPr="005053D3">
              <w:rPr>
                <w:rFonts w:eastAsia="Arial"/>
                <w:sz w:val="20"/>
                <w:szCs w:val="20"/>
              </w:rPr>
              <w:t>1.653</w:t>
            </w:r>
          </w:p>
        </w:tc>
        <w:tc>
          <w:tcPr>
            <w:tcW w:w="7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355D8E6" w14:textId="333D9071" w:rsidR="293D2478" w:rsidRPr="005053D3" w:rsidRDefault="293D2478" w:rsidP="293D2478">
            <w:pPr>
              <w:jc w:val="center"/>
              <w:rPr>
                <w:sz w:val="20"/>
                <w:szCs w:val="20"/>
              </w:rPr>
            </w:pPr>
            <w:r w:rsidRPr="005053D3">
              <w:rPr>
                <w:rFonts w:eastAsia="Arial"/>
                <w:sz w:val="20"/>
                <w:szCs w:val="20"/>
              </w:rPr>
              <w:t>1.881</w:t>
            </w:r>
          </w:p>
        </w:tc>
        <w:tc>
          <w:tcPr>
            <w:tcW w:w="6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9C220EA" w14:textId="46CE82D7" w:rsidR="293D2478" w:rsidRPr="005053D3" w:rsidRDefault="293D2478" w:rsidP="293D2478">
            <w:pPr>
              <w:jc w:val="center"/>
              <w:rPr>
                <w:sz w:val="20"/>
                <w:szCs w:val="20"/>
              </w:rPr>
            </w:pPr>
            <w:r w:rsidRPr="005053D3">
              <w:rPr>
                <w:rFonts w:eastAsia="Arial"/>
                <w:sz w:val="20"/>
                <w:szCs w:val="20"/>
              </w:rPr>
              <w:t>1.922</w:t>
            </w:r>
          </w:p>
        </w:tc>
        <w:tc>
          <w:tcPr>
            <w:tcW w:w="6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1B468A9" w14:textId="3A5DC98F" w:rsidR="293D2478" w:rsidRPr="005053D3" w:rsidRDefault="293D2478" w:rsidP="293D2478">
            <w:pPr>
              <w:jc w:val="center"/>
              <w:rPr>
                <w:sz w:val="20"/>
                <w:szCs w:val="20"/>
              </w:rPr>
            </w:pPr>
            <w:r w:rsidRPr="005053D3">
              <w:rPr>
                <w:rFonts w:eastAsia="Arial"/>
                <w:sz w:val="20"/>
                <w:szCs w:val="20"/>
              </w:rPr>
              <w:t>1.963</w:t>
            </w:r>
          </w:p>
        </w:tc>
        <w:tc>
          <w:tcPr>
            <w:tcW w:w="6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7645ECB" w14:textId="28BF06AE" w:rsidR="293D2478" w:rsidRPr="005053D3" w:rsidRDefault="293D2478" w:rsidP="293D2478">
            <w:pPr>
              <w:jc w:val="center"/>
              <w:rPr>
                <w:sz w:val="20"/>
                <w:szCs w:val="20"/>
              </w:rPr>
            </w:pPr>
            <w:r w:rsidRPr="005053D3">
              <w:rPr>
                <w:rFonts w:eastAsia="Arial"/>
                <w:sz w:val="20"/>
                <w:szCs w:val="20"/>
              </w:rPr>
              <w:t>2.143</w:t>
            </w:r>
          </w:p>
        </w:tc>
        <w:tc>
          <w:tcPr>
            <w:tcW w:w="6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49CF542" w14:textId="667BF110" w:rsidR="293D2478" w:rsidRPr="005053D3" w:rsidRDefault="293D2478" w:rsidP="293D2478">
            <w:pPr>
              <w:jc w:val="center"/>
              <w:rPr>
                <w:sz w:val="20"/>
                <w:szCs w:val="20"/>
              </w:rPr>
            </w:pPr>
            <w:r w:rsidRPr="005053D3">
              <w:rPr>
                <w:rFonts w:eastAsia="Arial"/>
                <w:sz w:val="20"/>
                <w:szCs w:val="20"/>
              </w:rPr>
              <w:t>2.199</w:t>
            </w:r>
          </w:p>
        </w:tc>
        <w:tc>
          <w:tcPr>
            <w:tcW w:w="7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00F9614" w14:textId="150EDF74" w:rsidR="293D2478" w:rsidRPr="005053D3" w:rsidRDefault="293D2478" w:rsidP="293D2478">
            <w:pPr>
              <w:jc w:val="center"/>
              <w:rPr>
                <w:sz w:val="20"/>
                <w:szCs w:val="20"/>
              </w:rPr>
            </w:pPr>
            <w:r w:rsidRPr="005053D3">
              <w:rPr>
                <w:rFonts w:eastAsia="Arial"/>
                <w:sz w:val="20"/>
                <w:szCs w:val="20"/>
              </w:rPr>
              <w:t>2.240</w:t>
            </w:r>
          </w:p>
        </w:tc>
      </w:tr>
      <w:tr w:rsidR="293D2478" w:rsidRPr="005053D3" w14:paraId="0F81A191" w14:textId="77777777" w:rsidTr="00FD2187">
        <w:trPr>
          <w:trHeight w:val="315"/>
        </w:trPr>
        <w:tc>
          <w:tcPr>
            <w:tcW w:w="9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B5F5C85" w14:textId="696DA82C" w:rsidR="293D2478" w:rsidRPr="005053D3" w:rsidRDefault="293D2478" w:rsidP="293D2478">
            <w:pPr>
              <w:jc w:val="center"/>
              <w:rPr>
                <w:sz w:val="20"/>
                <w:szCs w:val="20"/>
              </w:rPr>
            </w:pPr>
            <w:r w:rsidRPr="005053D3">
              <w:rPr>
                <w:rFonts w:eastAsia="Arial"/>
                <w:sz w:val="20"/>
                <w:szCs w:val="20"/>
              </w:rPr>
              <w:t>0.15</w:t>
            </w:r>
          </w:p>
        </w:tc>
        <w:tc>
          <w:tcPr>
            <w:tcW w:w="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8539ACB" w14:textId="11A485BF" w:rsidR="293D2478" w:rsidRPr="005053D3" w:rsidRDefault="293D2478" w:rsidP="293D2478">
            <w:pPr>
              <w:jc w:val="center"/>
              <w:rPr>
                <w:sz w:val="20"/>
                <w:szCs w:val="20"/>
              </w:rPr>
            </w:pPr>
            <w:r w:rsidRPr="005053D3">
              <w:rPr>
                <w:rFonts w:eastAsia="Arial"/>
                <w:sz w:val="20"/>
                <w:szCs w:val="20"/>
              </w:rPr>
              <w:t>1.282</w:t>
            </w:r>
          </w:p>
        </w:tc>
        <w:tc>
          <w:tcPr>
            <w:tcW w:w="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BDDAFE8" w14:textId="7664A49F" w:rsidR="293D2478" w:rsidRPr="005053D3" w:rsidRDefault="293D2478" w:rsidP="293D2478">
            <w:pPr>
              <w:jc w:val="center"/>
              <w:rPr>
                <w:sz w:val="20"/>
                <w:szCs w:val="20"/>
              </w:rPr>
            </w:pPr>
            <w:r w:rsidRPr="005053D3">
              <w:rPr>
                <w:rFonts w:eastAsia="Arial"/>
                <w:sz w:val="20"/>
                <w:szCs w:val="20"/>
              </w:rPr>
              <w:t>1.361</w:t>
            </w:r>
          </w:p>
        </w:tc>
        <w:tc>
          <w:tcPr>
            <w:tcW w:w="6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0043545" w14:textId="2AF9305F" w:rsidR="293D2478" w:rsidRPr="005053D3" w:rsidRDefault="293D2478" w:rsidP="293D2478">
            <w:pPr>
              <w:jc w:val="center"/>
              <w:rPr>
                <w:sz w:val="20"/>
                <w:szCs w:val="20"/>
              </w:rPr>
            </w:pPr>
            <w:r w:rsidRPr="005053D3">
              <w:rPr>
                <w:rFonts w:eastAsia="Arial"/>
                <w:sz w:val="20"/>
                <w:szCs w:val="20"/>
              </w:rPr>
              <w:t>1.405</w:t>
            </w:r>
          </w:p>
        </w:tc>
        <w:tc>
          <w:tcPr>
            <w:tcW w:w="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7CF441C" w14:textId="12AC7EDF" w:rsidR="293D2478" w:rsidRPr="005053D3" w:rsidRDefault="293D2478" w:rsidP="293D2478">
            <w:pPr>
              <w:jc w:val="center"/>
              <w:rPr>
                <w:sz w:val="20"/>
                <w:szCs w:val="20"/>
              </w:rPr>
            </w:pPr>
            <w:r w:rsidRPr="005053D3">
              <w:rPr>
                <w:rFonts w:eastAsia="Arial"/>
                <w:sz w:val="20"/>
                <w:szCs w:val="20"/>
              </w:rPr>
              <w:t>1.404</w:t>
            </w:r>
          </w:p>
        </w:tc>
        <w:tc>
          <w:tcPr>
            <w:tcW w:w="8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22E517E" w14:textId="186DE102" w:rsidR="293D2478" w:rsidRPr="005053D3" w:rsidRDefault="293D2478" w:rsidP="293D2478">
            <w:pPr>
              <w:jc w:val="center"/>
              <w:rPr>
                <w:sz w:val="20"/>
                <w:szCs w:val="20"/>
              </w:rPr>
            </w:pPr>
            <w:r w:rsidRPr="005053D3">
              <w:rPr>
                <w:rFonts w:eastAsia="Arial"/>
                <w:sz w:val="20"/>
                <w:szCs w:val="20"/>
              </w:rPr>
              <w:t>1.468</w:t>
            </w:r>
          </w:p>
        </w:tc>
        <w:tc>
          <w:tcPr>
            <w:tcW w:w="67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F7FA66D" w14:textId="0973E3BB" w:rsidR="293D2478" w:rsidRPr="005053D3" w:rsidRDefault="293D2478" w:rsidP="293D2478">
            <w:pPr>
              <w:jc w:val="center"/>
              <w:rPr>
                <w:sz w:val="20"/>
                <w:szCs w:val="20"/>
              </w:rPr>
            </w:pPr>
            <w:r w:rsidRPr="005053D3">
              <w:rPr>
                <w:rFonts w:eastAsia="Arial"/>
                <w:sz w:val="20"/>
                <w:szCs w:val="20"/>
              </w:rPr>
              <w:t>1.533</w:t>
            </w:r>
          </w:p>
        </w:tc>
        <w:tc>
          <w:tcPr>
            <w:tcW w:w="7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B26D808" w14:textId="0703860B" w:rsidR="293D2478" w:rsidRPr="005053D3" w:rsidRDefault="293D2478" w:rsidP="293D2478">
            <w:pPr>
              <w:jc w:val="center"/>
              <w:rPr>
                <w:sz w:val="20"/>
                <w:szCs w:val="20"/>
              </w:rPr>
            </w:pPr>
            <w:r w:rsidRPr="005053D3">
              <w:rPr>
                <w:rFonts w:eastAsia="Arial"/>
                <w:sz w:val="20"/>
                <w:szCs w:val="20"/>
              </w:rPr>
              <w:t>2.155</w:t>
            </w:r>
          </w:p>
        </w:tc>
        <w:tc>
          <w:tcPr>
            <w:tcW w:w="6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181C165" w14:textId="087ADBA4" w:rsidR="293D2478" w:rsidRPr="005053D3" w:rsidRDefault="293D2478" w:rsidP="293D2478">
            <w:pPr>
              <w:jc w:val="center"/>
              <w:rPr>
                <w:sz w:val="20"/>
                <w:szCs w:val="20"/>
              </w:rPr>
            </w:pPr>
            <w:r w:rsidRPr="005053D3">
              <w:rPr>
                <w:rFonts w:eastAsia="Arial"/>
                <w:sz w:val="20"/>
                <w:szCs w:val="20"/>
              </w:rPr>
              <w:t>2.180</w:t>
            </w:r>
          </w:p>
        </w:tc>
        <w:tc>
          <w:tcPr>
            <w:tcW w:w="6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29B3F89" w14:textId="46FF2C9C" w:rsidR="293D2478" w:rsidRPr="005053D3" w:rsidRDefault="293D2478" w:rsidP="293D2478">
            <w:pPr>
              <w:jc w:val="center"/>
              <w:rPr>
                <w:sz w:val="20"/>
                <w:szCs w:val="20"/>
              </w:rPr>
            </w:pPr>
            <w:r w:rsidRPr="005053D3">
              <w:rPr>
                <w:rFonts w:eastAsia="Arial"/>
                <w:sz w:val="20"/>
                <w:szCs w:val="20"/>
              </w:rPr>
              <w:t>2.238</w:t>
            </w:r>
          </w:p>
        </w:tc>
        <w:tc>
          <w:tcPr>
            <w:tcW w:w="6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A1A7476" w14:textId="48AC3910" w:rsidR="293D2478" w:rsidRPr="005053D3" w:rsidRDefault="293D2478" w:rsidP="293D2478">
            <w:pPr>
              <w:jc w:val="center"/>
              <w:rPr>
                <w:sz w:val="20"/>
                <w:szCs w:val="20"/>
              </w:rPr>
            </w:pPr>
            <w:r w:rsidRPr="005053D3">
              <w:rPr>
                <w:rFonts w:eastAsia="Arial"/>
                <w:sz w:val="20"/>
                <w:szCs w:val="20"/>
              </w:rPr>
              <w:t>2.610</w:t>
            </w:r>
          </w:p>
        </w:tc>
        <w:tc>
          <w:tcPr>
            <w:tcW w:w="6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3640CDF" w14:textId="351B80EA" w:rsidR="293D2478" w:rsidRPr="005053D3" w:rsidRDefault="293D2478" w:rsidP="293D2478">
            <w:pPr>
              <w:jc w:val="center"/>
              <w:rPr>
                <w:sz w:val="20"/>
                <w:szCs w:val="20"/>
              </w:rPr>
            </w:pPr>
            <w:r w:rsidRPr="005053D3">
              <w:rPr>
                <w:rFonts w:eastAsia="Arial"/>
                <w:sz w:val="20"/>
                <w:szCs w:val="20"/>
              </w:rPr>
              <w:t>2.570</w:t>
            </w:r>
          </w:p>
        </w:tc>
        <w:tc>
          <w:tcPr>
            <w:tcW w:w="7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27C9F5C" w14:textId="00D7F0AA" w:rsidR="293D2478" w:rsidRPr="005053D3" w:rsidRDefault="293D2478" w:rsidP="293D2478">
            <w:pPr>
              <w:jc w:val="center"/>
              <w:rPr>
                <w:sz w:val="20"/>
                <w:szCs w:val="20"/>
              </w:rPr>
            </w:pPr>
            <w:r w:rsidRPr="005053D3">
              <w:rPr>
                <w:rFonts w:eastAsia="Arial"/>
                <w:sz w:val="20"/>
                <w:szCs w:val="20"/>
              </w:rPr>
              <w:t>2.670</w:t>
            </w:r>
          </w:p>
        </w:tc>
      </w:tr>
    </w:tbl>
    <w:p w14:paraId="35252B76" w14:textId="15A58234" w:rsidR="23266A85" w:rsidRPr="00852C00" w:rsidRDefault="23266A85" w:rsidP="293D2478"/>
    <w:p w14:paraId="299E759D" w14:textId="10790B94" w:rsidR="00FD2187" w:rsidRDefault="00FD2187" w:rsidP="00FD2187">
      <w:pPr>
        <w:pStyle w:val="Caption"/>
        <w:keepNext/>
      </w:pPr>
      <w:r>
        <w:lastRenderedPageBreak/>
        <w:t xml:space="preserve">Table </w:t>
      </w:r>
      <w:r>
        <w:fldChar w:fldCharType="begin"/>
      </w:r>
      <w:r>
        <w:instrText xml:space="preserve"> SEQ Table \* ARABIC </w:instrText>
      </w:r>
      <w:r>
        <w:fldChar w:fldCharType="separate"/>
      </w:r>
      <w:r w:rsidR="008C76E6">
        <w:rPr>
          <w:noProof/>
        </w:rPr>
        <w:t>6</w:t>
      </w:r>
      <w:r>
        <w:fldChar w:fldCharType="end"/>
      </w:r>
      <w:r>
        <w:t>: Train/Validation/Test</w:t>
      </w:r>
      <w:r w:rsidRPr="00965625">
        <w:t xml:space="preserve"> Accuracy</w:t>
      </w:r>
    </w:p>
    <w:tbl>
      <w:tblPr>
        <w:tblStyle w:val="TableGrid"/>
        <w:tblW w:w="9348" w:type="dxa"/>
        <w:tblLook w:val="06A0" w:firstRow="1" w:lastRow="0" w:firstColumn="1" w:lastColumn="0" w:noHBand="1" w:noVBand="1"/>
      </w:tblPr>
      <w:tblGrid>
        <w:gridCol w:w="879"/>
        <w:gridCol w:w="665"/>
        <w:gridCol w:w="659"/>
        <w:gridCol w:w="699"/>
        <w:gridCol w:w="730"/>
        <w:gridCol w:w="781"/>
        <w:gridCol w:w="671"/>
        <w:gridCol w:w="728"/>
        <w:gridCol w:w="737"/>
        <w:gridCol w:w="724"/>
        <w:gridCol w:w="677"/>
        <w:gridCol w:w="858"/>
        <w:gridCol w:w="540"/>
      </w:tblGrid>
      <w:tr w:rsidR="293D2478" w:rsidRPr="00852C00" w14:paraId="46168CD7" w14:textId="77777777" w:rsidTr="00FD2187">
        <w:trPr>
          <w:trHeight w:val="315"/>
        </w:trPr>
        <w:tc>
          <w:tcPr>
            <w:tcW w:w="8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8A6758F" w14:textId="0F4E2F0E" w:rsidR="293D2478" w:rsidRPr="005053D3" w:rsidRDefault="293D2478" w:rsidP="293D2478">
            <w:pPr>
              <w:jc w:val="center"/>
              <w:rPr>
                <w:b/>
                <w:bCs/>
              </w:rPr>
            </w:pPr>
            <w:r w:rsidRPr="005053D3">
              <w:rPr>
                <w:rFonts w:eastAsia="Arial"/>
                <w:b/>
                <w:bCs/>
                <w:sz w:val="20"/>
                <w:szCs w:val="20"/>
              </w:rPr>
              <w:t xml:space="preserve"> GPUs</w:t>
            </w:r>
          </w:p>
        </w:tc>
        <w:tc>
          <w:tcPr>
            <w:tcW w:w="2070" w:type="dxa"/>
            <w:gridSpan w:val="3"/>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4E43172" w14:textId="24C268B2" w:rsidR="293D2478" w:rsidRPr="005053D3" w:rsidRDefault="293D2478" w:rsidP="293D2478">
            <w:pPr>
              <w:jc w:val="center"/>
              <w:rPr>
                <w:b/>
                <w:bCs/>
              </w:rPr>
            </w:pPr>
            <w:r w:rsidRPr="005053D3">
              <w:rPr>
                <w:rFonts w:eastAsia="Arial"/>
                <w:b/>
                <w:bCs/>
                <w:sz w:val="20"/>
                <w:szCs w:val="20"/>
              </w:rPr>
              <w:t>1</w:t>
            </w:r>
          </w:p>
        </w:tc>
        <w:tc>
          <w:tcPr>
            <w:tcW w:w="2251" w:type="dxa"/>
            <w:gridSpan w:val="3"/>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99457D1" w14:textId="0B8589DA" w:rsidR="293D2478" w:rsidRPr="005053D3" w:rsidRDefault="293D2478" w:rsidP="293D2478">
            <w:pPr>
              <w:jc w:val="center"/>
              <w:rPr>
                <w:b/>
                <w:bCs/>
              </w:rPr>
            </w:pPr>
            <w:r w:rsidRPr="005053D3">
              <w:rPr>
                <w:rFonts w:eastAsia="Arial"/>
                <w:b/>
                <w:bCs/>
                <w:sz w:val="20"/>
                <w:szCs w:val="20"/>
              </w:rPr>
              <w:t>2</w:t>
            </w:r>
          </w:p>
        </w:tc>
        <w:tc>
          <w:tcPr>
            <w:tcW w:w="2259" w:type="dxa"/>
            <w:gridSpan w:val="3"/>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42759D9" w14:textId="147F26B3" w:rsidR="293D2478" w:rsidRPr="005053D3" w:rsidRDefault="293D2478" w:rsidP="293D2478">
            <w:pPr>
              <w:jc w:val="center"/>
              <w:rPr>
                <w:b/>
                <w:bCs/>
              </w:rPr>
            </w:pPr>
            <w:r w:rsidRPr="005053D3">
              <w:rPr>
                <w:rFonts w:eastAsia="Arial"/>
                <w:b/>
                <w:bCs/>
                <w:sz w:val="20"/>
                <w:szCs w:val="20"/>
              </w:rPr>
              <w:t>3</w:t>
            </w:r>
          </w:p>
        </w:tc>
        <w:tc>
          <w:tcPr>
            <w:tcW w:w="1883" w:type="dxa"/>
            <w:gridSpan w:val="3"/>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FA0EA61" w14:textId="12E4FA07" w:rsidR="293D2478" w:rsidRPr="005053D3" w:rsidRDefault="293D2478" w:rsidP="293D2478">
            <w:pPr>
              <w:jc w:val="center"/>
              <w:rPr>
                <w:b/>
                <w:bCs/>
              </w:rPr>
            </w:pPr>
            <w:r w:rsidRPr="005053D3">
              <w:rPr>
                <w:rFonts w:eastAsia="Arial"/>
                <w:b/>
                <w:bCs/>
                <w:sz w:val="20"/>
                <w:szCs w:val="20"/>
              </w:rPr>
              <w:t>4</w:t>
            </w:r>
          </w:p>
        </w:tc>
      </w:tr>
      <w:tr w:rsidR="293D2478" w:rsidRPr="00852C00" w14:paraId="26D6D0F2" w14:textId="77777777" w:rsidTr="00FD2187">
        <w:trPr>
          <w:trHeight w:val="300"/>
        </w:trPr>
        <w:tc>
          <w:tcPr>
            <w:tcW w:w="8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7EABEDC" w14:textId="160532C4" w:rsidR="293D2478" w:rsidRPr="005053D3" w:rsidRDefault="293D2478" w:rsidP="293D2478">
            <w:pPr>
              <w:jc w:val="center"/>
              <w:rPr>
                <w:b/>
                <w:bCs/>
              </w:rPr>
            </w:pPr>
            <w:r w:rsidRPr="005053D3">
              <w:rPr>
                <w:rFonts w:eastAsia="Arial"/>
                <w:b/>
                <w:bCs/>
                <w:sz w:val="20"/>
                <w:szCs w:val="20"/>
              </w:rPr>
              <w:t>Fraction</w:t>
            </w:r>
          </w:p>
        </w:tc>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3546E62" w14:textId="544196B8" w:rsidR="293D2478" w:rsidRPr="005053D3" w:rsidRDefault="293D2478" w:rsidP="293D2478">
            <w:pPr>
              <w:jc w:val="center"/>
              <w:rPr>
                <w:b/>
                <w:bCs/>
              </w:rPr>
            </w:pPr>
            <w:r w:rsidRPr="005053D3">
              <w:rPr>
                <w:rFonts w:eastAsia="Arial"/>
                <w:b/>
                <w:bCs/>
                <w:sz w:val="20"/>
                <w:szCs w:val="20"/>
              </w:rPr>
              <w:t>Train</w:t>
            </w:r>
          </w:p>
        </w:tc>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FBC5D59" w14:textId="6BF05C30" w:rsidR="293D2478" w:rsidRPr="005053D3" w:rsidRDefault="293D2478" w:rsidP="293D2478">
            <w:pPr>
              <w:jc w:val="center"/>
              <w:rPr>
                <w:b/>
                <w:bCs/>
              </w:rPr>
            </w:pPr>
            <w:r w:rsidRPr="005053D3">
              <w:rPr>
                <w:rFonts w:eastAsia="Arial"/>
                <w:b/>
                <w:bCs/>
                <w:sz w:val="20"/>
                <w:szCs w:val="20"/>
              </w:rPr>
              <w:t>Val</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5C7D7C8" w14:textId="33838E4D" w:rsidR="293D2478" w:rsidRPr="005053D3" w:rsidRDefault="293D2478" w:rsidP="293D2478">
            <w:pPr>
              <w:jc w:val="center"/>
              <w:rPr>
                <w:b/>
                <w:bCs/>
              </w:rPr>
            </w:pPr>
            <w:r w:rsidRPr="005053D3">
              <w:rPr>
                <w:rFonts w:eastAsia="Arial"/>
                <w:b/>
                <w:bCs/>
                <w:sz w:val="20"/>
                <w:szCs w:val="20"/>
              </w:rPr>
              <w:t>Test</w:t>
            </w:r>
          </w:p>
        </w:tc>
        <w:tc>
          <w:tcPr>
            <w:tcW w:w="7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631D550" w14:textId="3C202D6C" w:rsidR="293D2478" w:rsidRPr="005053D3" w:rsidRDefault="293D2478" w:rsidP="293D2478">
            <w:pPr>
              <w:jc w:val="center"/>
              <w:rPr>
                <w:b/>
                <w:bCs/>
              </w:rPr>
            </w:pPr>
            <w:r w:rsidRPr="005053D3">
              <w:rPr>
                <w:rFonts w:eastAsia="Arial"/>
                <w:b/>
                <w:bCs/>
                <w:sz w:val="20"/>
                <w:szCs w:val="20"/>
              </w:rPr>
              <w:t>Train</w:t>
            </w:r>
          </w:p>
        </w:tc>
        <w:tc>
          <w:tcPr>
            <w:tcW w:w="8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9EC4685" w14:textId="40A8834E" w:rsidR="293D2478" w:rsidRPr="005053D3" w:rsidRDefault="293D2478" w:rsidP="293D2478">
            <w:pPr>
              <w:jc w:val="center"/>
              <w:rPr>
                <w:b/>
                <w:bCs/>
              </w:rPr>
            </w:pPr>
            <w:r w:rsidRPr="005053D3">
              <w:rPr>
                <w:rFonts w:eastAsia="Arial"/>
                <w:b/>
                <w:bCs/>
                <w:sz w:val="20"/>
                <w:szCs w:val="20"/>
              </w:rPr>
              <w:t>Val</w:t>
            </w:r>
          </w:p>
        </w:tc>
        <w:tc>
          <w:tcPr>
            <w:tcW w:w="68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F7CD6F9" w14:textId="448F834D" w:rsidR="293D2478" w:rsidRPr="005053D3" w:rsidRDefault="293D2478" w:rsidP="293D2478">
            <w:pPr>
              <w:jc w:val="center"/>
              <w:rPr>
                <w:b/>
                <w:bCs/>
              </w:rPr>
            </w:pPr>
            <w:r w:rsidRPr="005053D3">
              <w:rPr>
                <w:rFonts w:eastAsia="Arial"/>
                <w:b/>
                <w:bCs/>
                <w:sz w:val="20"/>
                <w:szCs w:val="20"/>
              </w:rPr>
              <w:t>Test</w:t>
            </w:r>
          </w:p>
        </w:tc>
        <w:tc>
          <w:tcPr>
            <w:tcW w:w="7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19D915E" w14:textId="0DA33EB7" w:rsidR="293D2478" w:rsidRPr="005053D3" w:rsidRDefault="293D2478" w:rsidP="293D2478">
            <w:pPr>
              <w:jc w:val="center"/>
              <w:rPr>
                <w:b/>
                <w:bCs/>
              </w:rPr>
            </w:pPr>
            <w:r w:rsidRPr="005053D3">
              <w:rPr>
                <w:rFonts w:eastAsia="Arial"/>
                <w:b/>
                <w:bCs/>
                <w:sz w:val="20"/>
                <w:szCs w:val="20"/>
              </w:rPr>
              <w:t>Train</w:t>
            </w:r>
          </w:p>
        </w:tc>
        <w:tc>
          <w:tcPr>
            <w:tcW w:w="7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3757039" w14:textId="25800562" w:rsidR="293D2478" w:rsidRPr="005053D3" w:rsidRDefault="293D2478" w:rsidP="293D2478">
            <w:pPr>
              <w:jc w:val="center"/>
              <w:rPr>
                <w:b/>
                <w:bCs/>
              </w:rPr>
            </w:pPr>
            <w:r w:rsidRPr="005053D3">
              <w:rPr>
                <w:rFonts w:eastAsia="Arial"/>
                <w:b/>
                <w:bCs/>
                <w:sz w:val="20"/>
                <w:szCs w:val="20"/>
              </w:rPr>
              <w:t>Val</w:t>
            </w:r>
          </w:p>
        </w:tc>
        <w:tc>
          <w:tcPr>
            <w:tcW w:w="7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C883195" w14:textId="3AEB01A0" w:rsidR="293D2478" w:rsidRPr="005053D3" w:rsidRDefault="293D2478" w:rsidP="293D2478">
            <w:pPr>
              <w:jc w:val="center"/>
              <w:rPr>
                <w:b/>
                <w:bCs/>
              </w:rPr>
            </w:pPr>
            <w:r w:rsidRPr="005053D3">
              <w:rPr>
                <w:rFonts w:eastAsia="Arial"/>
                <w:b/>
                <w:bCs/>
                <w:sz w:val="20"/>
                <w:szCs w:val="20"/>
              </w:rPr>
              <w:t>Test</w:t>
            </w:r>
          </w:p>
        </w:tc>
        <w:tc>
          <w:tcPr>
            <w:tcW w:w="6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7ACA2F2" w14:textId="64F29D39" w:rsidR="293D2478" w:rsidRPr="005053D3" w:rsidRDefault="293D2478" w:rsidP="293D2478">
            <w:pPr>
              <w:jc w:val="center"/>
              <w:rPr>
                <w:b/>
                <w:bCs/>
              </w:rPr>
            </w:pPr>
            <w:r w:rsidRPr="005053D3">
              <w:rPr>
                <w:rFonts w:eastAsia="Arial"/>
                <w:b/>
                <w:bCs/>
                <w:sz w:val="20"/>
                <w:szCs w:val="20"/>
              </w:rPr>
              <w:t>Train</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E62129B" w14:textId="4922001C" w:rsidR="293D2478" w:rsidRPr="005053D3" w:rsidRDefault="293D2478" w:rsidP="293D2478">
            <w:pPr>
              <w:jc w:val="center"/>
              <w:rPr>
                <w:b/>
                <w:bCs/>
              </w:rPr>
            </w:pPr>
            <w:r w:rsidRPr="005053D3">
              <w:rPr>
                <w:rFonts w:eastAsia="Arial"/>
                <w:b/>
                <w:bCs/>
                <w:sz w:val="20"/>
                <w:szCs w:val="20"/>
              </w:rPr>
              <w:t>Val</w:t>
            </w:r>
          </w:p>
        </w:tc>
        <w:tc>
          <w:tcPr>
            <w:tcW w:w="2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32A2814" w14:textId="2B485E3A" w:rsidR="293D2478" w:rsidRPr="005053D3" w:rsidRDefault="293D2478" w:rsidP="293D2478">
            <w:pPr>
              <w:jc w:val="center"/>
              <w:rPr>
                <w:b/>
                <w:bCs/>
              </w:rPr>
            </w:pPr>
            <w:r w:rsidRPr="005053D3">
              <w:rPr>
                <w:rFonts w:eastAsia="Arial"/>
                <w:b/>
                <w:bCs/>
                <w:sz w:val="20"/>
                <w:szCs w:val="20"/>
              </w:rPr>
              <w:t>Test</w:t>
            </w:r>
          </w:p>
        </w:tc>
      </w:tr>
      <w:tr w:rsidR="293D2478" w:rsidRPr="00852C00" w14:paraId="3DE20E30" w14:textId="77777777" w:rsidTr="00FD2187">
        <w:trPr>
          <w:trHeight w:val="315"/>
        </w:trPr>
        <w:tc>
          <w:tcPr>
            <w:tcW w:w="8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0D5436C" w14:textId="7E6D8399" w:rsidR="293D2478" w:rsidRPr="00852C00" w:rsidRDefault="293D2478" w:rsidP="293D2478">
            <w:pPr>
              <w:jc w:val="center"/>
            </w:pPr>
            <w:r w:rsidRPr="00852C00">
              <w:rPr>
                <w:rFonts w:eastAsia="Arial"/>
                <w:sz w:val="20"/>
                <w:szCs w:val="20"/>
              </w:rPr>
              <w:t>0.01</w:t>
            </w:r>
          </w:p>
        </w:tc>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8AE7F9F" w14:textId="4BAD0F36" w:rsidR="293D2478" w:rsidRPr="00852C00" w:rsidRDefault="293D2478" w:rsidP="293D2478">
            <w:pPr>
              <w:jc w:val="center"/>
            </w:pPr>
            <w:r w:rsidRPr="00852C00">
              <w:rPr>
                <w:rFonts w:eastAsia="Arial"/>
                <w:sz w:val="20"/>
                <w:szCs w:val="20"/>
              </w:rPr>
              <w:t>30.2</w:t>
            </w:r>
          </w:p>
        </w:tc>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DCDB463" w14:textId="19BD1D65" w:rsidR="293D2478" w:rsidRPr="00852C00" w:rsidRDefault="293D2478" w:rsidP="293D2478">
            <w:pPr>
              <w:jc w:val="center"/>
            </w:pPr>
            <w:r w:rsidRPr="00852C00">
              <w:rPr>
                <w:rFonts w:eastAsia="Arial"/>
                <w:sz w:val="20"/>
                <w:szCs w:val="20"/>
              </w:rPr>
              <w:t>28.33</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DF20CA9" w14:textId="0C435AD7" w:rsidR="293D2478" w:rsidRPr="00852C00" w:rsidRDefault="293D2478" w:rsidP="293D2478">
            <w:pPr>
              <w:jc w:val="center"/>
            </w:pPr>
            <w:r w:rsidRPr="00852C00">
              <w:rPr>
                <w:rFonts w:eastAsia="Arial"/>
                <w:sz w:val="20"/>
                <w:szCs w:val="20"/>
              </w:rPr>
              <w:t>30.52</w:t>
            </w:r>
          </w:p>
        </w:tc>
        <w:tc>
          <w:tcPr>
            <w:tcW w:w="7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8787EFB" w14:textId="48016BC4" w:rsidR="293D2478" w:rsidRPr="00852C00" w:rsidRDefault="293D2478" w:rsidP="293D2478">
            <w:pPr>
              <w:jc w:val="center"/>
            </w:pPr>
            <w:r w:rsidRPr="00852C00">
              <w:rPr>
                <w:rFonts w:eastAsia="Arial"/>
                <w:sz w:val="20"/>
                <w:szCs w:val="20"/>
              </w:rPr>
              <w:t>32.27</w:t>
            </w:r>
          </w:p>
        </w:tc>
        <w:tc>
          <w:tcPr>
            <w:tcW w:w="8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542F010" w14:textId="6CF07D2C" w:rsidR="293D2478" w:rsidRPr="00852C00" w:rsidRDefault="293D2478" w:rsidP="293D2478">
            <w:pPr>
              <w:jc w:val="center"/>
            </w:pPr>
            <w:r w:rsidRPr="00852C00">
              <w:rPr>
                <w:rFonts w:eastAsia="Arial"/>
                <w:sz w:val="20"/>
                <w:szCs w:val="20"/>
              </w:rPr>
              <w:t>29.76</w:t>
            </w:r>
          </w:p>
        </w:tc>
        <w:tc>
          <w:tcPr>
            <w:tcW w:w="68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85BB3D5" w14:textId="00FCEEC7" w:rsidR="293D2478" w:rsidRPr="00852C00" w:rsidRDefault="293D2478" w:rsidP="293D2478">
            <w:pPr>
              <w:jc w:val="center"/>
              <w:rPr>
                <w:rFonts w:eastAsia="Arial"/>
                <w:b/>
                <w:bCs/>
                <w:sz w:val="20"/>
                <w:szCs w:val="20"/>
              </w:rPr>
            </w:pPr>
            <w:r w:rsidRPr="00852C00">
              <w:rPr>
                <w:rFonts w:eastAsia="Arial"/>
                <w:b/>
                <w:bCs/>
                <w:sz w:val="20"/>
                <w:szCs w:val="20"/>
              </w:rPr>
              <w:t>31.62</w:t>
            </w:r>
          </w:p>
        </w:tc>
        <w:tc>
          <w:tcPr>
            <w:tcW w:w="7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D19C474" w14:textId="42D6D2D3" w:rsidR="293D2478" w:rsidRPr="00852C00" w:rsidRDefault="293D2478" w:rsidP="293D2478">
            <w:pPr>
              <w:jc w:val="center"/>
            </w:pPr>
            <w:r w:rsidRPr="00852C00">
              <w:rPr>
                <w:rFonts w:eastAsia="Arial"/>
                <w:sz w:val="20"/>
                <w:szCs w:val="20"/>
              </w:rPr>
              <w:t>31.45</w:t>
            </w:r>
          </w:p>
        </w:tc>
        <w:tc>
          <w:tcPr>
            <w:tcW w:w="7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7C06911" w14:textId="77A1EE13" w:rsidR="293D2478" w:rsidRPr="00852C00" w:rsidRDefault="293D2478" w:rsidP="293D2478">
            <w:pPr>
              <w:jc w:val="center"/>
            </w:pPr>
            <w:r w:rsidRPr="00852C00">
              <w:rPr>
                <w:rFonts w:eastAsia="Arial"/>
                <w:sz w:val="20"/>
                <w:szCs w:val="20"/>
              </w:rPr>
              <w:t>30.13</w:t>
            </w:r>
          </w:p>
        </w:tc>
        <w:tc>
          <w:tcPr>
            <w:tcW w:w="7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86F97CE" w14:textId="1140D133" w:rsidR="293D2478" w:rsidRPr="00852C00" w:rsidRDefault="293D2478" w:rsidP="293D2478">
            <w:pPr>
              <w:jc w:val="center"/>
            </w:pPr>
            <w:r w:rsidRPr="00852C00">
              <w:rPr>
                <w:rFonts w:eastAsia="Arial"/>
                <w:sz w:val="20"/>
                <w:szCs w:val="20"/>
              </w:rPr>
              <w:t>32.1</w:t>
            </w:r>
          </w:p>
        </w:tc>
        <w:tc>
          <w:tcPr>
            <w:tcW w:w="6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336D7FE" w14:textId="5BA65C92" w:rsidR="293D2478" w:rsidRPr="00852C00" w:rsidRDefault="293D2478" w:rsidP="293D2478">
            <w:pPr>
              <w:jc w:val="center"/>
            </w:pPr>
            <w:r w:rsidRPr="00852C00">
              <w:rPr>
                <w:rFonts w:eastAsia="Arial"/>
                <w:sz w:val="20"/>
                <w:szCs w:val="20"/>
              </w:rPr>
              <w:t>30.12</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95484D2" w14:textId="70D1A8B3" w:rsidR="293D2478" w:rsidRPr="00852C00" w:rsidRDefault="293D2478" w:rsidP="293D2478">
            <w:pPr>
              <w:jc w:val="center"/>
            </w:pPr>
            <w:r w:rsidRPr="00852C00">
              <w:rPr>
                <w:rFonts w:eastAsia="Arial"/>
                <w:sz w:val="20"/>
                <w:szCs w:val="20"/>
              </w:rPr>
              <w:t>26</w:t>
            </w:r>
          </w:p>
        </w:tc>
        <w:tc>
          <w:tcPr>
            <w:tcW w:w="2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CC3DB86" w14:textId="05F9AC96" w:rsidR="293D2478" w:rsidRPr="00852C00" w:rsidRDefault="293D2478" w:rsidP="293D2478">
            <w:pPr>
              <w:jc w:val="center"/>
            </w:pPr>
            <w:r w:rsidRPr="00852C00">
              <w:rPr>
                <w:rFonts w:eastAsia="Arial"/>
                <w:sz w:val="20"/>
                <w:szCs w:val="20"/>
              </w:rPr>
              <w:t>30.49</w:t>
            </w:r>
          </w:p>
        </w:tc>
      </w:tr>
      <w:tr w:rsidR="293D2478" w:rsidRPr="00852C00" w14:paraId="2F065867" w14:textId="77777777" w:rsidTr="00FD2187">
        <w:trPr>
          <w:trHeight w:val="315"/>
        </w:trPr>
        <w:tc>
          <w:tcPr>
            <w:tcW w:w="8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6420845" w14:textId="1BF43CE0" w:rsidR="293D2478" w:rsidRPr="00852C00" w:rsidRDefault="293D2478" w:rsidP="293D2478">
            <w:pPr>
              <w:jc w:val="center"/>
            </w:pPr>
            <w:r w:rsidRPr="00852C00">
              <w:rPr>
                <w:rFonts w:eastAsia="Arial"/>
                <w:sz w:val="20"/>
                <w:szCs w:val="20"/>
              </w:rPr>
              <w:t>0.03</w:t>
            </w:r>
          </w:p>
        </w:tc>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3783565" w14:textId="7BA633A8" w:rsidR="293D2478" w:rsidRPr="00852C00" w:rsidRDefault="293D2478" w:rsidP="293D2478">
            <w:pPr>
              <w:jc w:val="center"/>
            </w:pPr>
            <w:r w:rsidRPr="00852C00">
              <w:rPr>
                <w:rFonts w:eastAsia="Arial"/>
                <w:sz w:val="20"/>
                <w:szCs w:val="20"/>
              </w:rPr>
              <w:t>46.9</w:t>
            </w:r>
          </w:p>
        </w:tc>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6D61D43" w14:textId="7CB1C9B4" w:rsidR="293D2478" w:rsidRPr="00852C00" w:rsidRDefault="293D2478" w:rsidP="293D2478">
            <w:pPr>
              <w:jc w:val="center"/>
            </w:pPr>
            <w:r w:rsidRPr="00852C00">
              <w:rPr>
                <w:rFonts w:eastAsia="Arial"/>
                <w:sz w:val="20"/>
                <w:szCs w:val="20"/>
              </w:rPr>
              <w:t>42.89</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FA61D9C" w14:textId="7FFF0464" w:rsidR="293D2478" w:rsidRPr="00852C00" w:rsidRDefault="293D2478" w:rsidP="293D2478">
            <w:pPr>
              <w:jc w:val="center"/>
              <w:rPr>
                <w:rFonts w:eastAsia="Arial"/>
                <w:b/>
                <w:bCs/>
                <w:sz w:val="20"/>
                <w:szCs w:val="20"/>
              </w:rPr>
            </w:pPr>
            <w:r w:rsidRPr="00852C00">
              <w:rPr>
                <w:rFonts w:eastAsia="Arial"/>
                <w:b/>
                <w:bCs/>
                <w:sz w:val="20"/>
                <w:szCs w:val="20"/>
              </w:rPr>
              <w:t>43.41</w:t>
            </w:r>
          </w:p>
        </w:tc>
        <w:tc>
          <w:tcPr>
            <w:tcW w:w="7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48F73A7" w14:textId="260FA5E8" w:rsidR="293D2478" w:rsidRPr="00852C00" w:rsidRDefault="293D2478" w:rsidP="293D2478">
            <w:pPr>
              <w:jc w:val="center"/>
            </w:pPr>
            <w:r w:rsidRPr="00852C00">
              <w:rPr>
                <w:rFonts w:eastAsia="Arial"/>
                <w:sz w:val="20"/>
                <w:szCs w:val="20"/>
              </w:rPr>
              <w:t>41.51</w:t>
            </w:r>
          </w:p>
        </w:tc>
        <w:tc>
          <w:tcPr>
            <w:tcW w:w="8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0D2F65A" w14:textId="550B5C2C" w:rsidR="293D2478" w:rsidRPr="00852C00" w:rsidRDefault="293D2478" w:rsidP="293D2478">
            <w:pPr>
              <w:jc w:val="center"/>
            </w:pPr>
            <w:r w:rsidRPr="00852C00">
              <w:rPr>
                <w:rFonts w:eastAsia="Arial"/>
                <w:sz w:val="20"/>
                <w:szCs w:val="20"/>
              </w:rPr>
              <w:t>39</w:t>
            </w:r>
          </w:p>
        </w:tc>
        <w:tc>
          <w:tcPr>
            <w:tcW w:w="68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C317FCE" w14:textId="7039056F" w:rsidR="293D2478" w:rsidRPr="00852C00" w:rsidRDefault="293D2478" w:rsidP="293D2478">
            <w:pPr>
              <w:jc w:val="center"/>
            </w:pPr>
            <w:r w:rsidRPr="00852C00">
              <w:rPr>
                <w:rFonts w:eastAsia="Arial"/>
                <w:sz w:val="20"/>
                <w:szCs w:val="20"/>
              </w:rPr>
              <w:t>39.31</w:t>
            </w:r>
          </w:p>
        </w:tc>
        <w:tc>
          <w:tcPr>
            <w:tcW w:w="7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9613918" w14:textId="24885DAE" w:rsidR="293D2478" w:rsidRPr="00852C00" w:rsidRDefault="293D2478" w:rsidP="293D2478">
            <w:pPr>
              <w:jc w:val="center"/>
            </w:pPr>
            <w:r w:rsidRPr="00852C00">
              <w:rPr>
                <w:rFonts w:eastAsia="Arial"/>
                <w:sz w:val="20"/>
                <w:szCs w:val="20"/>
              </w:rPr>
              <w:t>33.31</w:t>
            </w:r>
          </w:p>
        </w:tc>
        <w:tc>
          <w:tcPr>
            <w:tcW w:w="7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2352CC8" w14:textId="0E166576" w:rsidR="293D2478" w:rsidRPr="00852C00" w:rsidRDefault="293D2478" w:rsidP="293D2478">
            <w:pPr>
              <w:jc w:val="center"/>
            </w:pPr>
            <w:r w:rsidRPr="00852C00">
              <w:rPr>
                <w:rFonts w:eastAsia="Arial"/>
                <w:sz w:val="20"/>
                <w:szCs w:val="20"/>
              </w:rPr>
              <w:t>28.85</w:t>
            </w:r>
          </w:p>
        </w:tc>
        <w:tc>
          <w:tcPr>
            <w:tcW w:w="7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61FEF21" w14:textId="380593C8" w:rsidR="293D2478" w:rsidRPr="00852C00" w:rsidRDefault="293D2478" w:rsidP="293D2478">
            <w:pPr>
              <w:jc w:val="center"/>
            </w:pPr>
            <w:r w:rsidRPr="00852C00">
              <w:rPr>
                <w:rFonts w:eastAsia="Arial"/>
                <w:sz w:val="20"/>
                <w:szCs w:val="20"/>
              </w:rPr>
              <w:t>29.46</w:t>
            </w:r>
          </w:p>
        </w:tc>
        <w:tc>
          <w:tcPr>
            <w:tcW w:w="6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60552D7" w14:textId="1C14EA38" w:rsidR="293D2478" w:rsidRPr="00852C00" w:rsidRDefault="293D2478" w:rsidP="293D2478">
            <w:pPr>
              <w:jc w:val="center"/>
            </w:pPr>
            <w:r w:rsidRPr="00852C00">
              <w:rPr>
                <w:rFonts w:eastAsia="Arial"/>
                <w:sz w:val="20"/>
                <w:szCs w:val="20"/>
              </w:rPr>
              <w:t>30.88</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BEF1192" w14:textId="25B2DA91" w:rsidR="293D2478" w:rsidRPr="00852C00" w:rsidRDefault="293D2478" w:rsidP="293D2478">
            <w:pPr>
              <w:jc w:val="center"/>
            </w:pPr>
            <w:r w:rsidRPr="00852C00">
              <w:rPr>
                <w:rFonts w:eastAsia="Arial"/>
                <w:sz w:val="20"/>
                <w:szCs w:val="20"/>
              </w:rPr>
              <w:t>21.69</w:t>
            </w:r>
          </w:p>
        </w:tc>
        <w:tc>
          <w:tcPr>
            <w:tcW w:w="2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3BA9629" w14:textId="47D2BC33" w:rsidR="293D2478" w:rsidRPr="00852C00" w:rsidRDefault="293D2478" w:rsidP="293D2478">
            <w:pPr>
              <w:jc w:val="center"/>
            </w:pPr>
            <w:r w:rsidRPr="00852C00">
              <w:rPr>
                <w:rFonts w:eastAsia="Arial"/>
                <w:sz w:val="20"/>
                <w:szCs w:val="20"/>
              </w:rPr>
              <w:t>24.86</w:t>
            </w:r>
          </w:p>
        </w:tc>
      </w:tr>
      <w:tr w:rsidR="293D2478" w:rsidRPr="00852C00" w14:paraId="7A51CCC6" w14:textId="77777777" w:rsidTr="00FD2187">
        <w:trPr>
          <w:trHeight w:val="315"/>
        </w:trPr>
        <w:tc>
          <w:tcPr>
            <w:tcW w:w="8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8EBE021" w14:textId="729EE014" w:rsidR="293D2478" w:rsidRPr="00852C00" w:rsidRDefault="293D2478" w:rsidP="293D2478">
            <w:pPr>
              <w:jc w:val="center"/>
            </w:pPr>
            <w:r w:rsidRPr="00852C00">
              <w:rPr>
                <w:rFonts w:eastAsia="Arial"/>
                <w:sz w:val="20"/>
                <w:szCs w:val="20"/>
              </w:rPr>
              <w:t>0.05</w:t>
            </w:r>
          </w:p>
        </w:tc>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1C0082C" w14:textId="0F662326" w:rsidR="293D2478" w:rsidRPr="00852C00" w:rsidRDefault="293D2478" w:rsidP="293D2478">
            <w:pPr>
              <w:jc w:val="center"/>
            </w:pPr>
            <w:r w:rsidRPr="00852C00">
              <w:rPr>
                <w:rFonts w:eastAsia="Arial"/>
                <w:sz w:val="20"/>
                <w:szCs w:val="20"/>
              </w:rPr>
              <w:t>49.6</w:t>
            </w:r>
          </w:p>
        </w:tc>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FB1CD3F" w14:textId="44314C54" w:rsidR="293D2478" w:rsidRPr="00852C00" w:rsidRDefault="293D2478" w:rsidP="293D2478">
            <w:pPr>
              <w:jc w:val="center"/>
            </w:pPr>
            <w:r w:rsidRPr="00852C00">
              <w:rPr>
                <w:rFonts w:eastAsia="Arial"/>
                <w:sz w:val="20"/>
                <w:szCs w:val="20"/>
              </w:rPr>
              <w:t>47.68</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C955D26" w14:textId="4BD5BEEF" w:rsidR="293D2478" w:rsidRPr="00852C00" w:rsidRDefault="293D2478" w:rsidP="293D2478">
            <w:pPr>
              <w:jc w:val="center"/>
              <w:rPr>
                <w:rFonts w:eastAsia="Arial"/>
                <w:b/>
                <w:bCs/>
                <w:sz w:val="20"/>
                <w:szCs w:val="20"/>
              </w:rPr>
            </w:pPr>
            <w:r w:rsidRPr="00852C00">
              <w:rPr>
                <w:rFonts w:eastAsia="Arial"/>
                <w:b/>
                <w:bCs/>
                <w:sz w:val="20"/>
                <w:szCs w:val="20"/>
              </w:rPr>
              <w:t>47.18</w:t>
            </w:r>
          </w:p>
        </w:tc>
        <w:tc>
          <w:tcPr>
            <w:tcW w:w="7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A2819E1" w14:textId="262DD509" w:rsidR="293D2478" w:rsidRPr="00852C00" w:rsidRDefault="293D2478" w:rsidP="293D2478">
            <w:pPr>
              <w:jc w:val="center"/>
            </w:pPr>
            <w:r w:rsidRPr="00852C00">
              <w:rPr>
                <w:rFonts w:eastAsia="Arial"/>
                <w:sz w:val="20"/>
                <w:szCs w:val="20"/>
              </w:rPr>
              <w:t>41.45</w:t>
            </w:r>
          </w:p>
        </w:tc>
        <w:tc>
          <w:tcPr>
            <w:tcW w:w="8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DB05684" w14:textId="231A8DC9" w:rsidR="293D2478" w:rsidRPr="00852C00" w:rsidRDefault="293D2478" w:rsidP="293D2478">
            <w:pPr>
              <w:jc w:val="center"/>
            </w:pPr>
            <w:r w:rsidRPr="00852C00">
              <w:rPr>
                <w:rFonts w:eastAsia="Arial"/>
                <w:sz w:val="20"/>
                <w:szCs w:val="20"/>
              </w:rPr>
              <w:t>37.86</w:t>
            </w:r>
          </w:p>
        </w:tc>
        <w:tc>
          <w:tcPr>
            <w:tcW w:w="68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A551AA9" w14:textId="748AEEC0" w:rsidR="293D2478" w:rsidRPr="00852C00" w:rsidRDefault="293D2478" w:rsidP="293D2478">
            <w:pPr>
              <w:jc w:val="center"/>
            </w:pPr>
            <w:r w:rsidRPr="00852C00">
              <w:rPr>
                <w:rFonts w:eastAsia="Arial"/>
                <w:sz w:val="20"/>
                <w:szCs w:val="20"/>
              </w:rPr>
              <w:t>38.09</w:t>
            </w:r>
          </w:p>
        </w:tc>
        <w:tc>
          <w:tcPr>
            <w:tcW w:w="7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435CB2A" w14:textId="07919875" w:rsidR="293D2478" w:rsidRPr="00852C00" w:rsidRDefault="293D2478" w:rsidP="293D2478">
            <w:pPr>
              <w:jc w:val="center"/>
            </w:pPr>
            <w:r w:rsidRPr="00852C00">
              <w:rPr>
                <w:rFonts w:eastAsia="Arial"/>
                <w:sz w:val="20"/>
                <w:szCs w:val="20"/>
              </w:rPr>
              <w:t>33.14</w:t>
            </w:r>
          </w:p>
        </w:tc>
        <w:tc>
          <w:tcPr>
            <w:tcW w:w="7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6D4C4FC" w14:textId="2880B1F2" w:rsidR="293D2478" w:rsidRPr="00852C00" w:rsidRDefault="293D2478" w:rsidP="293D2478">
            <w:pPr>
              <w:jc w:val="center"/>
            </w:pPr>
            <w:r w:rsidRPr="00852C00">
              <w:rPr>
                <w:rFonts w:eastAsia="Arial"/>
                <w:sz w:val="20"/>
                <w:szCs w:val="20"/>
              </w:rPr>
              <w:t>30.72</w:t>
            </w:r>
          </w:p>
        </w:tc>
        <w:tc>
          <w:tcPr>
            <w:tcW w:w="7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214B19D" w14:textId="5003A3D9" w:rsidR="293D2478" w:rsidRPr="00852C00" w:rsidRDefault="293D2478" w:rsidP="293D2478">
            <w:pPr>
              <w:jc w:val="center"/>
            </w:pPr>
            <w:r w:rsidRPr="00852C00">
              <w:rPr>
                <w:rFonts w:eastAsia="Arial"/>
                <w:sz w:val="20"/>
                <w:szCs w:val="20"/>
              </w:rPr>
              <w:t>31.35</w:t>
            </w:r>
          </w:p>
        </w:tc>
        <w:tc>
          <w:tcPr>
            <w:tcW w:w="6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6DAA05A" w14:textId="76B06F46" w:rsidR="293D2478" w:rsidRPr="00852C00" w:rsidRDefault="293D2478" w:rsidP="293D2478">
            <w:pPr>
              <w:jc w:val="center"/>
            </w:pPr>
            <w:r w:rsidRPr="00852C00">
              <w:rPr>
                <w:rFonts w:eastAsia="Arial"/>
                <w:sz w:val="20"/>
                <w:szCs w:val="20"/>
              </w:rPr>
              <w:t>33.25</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1CD9DB4" w14:textId="58DF6DC4" w:rsidR="293D2478" w:rsidRPr="00852C00" w:rsidRDefault="293D2478" w:rsidP="293D2478">
            <w:pPr>
              <w:jc w:val="center"/>
            </w:pPr>
            <w:r w:rsidRPr="00852C00">
              <w:rPr>
                <w:rFonts w:eastAsia="Arial"/>
                <w:sz w:val="20"/>
                <w:szCs w:val="20"/>
              </w:rPr>
              <w:t>31.38</w:t>
            </w:r>
          </w:p>
        </w:tc>
        <w:tc>
          <w:tcPr>
            <w:tcW w:w="2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390199D" w14:textId="6250E95C" w:rsidR="293D2478" w:rsidRPr="00852C00" w:rsidRDefault="293D2478" w:rsidP="293D2478">
            <w:pPr>
              <w:jc w:val="center"/>
            </w:pPr>
            <w:r w:rsidRPr="00852C00">
              <w:rPr>
                <w:rFonts w:eastAsia="Arial"/>
                <w:sz w:val="20"/>
                <w:szCs w:val="20"/>
              </w:rPr>
              <w:t>29.47</w:t>
            </w:r>
          </w:p>
        </w:tc>
      </w:tr>
      <w:tr w:rsidR="293D2478" w:rsidRPr="00852C00" w14:paraId="1FDF6BC7" w14:textId="77777777" w:rsidTr="00FD2187">
        <w:trPr>
          <w:trHeight w:val="315"/>
        </w:trPr>
        <w:tc>
          <w:tcPr>
            <w:tcW w:w="8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86C22EF" w14:textId="04CCE8F5" w:rsidR="293D2478" w:rsidRPr="00852C00" w:rsidRDefault="293D2478" w:rsidP="293D2478">
            <w:pPr>
              <w:jc w:val="center"/>
            </w:pPr>
            <w:r w:rsidRPr="00852C00">
              <w:rPr>
                <w:rFonts w:eastAsia="Arial"/>
                <w:sz w:val="20"/>
                <w:szCs w:val="20"/>
              </w:rPr>
              <w:t>0.1</w:t>
            </w:r>
          </w:p>
        </w:tc>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D94F5CC" w14:textId="45771444" w:rsidR="293D2478" w:rsidRPr="00852C00" w:rsidRDefault="293D2478" w:rsidP="293D2478">
            <w:pPr>
              <w:jc w:val="center"/>
            </w:pPr>
            <w:r w:rsidRPr="00852C00">
              <w:rPr>
                <w:rFonts w:eastAsia="Arial"/>
                <w:sz w:val="20"/>
                <w:szCs w:val="20"/>
              </w:rPr>
              <w:t>55.12</w:t>
            </w:r>
          </w:p>
        </w:tc>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2C25123" w14:textId="78B85613" w:rsidR="293D2478" w:rsidRPr="00852C00" w:rsidRDefault="293D2478" w:rsidP="293D2478">
            <w:pPr>
              <w:jc w:val="center"/>
            </w:pPr>
            <w:r w:rsidRPr="00852C00">
              <w:rPr>
                <w:rFonts w:eastAsia="Arial"/>
                <w:sz w:val="20"/>
                <w:szCs w:val="20"/>
              </w:rPr>
              <w:t>51.69</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C3CFFB9" w14:textId="0D1D7C6E" w:rsidR="293D2478" w:rsidRPr="00852C00" w:rsidRDefault="293D2478" w:rsidP="293D2478">
            <w:pPr>
              <w:jc w:val="center"/>
              <w:rPr>
                <w:rFonts w:eastAsia="Arial"/>
                <w:b/>
                <w:bCs/>
                <w:sz w:val="20"/>
                <w:szCs w:val="20"/>
              </w:rPr>
            </w:pPr>
            <w:r w:rsidRPr="00852C00">
              <w:rPr>
                <w:rFonts w:eastAsia="Arial"/>
                <w:b/>
                <w:bCs/>
                <w:sz w:val="20"/>
                <w:szCs w:val="20"/>
              </w:rPr>
              <w:t>51.9</w:t>
            </w:r>
            <w:r w:rsidR="3600270C" w:rsidRPr="00852C00">
              <w:rPr>
                <w:rFonts w:eastAsia="Arial"/>
                <w:b/>
                <w:bCs/>
                <w:sz w:val="20"/>
                <w:szCs w:val="20"/>
              </w:rPr>
              <w:t>0</w:t>
            </w:r>
          </w:p>
        </w:tc>
        <w:tc>
          <w:tcPr>
            <w:tcW w:w="7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D7C823F" w14:textId="6F2E5AF9" w:rsidR="293D2478" w:rsidRPr="00852C00" w:rsidRDefault="293D2478" w:rsidP="293D2478">
            <w:pPr>
              <w:jc w:val="center"/>
            </w:pPr>
            <w:r w:rsidRPr="00852C00">
              <w:rPr>
                <w:rFonts w:eastAsia="Arial"/>
                <w:sz w:val="20"/>
                <w:szCs w:val="20"/>
              </w:rPr>
              <w:t>49.45</w:t>
            </w:r>
          </w:p>
        </w:tc>
        <w:tc>
          <w:tcPr>
            <w:tcW w:w="8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68ABBC5" w14:textId="56775D8E" w:rsidR="293D2478" w:rsidRPr="00852C00" w:rsidRDefault="293D2478" w:rsidP="293D2478">
            <w:pPr>
              <w:jc w:val="center"/>
            </w:pPr>
            <w:r w:rsidRPr="00852C00">
              <w:rPr>
                <w:rFonts w:eastAsia="Arial"/>
                <w:sz w:val="20"/>
                <w:szCs w:val="20"/>
              </w:rPr>
              <w:t>46.86</w:t>
            </w:r>
          </w:p>
        </w:tc>
        <w:tc>
          <w:tcPr>
            <w:tcW w:w="68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F9FE333" w14:textId="0C775C84" w:rsidR="293D2478" w:rsidRPr="00852C00" w:rsidRDefault="293D2478" w:rsidP="293D2478">
            <w:pPr>
              <w:jc w:val="center"/>
            </w:pPr>
            <w:r w:rsidRPr="00852C00">
              <w:rPr>
                <w:rFonts w:eastAsia="Arial"/>
                <w:sz w:val="20"/>
                <w:szCs w:val="20"/>
              </w:rPr>
              <w:t>46.45</w:t>
            </w:r>
          </w:p>
        </w:tc>
        <w:tc>
          <w:tcPr>
            <w:tcW w:w="7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FC9003A" w14:textId="61E76EE2" w:rsidR="293D2478" w:rsidRPr="00852C00" w:rsidRDefault="293D2478" w:rsidP="293D2478">
            <w:pPr>
              <w:jc w:val="center"/>
            </w:pPr>
            <w:r w:rsidRPr="00852C00">
              <w:rPr>
                <w:rFonts w:eastAsia="Arial"/>
                <w:sz w:val="20"/>
                <w:szCs w:val="20"/>
              </w:rPr>
              <w:t>41.76</w:t>
            </w:r>
          </w:p>
        </w:tc>
        <w:tc>
          <w:tcPr>
            <w:tcW w:w="7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AE9B4A1" w14:textId="2504A132" w:rsidR="293D2478" w:rsidRPr="00852C00" w:rsidRDefault="293D2478" w:rsidP="293D2478">
            <w:pPr>
              <w:jc w:val="center"/>
            </w:pPr>
            <w:r w:rsidRPr="00852C00">
              <w:rPr>
                <w:rFonts w:eastAsia="Arial"/>
                <w:sz w:val="20"/>
                <w:szCs w:val="20"/>
              </w:rPr>
              <w:t>37.71</w:t>
            </w:r>
          </w:p>
        </w:tc>
        <w:tc>
          <w:tcPr>
            <w:tcW w:w="7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CF4CD0E" w14:textId="34667F5C" w:rsidR="293D2478" w:rsidRPr="00852C00" w:rsidRDefault="293D2478" w:rsidP="293D2478">
            <w:pPr>
              <w:jc w:val="center"/>
            </w:pPr>
            <w:r w:rsidRPr="00852C00">
              <w:rPr>
                <w:rFonts w:eastAsia="Arial"/>
                <w:sz w:val="20"/>
                <w:szCs w:val="20"/>
              </w:rPr>
              <w:t>38.39</w:t>
            </w:r>
          </w:p>
        </w:tc>
        <w:tc>
          <w:tcPr>
            <w:tcW w:w="6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FCAA301" w14:textId="61491468" w:rsidR="293D2478" w:rsidRPr="00852C00" w:rsidRDefault="293D2478" w:rsidP="293D2478">
            <w:pPr>
              <w:jc w:val="center"/>
            </w:pPr>
            <w:r w:rsidRPr="00852C00">
              <w:rPr>
                <w:rFonts w:eastAsia="Arial"/>
                <w:sz w:val="20"/>
                <w:szCs w:val="20"/>
              </w:rPr>
              <w:t>33.18</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9AD8C9D" w14:textId="21DFAB01" w:rsidR="293D2478" w:rsidRPr="00852C00" w:rsidRDefault="293D2478" w:rsidP="293D2478">
            <w:pPr>
              <w:jc w:val="center"/>
            </w:pPr>
            <w:r w:rsidRPr="00852C00">
              <w:rPr>
                <w:rFonts w:eastAsia="Arial"/>
                <w:sz w:val="20"/>
                <w:szCs w:val="20"/>
              </w:rPr>
              <w:t>28.99</w:t>
            </w:r>
          </w:p>
        </w:tc>
        <w:tc>
          <w:tcPr>
            <w:tcW w:w="2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57A0786" w14:textId="34769622" w:rsidR="293D2478" w:rsidRPr="00852C00" w:rsidRDefault="293D2478" w:rsidP="293D2478">
            <w:pPr>
              <w:jc w:val="center"/>
            </w:pPr>
            <w:r w:rsidRPr="00852C00">
              <w:rPr>
                <w:rFonts w:eastAsia="Arial"/>
                <w:sz w:val="20"/>
                <w:szCs w:val="20"/>
              </w:rPr>
              <w:t>29.3</w:t>
            </w:r>
            <w:r w:rsidR="01958C6A" w:rsidRPr="00852C00">
              <w:rPr>
                <w:rFonts w:eastAsia="Arial"/>
                <w:sz w:val="20"/>
                <w:szCs w:val="20"/>
              </w:rPr>
              <w:t>0</w:t>
            </w:r>
          </w:p>
        </w:tc>
      </w:tr>
      <w:tr w:rsidR="293D2478" w:rsidRPr="00852C00" w14:paraId="00BE7652" w14:textId="77777777" w:rsidTr="00FD2187">
        <w:trPr>
          <w:trHeight w:val="315"/>
        </w:trPr>
        <w:tc>
          <w:tcPr>
            <w:tcW w:w="8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87DEC58" w14:textId="7E67AD2D" w:rsidR="293D2478" w:rsidRPr="00852C00" w:rsidRDefault="293D2478" w:rsidP="293D2478">
            <w:pPr>
              <w:jc w:val="center"/>
            </w:pPr>
            <w:r w:rsidRPr="00852C00">
              <w:rPr>
                <w:rFonts w:eastAsia="Arial"/>
                <w:sz w:val="20"/>
                <w:szCs w:val="20"/>
              </w:rPr>
              <w:t>0.15</w:t>
            </w:r>
          </w:p>
        </w:tc>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D49587D" w14:textId="4C2C25BC" w:rsidR="293D2478" w:rsidRPr="00852C00" w:rsidRDefault="293D2478" w:rsidP="293D2478">
            <w:pPr>
              <w:jc w:val="center"/>
            </w:pPr>
            <w:r w:rsidRPr="00852C00">
              <w:rPr>
                <w:rFonts w:eastAsia="Arial"/>
                <w:sz w:val="20"/>
                <w:szCs w:val="20"/>
              </w:rPr>
              <w:t>58.52</w:t>
            </w:r>
          </w:p>
        </w:tc>
        <w:tc>
          <w:tcPr>
            <w:tcW w:w="6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1197856" w14:textId="38D316B4" w:rsidR="293D2478" w:rsidRPr="00852C00" w:rsidRDefault="293D2478" w:rsidP="293D2478">
            <w:pPr>
              <w:jc w:val="center"/>
            </w:pPr>
            <w:r w:rsidRPr="00852C00">
              <w:rPr>
                <w:rFonts w:eastAsia="Arial"/>
                <w:sz w:val="20"/>
                <w:szCs w:val="20"/>
              </w:rPr>
              <w:t>53.63</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B1AFB21" w14:textId="79636F37" w:rsidR="293D2478" w:rsidRPr="00852C00" w:rsidRDefault="293D2478" w:rsidP="293D2478">
            <w:pPr>
              <w:jc w:val="center"/>
              <w:rPr>
                <w:rFonts w:eastAsia="Arial"/>
                <w:b/>
                <w:bCs/>
                <w:sz w:val="20"/>
                <w:szCs w:val="20"/>
              </w:rPr>
            </w:pPr>
            <w:r w:rsidRPr="00852C00">
              <w:rPr>
                <w:rFonts w:eastAsia="Arial"/>
                <w:b/>
                <w:bCs/>
                <w:sz w:val="20"/>
                <w:szCs w:val="20"/>
              </w:rPr>
              <w:t>53.83</w:t>
            </w:r>
          </w:p>
        </w:tc>
        <w:tc>
          <w:tcPr>
            <w:tcW w:w="7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D731DBE" w14:textId="4DDCF86A" w:rsidR="293D2478" w:rsidRPr="00852C00" w:rsidRDefault="293D2478" w:rsidP="293D2478">
            <w:pPr>
              <w:jc w:val="center"/>
            </w:pPr>
            <w:r w:rsidRPr="00852C00">
              <w:rPr>
                <w:rFonts w:eastAsia="Arial"/>
                <w:sz w:val="20"/>
                <w:szCs w:val="20"/>
              </w:rPr>
              <w:t>54.94</w:t>
            </w:r>
          </w:p>
        </w:tc>
        <w:tc>
          <w:tcPr>
            <w:tcW w:w="8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B64708C" w14:textId="202761F4" w:rsidR="293D2478" w:rsidRPr="00852C00" w:rsidRDefault="293D2478" w:rsidP="293D2478">
            <w:pPr>
              <w:jc w:val="center"/>
            </w:pPr>
            <w:r w:rsidRPr="00852C00">
              <w:rPr>
                <w:rFonts w:eastAsia="Arial"/>
                <w:sz w:val="20"/>
                <w:szCs w:val="20"/>
              </w:rPr>
              <w:t>51.45</w:t>
            </w:r>
          </w:p>
        </w:tc>
        <w:tc>
          <w:tcPr>
            <w:tcW w:w="68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C65C1BC" w14:textId="4E891D71" w:rsidR="293D2478" w:rsidRPr="00852C00" w:rsidRDefault="293D2478" w:rsidP="293D2478">
            <w:pPr>
              <w:jc w:val="center"/>
            </w:pPr>
            <w:r w:rsidRPr="00852C00">
              <w:rPr>
                <w:rFonts w:eastAsia="Arial"/>
                <w:sz w:val="20"/>
                <w:szCs w:val="20"/>
              </w:rPr>
              <w:t>50.92</w:t>
            </w:r>
          </w:p>
        </w:tc>
        <w:tc>
          <w:tcPr>
            <w:tcW w:w="7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30D8C49" w14:textId="47B3FA3B" w:rsidR="293D2478" w:rsidRPr="00852C00" w:rsidRDefault="293D2478" w:rsidP="293D2478">
            <w:pPr>
              <w:jc w:val="center"/>
            </w:pPr>
            <w:r w:rsidRPr="00852C00">
              <w:rPr>
                <w:rFonts w:eastAsia="Arial"/>
                <w:sz w:val="20"/>
                <w:szCs w:val="20"/>
              </w:rPr>
              <w:t>32.34</w:t>
            </w:r>
          </w:p>
        </w:tc>
        <w:tc>
          <w:tcPr>
            <w:tcW w:w="7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089A540" w14:textId="5F95457D" w:rsidR="293D2478" w:rsidRPr="00852C00" w:rsidRDefault="293D2478" w:rsidP="293D2478">
            <w:pPr>
              <w:jc w:val="center"/>
            </w:pPr>
            <w:r w:rsidRPr="00852C00">
              <w:rPr>
                <w:rFonts w:eastAsia="Arial"/>
                <w:sz w:val="20"/>
                <w:szCs w:val="20"/>
              </w:rPr>
              <w:t>28.14</w:t>
            </w:r>
          </w:p>
        </w:tc>
        <w:tc>
          <w:tcPr>
            <w:tcW w:w="7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0F30AA6" w14:textId="33DD788F" w:rsidR="293D2478" w:rsidRPr="00852C00" w:rsidRDefault="293D2478" w:rsidP="293D2478">
            <w:pPr>
              <w:jc w:val="center"/>
            </w:pPr>
            <w:r w:rsidRPr="00852C00">
              <w:rPr>
                <w:rFonts w:eastAsia="Arial"/>
                <w:sz w:val="20"/>
                <w:szCs w:val="20"/>
              </w:rPr>
              <w:t>28.58</w:t>
            </w:r>
          </w:p>
        </w:tc>
        <w:tc>
          <w:tcPr>
            <w:tcW w:w="6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09CBE2C" w14:textId="7CDD810C" w:rsidR="293D2478" w:rsidRPr="00852C00" w:rsidRDefault="293D2478" w:rsidP="293D2478">
            <w:pPr>
              <w:jc w:val="center"/>
            </w:pPr>
            <w:r w:rsidRPr="00852C00">
              <w:rPr>
                <w:rFonts w:eastAsia="Arial"/>
                <w:sz w:val="20"/>
                <w:szCs w:val="20"/>
              </w:rPr>
              <w:t>14.74</w:t>
            </w:r>
          </w:p>
        </w:tc>
        <w:tc>
          <w:tcPr>
            <w:tcW w:w="9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B53EFD6" w14:textId="46A2D6CC" w:rsidR="293D2478" w:rsidRPr="00852C00" w:rsidRDefault="293D2478" w:rsidP="293D2478">
            <w:pPr>
              <w:jc w:val="center"/>
            </w:pPr>
            <w:r w:rsidRPr="00852C00">
              <w:rPr>
                <w:rFonts w:eastAsia="Arial"/>
                <w:sz w:val="20"/>
                <w:szCs w:val="20"/>
              </w:rPr>
              <w:t>12.97</w:t>
            </w:r>
          </w:p>
        </w:tc>
        <w:tc>
          <w:tcPr>
            <w:tcW w:w="2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142C5FD" w14:textId="5CF61DDB" w:rsidR="293D2478" w:rsidRPr="00852C00" w:rsidRDefault="293D2478" w:rsidP="293D2478">
            <w:pPr>
              <w:jc w:val="center"/>
            </w:pPr>
            <w:r w:rsidRPr="00852C00">
              <w:rPr>
                <w:rFonts w:eastAsia="Arial"/>
                <w:sz w:val="20"/>
                <w:szCs w:val="20"/>
              </w:rPr>
              <w:t>11.99</w:t>
            </w:r>
          </w:p>
        </w:tc>
      </w:tr>
    </w:tbl>
    <w:p w14:paraId="25773424" w14:textId="062BE543" w:rsidR="5FA9D5BA" w:rsidRPr="00852C00" w:rsidRDefault="5FA9D5BA" w:rsidP="5FA9D5BA"/>
    <w:p w14:paraId="1B714CFB" w14:textId="127AB772" w:rsidR="00A57CA9" w:rsidRPr="00852C00" w:rsidRDefault="00754528" w:rsidP="00AB67B3">
      <w:pPr>
        <w:spacing w:after="240"/>
        <w:rPr>
          <w:color w:val="000000" w:themeColor="text1"/>
        </w:rPr>
      </w:pPr>
      <w:r>
        <w:rPr>
          <w:color w:val="000000" w:themeColor="text1"/>
        </w:rPr>
        <w:t xml:space="preserve">Table 7 </w:t>
      </w:r>
      <w:r w:rsidR="00A57CA9" w:rsidRPr="00852C00">
        <w:rPr>
          <w:color w:val="000000" w:themeColor="text1"/>
        </w:rPr>
        <w:t>shows how model performance changes as the number of GPUs increases under three different learning-rate (LR) strategies: keeping the LR fixed at 0.001, scaling it linearly with the number of GPUs, and scaling it with the square root of the number of GPUs. The reported values (Train, Validation, and Test) represent model</w:t>
      </w:r>
      <w:r w:rsidR="00311BC9" w:rsidRPr="00852C00">
        <w:rPr>
          <w:color w:val="000000" w:themeColor="text1"/>
        </w:rPr>
        <w:t xml:space="preserve"> accuracy</w:t>
      </w:r>
      <w:r w:rsidR="00A57CA9" w:rsidRPr="00852C00">
        <w:rPr>
          <w:color w:val="000000" w:themeColor="text1"/>
        </w:rPr>
        <w:t xml:space="preserve">, where </w:t>
      </w:r>
      <w:r w:rsidR="00C62A0C" w:rsidRPr="00852C00">
        <w:rPr>
          <w:color w:val="000000" w:themeColor="text1"/>
        </w:rPr>
        <w:t xml:space="preserve">higher </w:t>
      </w:r>
      <w:r w:rsidR="00A57CA9" w:rsidRPr="00852C00">
        <w:rPr>
          <w:color w:val="000000" w:themeColor="text1"/>
        </w:rPr>
        <w:t xml:space="preserve">values indicate better performance. </w:t>
      </w:r>
      <w:r w:rsidR="00CC5B3B" w:rsidRPr="00852C00">
        <w:rPr>
          <w:color w:val="000000" w:themeColor="text1"/>
        </w:rPr>
        <w:t>For 1 GPU, linear and square-</w:t>
      </w:r>
      <w:proofErr w:type="spellStart"/>
      <w:r w:rsidR="00CC5B3B" w:rsidRPr="00852C00">
        <w:rPr>
          <w:color w:val="000000" w:themeColor="text1"/>
        </w:rPr>
        <w:t>root</w:t>
      </w:r>
      <w:proofErr w:type="spellEnd"/>
      <w:r w:rsidR="00CC5B3B" w:rsidRPr="00852C00">
        <w:rPr>
          <w:color w:val="000000" w:themeColor="text1"/>
        </w:rPr>
        <w:t xml:space="preserve"> learning rate scaling are equivalent to the fixed learning rate; hence, </w:t>
      </w:r>
      <w:r w:rsidR="00A56876" w:rsidRPr="00852C00">
        <w:rPr>
          <w:color w:val="000000" w:themeColor="text1"/>
        </w:rPr>
        <w:t>experiment</w:t>
      </w:r>
      <w:r w:rsidR="00D6549F" w:rsidRPr="00852C00">
        <w:rPr>
          <w:color w:val="000000" w:themeColor="text1"/>
        </w:rPr>
        <w:t>s</w:t>
      </w:r>
      <w:r w:rsidR="00A56876" w:rsidRPr="00852C00">
        <w:rPr>
          <w:color w:val="000000" w:themeColor="text1"/>
        </w:rPr>
        <w:t xml:space="preserve"> were </w:t>
      </w:r>
      <w:r w:rsidR="00CC5B3B" w:rsidRPr="00852C00">
        <w:rPr>
          <w:color w:val="000000" w:themeColor="text1"/>
        </w:rPr>
        <w:t>not repeated.</w:t>
      </w:r>
      <w:r w:rsidR="00F075BF" w:rsidRPr="00852C00">
        <w:rPr>
          <w:color w:val="000000" w:themeColor="text1"/>
        </w:rPr>
        <w:t xml:space="preserve"> Both linear and </w:t>
      </w:r>
      <w:r w:rsidR="00706492" w:rsidRPr="00852C00">
        <w:rPr>
          <w:color w:val="000000" w:themeColor="text1"/>
        </w:rPr>
        <w:t>square-</w:t>
      </w:r>
      <w:proofErr w:type="spellStart"/>
      <w:r w:rsidR="00706492" w:rsidRPr="00852C00">
        <w:rPr>
          <w:color w:val="000000" w:themeColor="text1"/>
        </w:rPr>
        <w:t>root</w:t>
      </w:r>
      <w:proofErr w:type="spellEnd"/>
      <w:r w:rsidR="00706492" w:rsidRPr="00852C00">
        <w:rPr>
          <w:color w:val="000000" w:themeColor="text1"/>
        </w:rPr>
        <w:t xml:space="preserve"> scaling of learning rate with respect to </w:t>
      </w:r>
      <w:r w:rsidR="00073034" w:rsidRPr="00852C00">
        <w:rPr>
          <w:color w:val="000000" w:themeColor="text1"/>
        </w:rPr>
        <w:t xml:space="preserve">the </w:t>
      </w:r>
      <w:r w:rsidR="00706492" w:rsidRPr="00852C00">
        <w:rPr>
          <w:color w:val="000000" w:themeColor="text1"/>
        </w:rPr>
        <w:t xml:space="preserve">number of GPU, </w:t>
      </w:r>
      <w:r w:rsidR="00102BA9" w:rsidRPr="00852C00">
        <w:rPr>
          <w:color w:val="000000" w:themeColor="text1"/>
        </w:rPr>
        <w:t>outputs lower perform</w:t>
      </w:r>
      <w:r w:rsidR="00073034" w:rsidRPr="00852C00">
        <w:rPr>
          <w:color w:val="000000" w:themeColor="text1"/>
        </w:rPr>
        <w:t>an</w:t>
      </w:r>
      <w:r w:rsidR="00102BA9" w:rsidRPr="00852C00">
        <w:rPr>
          <w:color w:val="000000" w:themeColor="text1"/>
        </w:rPr>
        <w:t xml:space="preserve">ce </w:t>
      </w:r>
      <w:r w:rsidR="00073034" w:rsidRPr="00852C00">
        <w:rPr>
          <w:color w:val="000000" w:themeColor="text1"/>
        </w:rPr>
        <w:t xml:space="preserve">as compared to </w:t>
      </w:r>
      <w:r w:rsidR="00C36C3F" w:rsidRPr="00852C00">
        <w:rPr>
          <w:color w:val="000000" w:themeColor="text1"/>
        </w:rPr>
        <w:t xml:space="preserve">a </w:t>
      </w:r>
      <w:r w:rsidR="00073034" w:rsidRPr="00852C00">
        <w:rPr>
          <w:color w:val="000000" w:themeColor="text1"/>
        </w:rPr>
        <w:t>fixed learning rate.</w:t>
      </w:r>
      <w:r w:rsidR="00C36C3F" w:rsidRPr="00852C00">
        <w:rPr>
          <w:color w:val="000000" w:themeColor="text1"/>
        </w:rPr>
        <w:t xml:space="preserve"> Under the square-</w:t>
      </w:r>
      <w:proofErr w:type="spellStart"/>
      <w:r w:rsidR="00C36C3F" w:rsidRPr="00852C00">
        <w:rPr>
          <w:color w:val="000000" w:themeColor="text1"/>
        </w:rPr>
        <w:t>root</w:t>
      </w:r>
      <w:proofErr w:type="spellEnd"/>
      <w:r w:rsidR="00C36C3F" w:rsidRPr="00852C00">
        <w:rPr>
          <w:color w:val="000000" w:themeColor="text1"/>
        </w:rPr>
        <w:t xml:space="preserve"> learning rate scaling strategy, model performance remains relatively consistent as the number of GPUs increases. The Train, Validation, and Test metrics show only minor fluctuations from 2 to 4 GPUs, indicating that this scaling approach is more conservative and less sensitive to increased parallelism.</w:t>
      </w:r>
    </w:p>
    <w:p w14:paraId="1A1752B8" w14:textId="54045906" w:rsidR="00FD7B93" w:rsidRPr="005053D3" w:rsidRDefault="00726FEB" w:rsidP="005053D3">
      <w:pPr>
        <w:spacing w:after="240"/>
        <w:rPr>
          <w:color w:val="000000" w:themeColor="text1"/>
        </w:rPr>
      </w:pPr>
      <w:r w:rsidRPr="00852C00">
        <w:rPr>
          <w:color w:val="000000" w:themeColor="text1"/>
        </w:rPr>
        <w:t>In contrast to square-</w:t>
      </w:r>
      <w:proofErr w:type="spellStart"/>
      <w:r w:rsidRPr="00852C00">
        <w:rPr>
          <w:color w:val="000000" w:themeColor="text1"/>
        </w:rPr>
        <w:t>root</w:t>
      </w:r>
      <w:proofErr w:type="spellEnd"/>
      <w:r w:rsidRPr="00852C00">
        <w:rPr>
          <w:color w:val="000000" w:themeColor="text1"/>
        </w:rPr>
        <w:t xml:space="preserve"> learning rate scaling, linear scaling results in lower performance </w:t>
      </w:r>
      <w:r w:rsidR="00E65460" w:rsidRPr="00852C00">
        <w:rPr>
          <w:color w:val="000000" w:themeColor="text1"/>
        </w:rPr>
        <w:t xml:space="preserve">with increase in </w:t>
      </w:r>
      <w:r w:rsidRPr="00852C00">
        <w:rPr>
          <w:color w:val="000000" w:themeColor="text1"/>
        </w:rPr>
        <w:t xml:space="preserve">GPU counts. </w:t>
      </w:r>
      <w:r w:rsidR="00D01950" w:rsidRPr="00852C00">
        <w:rPr>
          <w:color w:val="000000" w:themeColor="text1"/>
        </w:rPr>
        <w:t xml:space="preserve">Linear scaling </w:t>
      </w:r>
      <w:r w:rsidRPr="00852C00">
        <w:rPr>
          <w:color w:val="000000" w:themeColor="text1"/>
        </w:rPr>
        <w:t>introduce instability or over-aggressive updates, leading to degraded validation and test performance compared to the more conservative square-</w:t>
      </w:r>
      <w:proofErr w:type="spellStart"/>
      <w:r w:rsidRPr="00852C00">
        <w:rPr>
          <w:color w:val="000000" w:themeColor="text1"/>
        </w:rPr>
        <w:t>root</w:t>
      </w:r>
      <w:proofErr w:type="spellEnd"/>
      <w:r w:rsidRPr="00852C00">
        <w:rPr>
          <w:color w:val="000000" w:themeColor="text1"/>
        </w:rPr>
        <w:t xml:space="preserve"> scaling. This suggests that square-</w:t>
      </w:r>
      <w:proofErr w:type="spellStart"/>
      <w:r w:rsidRPr="00852C00">
        <w:rPr>
          <w:color w:val="000000" w:themeColor="text1"/>
        </w:rPr>
        <w:t>root</w:t>
      </w:r>
      <w:proofErr w:type="spellEnd"/>
      <w:r w:rsidRPr="00852C00">
        <w:rPr>
          <w:color w:val="000000" w:themeColor="text1"/>
        </w:rPr>
        <w:t xml:space="preserve"> scaling provides better generalization and stability under the given training setup.</w:t>
      </w:r>
      <w:r w:rsidR="0057582E" w:rsidRPr="00852C00">
        <w:rPr>
          <w:color w:val="000000" w:themeColor="text1"/>
        </w:rPr>
        <w:t xml:space="preserve"> </w:t>
      </w:r>
      <w:r w:rsidR="000C7839" w:rsidRPr="00852C00">
        <w:rPr>
          <w:color w:val="000000" w:themeColor="text1"/>
        </w:rPr>
        <w:t>Nevertheless, the limited training duration of 10 epochs may have prevented full convergence of the Adam optimizer, influencing the comparative performance of the learning-rate scaling strategies.</w:t>
      </w:r>
    </w:p>
    <w:p w14:paraId="03CC7A92" w14:textId="6124E038" w:rsidR="00FD2187" w:rsidRDefault="00FD2187" w:rsidP="00FD2187">
      <w:pPr>
        <w:pStyle w:val="Caption"/>
        <w:keepNext/>
      </w:pPr>
      <w:r>
        <w:t xml:space="preserve">Table </w:t>
      </w:r>
      <w:r>
        <w:fldChar w:fldCharType="begin"/>
      </w:r>
      <w:r>
        <w:instrText xml:space="preserve"> SEQ Table \* ARABIC </w:instrText>
      </w:r>
      <w:r>
        <w:fldChar w:fldCharType="separate"/>
      </w:r>
      <w:r w:rsidR="008C76E6">
        <w:rPr>
          <w:noProof/>
        </w:rPr>
        <w:t>7</w:t>
      </w:r>
      <w:r>
        <w:fldChar w:fldCharType="end"/>
      </w:r>
      <w:r>
        <w:t xml:space="preserve">: </w:t>
      </w:r>
      <w:r w:rsidRPr="00762DA0">
        <w:t>Accuracy (%) Comparison with Learning Rate Tuning (3% Dataset)</w:t>
      </w:r>
    </w:p>
    <w:tbl>
      <w:tblPr>
        <w:tblStyle w:val="TableGrid"/>
        <w:tblW w:w="0" w:type="auto"/>
        <w:jc w:val="center"/>
        <w:tblLook w:val="06A0" w:firstRow="1" w:lastRow="0" w:firstColumn="1" w:lastColumn="0" w:noHBand="1" w:noVBand="1"/>
      </w:tblPr>
      <w:tblGrid>
        <w:gridCol w:w="870"/>
        <w:gridCol w:w="869"/>
        <w:gridCol w:w="959"/>
        <w:gridCol w:w="959"/>
        <w:gridCol w:w="1079"/>
        <w:gridCol w:w="989"/>
        <w:gridCol w:w="959"/>
        <w:gridCol w:w="959"/>
        <w:gridCol w:w="810"/>
        <w:gridCol w:w="869"/>
      </w:tblGrid>
      <w:tr w:rsidR="005053D3" w:rsidRPr="005053D3" w14:paraId="53F722D0" w14:textId="77777777" w:rsidTr="005053D3">
        <w:trPr>
          <w:trHeight w:val="480"/>
          <w:jc w:val="center"/>
        </w:trPr>
        <w:tc>
          <w:tcPr>
            <w:tcW w:w="870" w:type="dxa"/>
            <w:vMerge w:val="restart"/>
            <w:vAlign w:val="center"/>
          </w:tcPr>
          <w:p w14:paraId="3E9FF387" w14:textId="26643747" w:rsidR="005053D3" w:rsidRPr="005053D3" w:rsidRDefault="005053D3" w:rsidP="005053D3">
            <w:pPr>
              <w:jc w:val="center"/>
              <w:rPr>
                <w:b/>
                <w:bCs/>
                <w:sz w:val="22"/>
                <w:szCs w:val="22"/>
              </w:rPr>
            </w:pPr>
            <w:r w:rsidRPr="005053D3">
              <w:rPr>
                <w:b/>
                <w:bCs/>
                <w:sz w:val="22"/>
                <w:szCs w:val="22"/>
              </w:rPr>
              <w:t>GPUs</w:t>
            </w:r>
          </w:p>
        </w:tc>
        <w:tc>
          <w:tcPr>
            <w:tcW w:w="2787" w:type="dxa"/>
            <w:gridSpan w:val="3"/>
            <w:vAlign w:val="center"/>
          </w:tcPr>
          <w:p w14:paraId="09A17308" w14:textId="57252E8F" w:rsidR="005053D3" w:rsidRPr="005053D3" w:rsidRDefault="005053D3" w:rsidP="005053D3">
            <w:pPr>
              <w:jc w:val="center"/>
              <w:rPr>
                <w:b/>
                <w:bCs/>
                <w:sz w:val="22"/>
                <w:szCs w:val="22"/>
              </w:rPr>
            </w:pPr>
            <w:r w:rsidRPr="005053D3">
              <w:rPr>
                <w:b/>
                <w:bCs/>
                <w:sz w:val="22"/>
                <w:szCs w:val="22"/>
              </w:rPr>
              <w:t>Fixed LR =</w:t>
            </w:r>
            <w:r>
              <w:rPr>
                <w:b/>
                <w:bCs/>
                <w:sz w:val="22"/>
                <w:szCs w:val="22"/>
              </w:rPr>
              <w:t xml:space="preserve"> </w:t>
            </w:r>
            <w:r w:rsidRPr="005053D3">
              <w:rPr>
                <w:b/>
                <w:bCs/>
                <w:sz w:val="22"/>
                <w:szCs w:val="22"/>
              </w:rPr>
              <w:t>0.001</w:t>
            </w:r>
          </w:p>
        </w:tc>
        <w:tc>
          <w:tcPr>
            <w:tcW w:w="3027" w:type="dxa"/>
            <w:gridSpan w:val="3"/>
            <w:vAlign w:val="center"/>
          </w:tcPr>
          <w:p w14:paraId="05AD3545" w14:textId="487802E2" w:rsidR="005053D3" w:rsidRPr="005053D3" w:rsidRDefault="005053D3" w:rsidP="005053D3">
            <w:pPr>
              <w:jc w:val="center"/>
              <w:rPr>
                <w:b/>
                <w:bCs/>
                <w:sz w:val="22"/>
                <w:szCs w:val="22"/>
              </w:rPr>
            </w:pPr>
            <w:r w:rsidRPr="005053D3">
              <w:rPr>
                <w:b/>
                <w:bCs/>
                <w:sz w:val="22"/>
                <w:szCs w:val="22"/>
              </w:rPr>
              <w:t>LR =</w:t>
            </w:r>
            <w:r>
              <w:rPr>
                <w:b/>
                <w:bCs/>
                <w:sz w:val="22"/>
                <w:szCs w:val="22"/>
              </w:rPr>
              <w:t xml:space="preserve"> </w:t>
            </w:r>
            <w:r w:rsidRPr="005053D3">
              <w:rPr>
                <w:b/>
                <w:bCs/>
                <w:sz w:val="22"/>
                <w:szCs w:val="22"/>
              </w:rPr>
              <w:t>0.001× GPUs</w:t>
            </w:r>
          </w:p>
        </w:tc>
        <w:tc>
          <w:tcPr>
            <w:tcW w:w="2638" w:type="dxa"/>
            <w:gridSpan w:val="3"/>
            <w:vAlign w:val="center"/>
          </w:tcPr>
          <w:p w14:paraId="125C72BE" w14:textId="68D3130A" w:rsidR="005053D3" w:rsidRPr="005053D3" w:rsidRDefault="005053D3" w:rsidP="005053D3">
            <w:pPr>
              <w:jc w:val="center"/>
              <w:rPr>
                <w:b/>
                <w:bCs/>
                <w:sz w:val="22"/>
                <w:szCs w:val="22"/>
              </w:rPr>
            </w:pPr>
            <w:r w:rsidRPr="005053D3">
              <w:rPr>
                <w:b/>
                <w:bCs/>
                <w:sz w:val="22"/>
                <w:szCs w:val="22"/>
              </w:rPr>
              <w:t>LR</w:t>
            </w:r>
            <w:r>
              <w:rPr>
                <w:b/>
                <w:bCs/>
                <w:sz w:val="22"/>
                <w:szCs w:val="22"/>
              </w:rPr>
              <w:t xml:space="preserve"> </w:t>
            </w:r>
            <w:r w:rsidRPr="005053D3">
              <w:rPr>
                <w:b/>
                <w:bCs/>
                <w:sz w:val="22"/>
                <w:szCs w:val="22"/>
              </w:rPr>
              <w:t>=</w:t>
            </w:r>
            <w:r>
              <w:rPr>
                <w:b/>
                <w:bCs/>
                <w:sz w:val="22"/>
                <w:szCs w:val="22"/>
              </w:rPr>
              <w:t xml:space="preserve"> </w:t>
            </w:r>
            <w:r w:rsidRPr="005053D3">
              <w:rPr>
                <w:b/>
                <w:bCs/>
                <w:sz w:val="22"/>
                <w:szCs w:val="22"/>
              </w:rPr>
              <w:t>0.001 × √GPUs</w:t>
            </w:r>
          </w:p>
        </w:tc>
      </w:tr>
      <w:tr w:rsidR="005053D3" w:rsidRPr="005053D3" w14:paraId="352487F0" w14:textId="77777777" w:rsidTr="005053D3">
        <w:trPr>
          <w:trHeight w:val="480"/>
          <w:jc w:val="center"/>
        </w:trPr>
        <w:tc>
          <w:tcPr>
            <w:tcW w:w="870" w:type="dxa"/>
            <w:vMerge/>
            <w:vAlign w:val="center"/>
          </w:tcPr>
          <w:p w14:paraId="6E3B5127" w14:textId="12BB00E5" w:rsidR="005053D3" w:rsidRPr="005053D3" w:rsidRDefault="005053D3" w:rsidP="005053D3">
            <w:pPr>
              <w:jc w:val="center"/>
              <w:rPr>
                <w:b/>
                <w:bCs/>
                <w:sz w:val="22"/>
                <w:szCs w:val="22"/>
              </w:rPr>
            </w:pPr>
          </w:p>
        </w:tc>
        <w:tc>
          <w:tcPr>
            <w:tcW w:w="869" w:type="dxa"/>
            <w:vAlign w:val="center"/>
          </w:tcPr>
          <w:p w14:paraId="0AC23AE8" w14:textId="273E7FDF" w:rsidR="005053D3" w:rsidRPr="005053D3" w:rsidRDefault="005053D3" w:rsidP="005053D3">
            <w:pPr>
              <w:jc w:val="center"/>
              <w:rPr>
                <w:b/>
                <w:bCs/>
                <w:sz w:val="22"/>
                <w:szCs w:val="22"/>
              </w:rPr>
            </w:pPr>
            <w:r w:rsidRPr="005053D3">
              <w:rPr>
                <w:b/>
                <w:bCs/>
                <w:sz w:val="22"/>
                <w:szCs w:val="22"/>
              </w:rPr>
              <w:t>Train</w:t>
            </w:r>
          </w:p>
        </w:tc>
        <w:tc>
          <w:tcPr>
            <w:tcW w:w="959" w:type="dxa"/>
            <w:vAlign w:val="center"/>
          </w:tcPr>
          <w:p w14:paraId="467E922E" w14:textId="23C95403" w:rsidR="005053D3" w:rsidRPr="005053D3" w:rsidRDefault="005053D3" w:rsidP="005053D3">
            <w:pPr>
              <w:jc w:val="center"/>
              <w:rPr>
                <w:b/>
                <w:bCs/>
                <w:sz w:val="22"/>
                <w:szCs w:val="22"/>
              </w:rPr>
            </w:pPr>
            <w:r w:rsidRPr="005053D3">
              <w:rPr>
                <w:b/>
                <w:bCs/>
                <w:sz w:val="22"/>
                <w:szCs w:val="22"/>
              </w:rPr>
              <w:t>Val</w:t>
            </w:r>
          </w:p>
        </w:tc>
        <w:tc>
          <w:tcPr>
            <w:tcW w:w="959" w:type="dxa"/>
            <w:vAlign w:val="center"/>
          </w:tcPr>
          <w:p w14:paraId="3B6C6A4D" w14:textId="5EE30BDB" w:rsidR="005053D3" w:rsidRPr="005053D3" w:rsidRDefault="005053D3" w:rsidP="005053D3">
            <w:pPr>
              <w:jc w:val="center"/>
              <w:rPr>
                <w:b/>
                <w:bCs/>
                <w:sz w:val="22"/>
                <w:szCs w:val="22"/>
              </w:rPr>
            </w:pPr>
            <w:r w:rsidRPr="005053D3">
              <w:rPr>
                <w:b/>
                <w:bCs/>
                <w:sz w:val="22"/>
                <w:szCs w:val="22"/>
              </w:rPr>
              <w:t>Test</w:t>
            </w:r>
          </w:p>
        </w:tc>
        <w:tc>
          <w:tcPr>
            <w:tcW w:w="1079" w:type="dxa"/>
            <w:vAlign w:val="center"/>
          </w:tcPr>
          <w:p w14:paraId="4BE0A117" w14:textId="29E24FAB" w:rsidR="005053D3" w:rsidRPr="005053D3" w:rsidRDefault="005053D3" w:rsidP="005053D3">
            <w:pPr>
              <w:jc w:val="center"/>
              <w:rPr>
                <w:b/>
                <w:bCs/>
                <w:sz w:val="22"/>
                <w:szCs w:val="22"/>
              </w:rPr>
            </w:pPr>
            <w:r w:rsidRPr="005053D3">
              <w:rPr>
                <w:b/>
                <w:bCs/>
                <w:sz w:val="22"/>
                <w:szCs w:val="22"/>
              </w:rPr>
              <w:t>Train</w:t>
            </w:r>
          </w:p>
        </w:tc>
        <w:tc>
          <w:tcPr>
            <w:tcW w:w="989" w:type="dxa"/>
            <w:vAlign w:val="center"/>
          </w:tcPr>
          <w:p w14:paraId="17F09A3B" w14:textId="4336C884" w:rsidR="005053D3" w:rsidRPr="005053D3" w:rsidRDefault="005053D3" w:rsidP="005053D3">
            <w:pPr>
              <w:jc w:val="center"/>
              <w:rPr>
                <w:b/>
                <w:bCs/>
                <w:sz w:val="22"/>
                <w:szCs w:val="22"/>
              </w:rPr>
            </w:pPr>
            <w:r w:rsidRPr="005053D3">
              <w:rPr>
                <w:b/>
                <w:bCs/>
                <w:sz w:val="22"/>
                <w:szCs w:val="22"/>
              </w:rPr>
              <w:t>Val</w:t>
            </w:r>
          </w:p>
        </w:tc>
        <w:tc>
          <w:tcPr>
            <w:tcW w:w="959" w:type="dxa"/>
            <w:vAlign w:val="center"/>
          </w:tcPr>
          <w:p w14:paraId="3247E1BF" w14:textId="296AD968" w:rsidR="005053D3" w:rsidRPr="005053D3" w:rsidRDefault="005053D3" w:rsidP="005053D3">
            <w:pPr>
              <w:jc w:val="center"/>
              <w:rPr>
                <w:b/>
                <w:bCs/>
                <w:sz w:val="22"/>
                <w:szCs w:val="22"/>
              </w:rPr>
            </w:pPr>
            <w:r w:rsidRPr="005053D3">
              <w:rPr>
                <w:b/>
                <w:bCs/>
                <w:sz w:val="22"/>
                <w:szCs w:val="22"/>
              </w:rPr>
              <w:t>Test</w:t>
            </w:r>
          </w:p>
        </w:tc>
        <w:tc>
          <w:tcPr>
            <w:tcW w:w="959" w:type="dxa"/>
            <w:vAlign w:val="center"/>
          </w:tcPr>
          <w:p w14:paraId="1226A428" w14:textId="60C0CEE1" w:rsidR="005053D3" w:rsidRPr="005053D3" w:rsidRDefault="005053D3" w:rsidP="005053D3">
            <w:pPr>
              <w:jc w:val="center"/>
              <w:rPr>
                <w:b/>
                <w:bCs/>
                <w:sz w:val="22"/>
                <w:szCs w:val="22"/>
              </w:rPr>
            </w:pPr>
            <w:r w:rsidRPr="005053D3">
              <w:rPr>
                <w:b/>
                <w:bCs/>
                <w:sz w:val="22"/>
                <w:szCs w:val="22"/>
              </w:rPr>
              <w:t>Train</w:t>
            </w:r>
          </w:p>
        </w:tc>
        <w:tc>
          <w:tcPr>
            <w:tcW w:w="810" w:type="dxa"/>
            <w:vAlign w:val="center"/>
          </w:tcPr>
          <w:p w14:paraId="4E9C6D77" w14:textId="714FA8E1" w:rsidR="005053D3" w:rsidRPr="005053D3" w:rsidRDefault="005053D3" w:rsidP="005053D3">
            <w:pPr>
              <w:jc w:val="center"/>
              <w:rPr>
                <w:b/>
                <w:bCs/>
                <w:sz w:val="22"/>
                <w:szCs w:val="22"/>
              </w:rPr>
            </w:pPr>
            <w:r w:rsidRPr="005053D3">
              <w:rPr>
                <w:b/>
                <w:bCs/>
                <w:sz w:val="22"/>
                <w:szCs w:val="22"/>
              </w:rPr>
              <w:t>Val</w:t>
            </w:r>
          </w:p>
        </w:tc>
        <w:tc>
          <w:tcPr>
            <w:tcW w:w="869" w:type="dxa"/>
            <w:vAlign w:val="center"/>
          </w:tcPr>
          <w:p w14:paraId="5D1E4C04" w14:textId="5AA3DB2E" w:rsidR="005053D3" w:rsidRPr="005053D3" w:rsidRDefault="005053D3" w:rsidP="005053D3">
            <w:pPr>
              <w:jc w:val="center"/>
              <w:rPr>
                <w:b/>
                <w:bCs/>
                <w:sz w:val="22"/>
                <w:szCs w:val="22"/>
              </w:rPr>
            </w:pPr>
            <w:r w:rsidRPr="005053D3">
              <w:rPr>
                <w:b/>
                <w:bCs/>
                <w:sz w:val="22"/>
                <w:szCs w:val="22"/>
              </w:rPr>
              <w:t>Test</w:t>
            </w:r>
          </w:p>
        </w:tc>
      </w:tr>
      <w:tr w:rsidR="5FA9D5BA" w:rsidRPr="005053D3" w14:paraId="56EB9EC5" w14:textId="77777777" w:rsidTr="005053D3">
        <w:trPr>
          <w:trHeight w:val="317"/>
          <w:jc w:val="center"/>
        </w:trPr>
        <w:tc>
          <w:tcPr>
            <w:tcW w:w="870" w:type="dxa"/>
            <w:vAlign w:val="center"/>
          </w:tcPr>
          <w:p w14:paraId="0A194935" w14:textId="63CC56F8" w:rsidR="58C05236" w:rsidRPr="005053D3" w:rsidRDefault="58C05236" w:rsidP="005053D3">
            <w:pPr>
              <w:jc w:val="center"/>
              <w:rPr>
                <w:sz w:val="22"/>
                <w:szCs w:val="22"/>
              </w:rPr>
            </w:pPr>
            <w:r w:rsidRPr="005053D3">
              <w:rPr>
                <w:sz w:val="22"/>
                <w:szCs w:val="22"/>
              </w:rPr>
              <w:t>1</w:t>
            </w:r>
          </w:p>
        </w:tc>
        <w:tc>
          <w:tcPr>
            <w:tcW w:w="869" w:type="dxa"/>
            <w:vAlign w:val="center"/>
          </w:tcPr>
          <w:p w14:paraId="0B2D6E0E" w14:textId="6FA2459F" w:rsidR="56425D33" w:rsidRPr="005053D3" w:rsidRDefault="56425D33" w:rsidP="005053D3">
            <w:pPr>
              <w:jc w:val="center"/>
              <w:rPr>
                <w:sz w:val="22"/>
                <w:szCs w:val="22"/>
              </w:rPr>
            </w:pPr>
            <w:r w:rsidRPr="005053D3">
              <w:rPr>
                <w:sz w:val="22"/>
                <w:szCs w:val="22"/>
              </w:rPr>
              <w:t>49.10</w:t>
            </w:r>
          </w:p>
        </w:tc>
        <w:tc>
          <w:tcPr>
            <w:tcW w:w="959" w:type="dxa"/>
            <w:vAlign w:val="center"/>
          </w:tcPr>
          <w:p w14:paraId="40D59F81" w14:textId="00B1B7FC" w:rsidR="56425D33" w:rsidRPr="005053D3" w:rsidRDefault="56425D33" w:rsidP="005053D3">
            <w:pPr>
              <w:jc w:val="center"/>
              <w:rPr>
                <w:sz w:val="22"/>
                <w:szCs w:val="22"/>
              </w:rPr>
            </w:pPr>
            <w:r w:rsidRPr="005053D3">
              <w:rPr>
                <w:sz w:val="22"/>
                <w:szCs w:val="22"/>
              </w:rPr>
              <w:t>47.27</w:t>
            </w:r>
          </w:p>
        </w:tc>
        <w:tc>
          <w:tcPr>
            <w:tcW w:w="959" w:type="dxa"/>
            <w:vAlign w:val="center"/>
          </w:tcPr>
          <w:p w14:paraId="2719B777" w14:textId="24D289BC" w:rsidR="56425D33" w:rsidRPr="005053D3" w:rsidRDefault="56425D33" w:rsidP="005053D3">
            <w:pPr>
              <w:jc w:val="center"/>
              <w:rPr>
                <w:sz w:val="22"/>
                <w:szCs w:val="22"/>
              </w:rPr>
            </w:pPr>
            <w:r w:rsidRPr="005053D3">
              <w:rPr>
                <w:sz w:val="22"/>
                <w:szCs w:val="22"/>
              </w:rPr>
              <w:t>46.88</w:t>
            </w:r>
          </w:p>
        </w:tc>
        <w:tc>
          <w:tcPr>
            <w:tcW w:w="1079" w:type="dxa"/>
            <w:vAlign w:val="center"/>
          </w:tcPr>
          <w:p w14:paraId="46C49205" w14:textId="0B48DB06" w:rsidR="5FA9D5BA" w:rsidRPr="005053D3" w:rsidRDefault="00DD5A9C" w:rsidP="005053D3">
            <w:pPr>
              <w:jc w:val="center"/>
              <w:rPr>
                <w:sz w:val="22"/>
                <w:szCs w:val="22"/>
              </w:rPr>
            </w:pPr>
            <w:r w:rsidRPr="005053D3">
              <w:rPr>
                <w:sz w:val="22"/>
                <w:szCs w:val="22"/>
              </w:rPr>
              <w:t>-</w:t>
            </w:r>
          </w:p>
        </w:tc>
        <w:tc>
          <w:tcPr>
            <w:tcW w:w="989" w:type="dxa"/>
            <w:vAlign w:val="center"/>
          </w:tcPr>
          <w:p w14:paraId="7C0D4E7F" w14:textId="3CA053EF" w:rsidR="5FA9D5BA" w:rsidRPr="005053D3" w:rsidRDefault="00DD5A9C" w:rsidP="005053D3">
            <w:pPr>
              <w:jc w:val="center"/>
              <w:rPr>
                <w:sz w:val="22"/>
                <w:szCs w:val="22"/>
              </w:rPr>
            </w:pPr>
            <w:r w:rsidRPr="005053D3">
              <w:rPr>
                <w:sz w:val="22"/>
                <w:szCs w:val="22"/>
              </w:rPr>
              <w:t>-</w:t>
            </w:r>
          </w:p>
        </w:tc>
        <w:tc>
          <w:tcPr>
            <w:tcW w:w="959" w:type="dxa"/>
            <w:vAlign w:val="center"/>
          </w:tcPr>
          <w:p w14:paraId="2749E87B" w14:textId="18DF1C71" w:rsidR="5FA9D5BA" w:rsidRPr="005053D3" w:rsidRDefault="00DD5A9C" w:rsidP="005053D3">
            <w:pPr>
              <w:jc w:val="center"/>
              <w:rPr>
                <w:sz w:val="22"/>
                <w:szCs w:val="22"/>
              </w:rPr>
            </w:pPr>
            <w:r w:rsidRPr="005053D3">
              <w:rPr>
                <w:sz w:val="22"/>
                <w:szCs w:val="22"/>
              </w:rPr>
              <w:t>-</w:t>
            </w:r>
          </w:p>
        </w:tc>
        <w:tc>
          <w:tcPr>
            <w:tcW w:w="959" w:type="dxa"/>
            <w:vAlign w:val="center"/>
          </w:tcPr>
          <w:p w14:paraId="1D5A1AB6" w14:textId="7FA14D80" w:rsidR="5FA9D5BA" w:rsidRPr="005053D3" w:rsidRDefault="00DD5A9C" w:rsidP="005053D3">
            <w:pPr>
              <w:jc w:val="center"/>
              <w:rPr>
                <w:sz w:val="22"/>
                <w:szCs w:val="22"/>
              </w:rPr>
            </w:pPr>
            <w:r w:rsidRPr="005053D3">
              <w:rPr>
                <w:sz w:val="22"/>
                <w:szCs w:val="22"/>
              </w:rPr>
              <w:t>-</w:t>
            </w:r>
          </w:p>
        </w:tc>
        <w:tc>
          <w:tcPr>
            <w:tcW w:w="810" w:type="dxa"/>
            <w:vAlign w:val="center"/>
          </w:tcPr>
          <w:p w14:paraId="069554F1" w14:textId="7D4D1D90" w:rsidR="5FA9D5BA" w:rsidRPr="005053D3" w:rsidRDefault="00DD5A9C" w:rsidP="005053D3">
            <w:pPr>
              <w:jc w:val="center"/>
              <w:rPr>
                <w:sz w:val="22"/>
                <w:szCs w:val="22"/>
              </w:rPr>
            </w:pPr>
            <w:r w:rsidRPr="005053D3">
              <w:rPr>
                <w:sz w:val="22"/>
                <w:szCs w:val="22"/>
              </w:rPr>
              <w:t>-</w:t>
            </w:r>
          </w:p>
        </w:tc>
        <w:tc>
          <w:tcPr>
            <w:tcW w:w="869" w:type="dxa"/>
            <w:vAlign w:val="center"/>
          </w:tcPr>
          <w:p w14:paraId="368FA436" w14:textId="57A2663D" w:rsidR="5FA9D5BA" w:rsidRPr="005053D3" w:rsidRDefault="00DD5A9C" w:rsidP="005053D3">
            <w:pPr>
              <w:jc w:val="center"/>
              <w:rPr>
                <w:sz w:val="22"/>
                <w:szCs w:val="22"/>
              </w:rPr>
            </w:pPr>
            <w:r w:rsidRPr="005053D3">
              <w:rPr>
                <w:sz w:val="22"/>
                <w:szCs w:val="22"/>
              </w:rPr>
              <w:t>-</w:t>
            </w:r>
          </w:p>
        </w:tc>
      </w:tr>
      <w:tr w:rsidR="5FA9D5BA" w:rsidRPr="005053D3" w14:paraId="1A5AC51E" w14:textId="77777777" w:rsidTr="005053D3">
        <w:trPr>
          <w:trHeight w:val="407"/>
          <w:jc w:val="center"/>
        </w:trPr>
        <w:tc>
          <w:tcPr>
            <w:tcW w:w="870" w:type="dxa"/>
            <w:vAlign w:val="center"/>
          </w:tcPr>
          <w:p w14:paraId="11619D74" w14:textId="64DFB306" w:rsidR="58C05236" w:rsidRPr="005053D3" w:rsidRDefault="58C05236" w:rsidP="005053D3">
            <w:pPr>
              <w:jc w:val="center"/>
              <w:rPr>
                <w:sz w:val="22"/>
                <w:szCs w:val="22"/>
              </w:rPr>
            </w:pPr>
            <w:r w:rsidRPr="005053D3">
              <w:rPr>
                <w:sz w:val="22"/>
                <w:szCs w:val="22"/>
              </w:rPr>
              <w:t>2</w:t>
            </w:r>
          </w:p>
        </w:tc>
        <w:tc>
          <w:tcPr>
            <w:tcW w:w="869" w:type="dxa"/>
            <w:vAlign w:val="center"/>
          </w:tcPr>
          <w:p w14:paraId="6A20A66A" w14:textId="260FA5E8" w:rsidR="5FA9D5BA" w:rsidRPr="005053D3" w:rsidRDefault="5FA9D5BA" w:rsidP="005053D3">
            <w:pPr>
              <w:jc w:val="center"/>
              <w:rPr>
                <w:sz w:val="22"/>
                <w:szCs w:val="22"/>
              </w:rPr>
            </w:pPr>
            <w:r w:rsidRPr="005053D3">
              <w:rPr>
                <w:rFonts w:eastAsia="Arial"/>
                <w:sz w:val="22"/>
                <w:szCs w:val="22"/>
              </w:rPr>
              <w:t>41.51</w:t>
            </w:r>
          </w:p>
        </w:tc>
        <w:tc>
          <w:tcPr>
            <w:tcW w:w="959" w:type="dxa"/>
            <w:vAlign w:val="center"/>
          </w:tcPr>
          <w:p w14:paraId="2C7C9645" w14:textId="550B5C2C" w:rsidR="5FA9D5BA" w:rsidRPr="005053D3" w:rsidRDefault="5FA9D5BA" w:rsidP="005053D3">
            <w:pPr>
              <w:jc w:val="center"/>
              <w:rPr>
                <w:sz w:val="22"/>
                <w:szCs w:val="22"/>
              </w:rPr>
            </w:pPr>
            <w:r w:rsidRPr="005053D3">
              <w:rPr>
                <w:rFonts w:eastAsia="Arial"/>
                <w:sz w:val="22"/>
                <w:szCs w:val="22"/>
              </w:rPr>
              <w:t>39</w:t>
            </w:r>
          </w:p>
        </w:tc>
        <w:tc>
          <w:tcPr>
            <w:tcW w:w="959" w:type="dxa"/>
            <w:vAlign w:val="center"/>
          </w:tcPr>
          <w:p w14:paraId="47E7442F" w14:textId="7039056F" w:rsidR="5FA9D5BA" w:rsidRPr="005053D3" w:rsidRDefault="5FA9D5BA" w:rsidP="005053D3">
            <w:pPr>
              <w:jc w:val="center"/>
              <w:rPr>
                <w:sz w:val="22"/>
                <w:szCs w:val="22"/>
              </w:rPr>
            </w:pPr>
            <w:r w:rsidRPr="005053D3">
              <w:rPr>
                <w:rFonts w:eastAsia="Arial"/>
                <w:sz w:val="22"/>
                <w:szCs w:val="22"/>
              </w:rPr>
              <w:t>39.31</w:t>
            </w:r>
          </w:p>
        </w:tc>
        <w:tc>
          <w:tcPr>
            <w:tcW w:w="1079" w:type="dxa"/>
            <w:vAlign w:val="center"/>
          </w:tcPr>
          <w:p w14:paraId="0CB6C5CA" w14:textId="359F1059" w:rsidR="7C7F7E91" w:rsidRPr="005053D3" w:rsidRDefault="7C7F7E91" w:rsidP="005053D3">
            <w:pPr>
              <w:jc w:val="center"/>
              <w:rPr>
                <w:sz w:val="22"/>
                <w:szCs w:val="22"/>
              </w:rPr>
            </w:pPr>
            <w:r w:rsidRPr="005053D3">
              <w:rPr>
                <w:sz w:val="22"/>
                <w:szCs w:val="22"/>
              </w:rPr>
              <w:t>33.17</w:t>
            </w:r>
          </w:p>
        </w:tc>
        <w:tc>
          <w:tcPr>
            <w:tcW w:w="989" w:type="dxa"/>
            <w:vAlign w:val="center"/>
          </w:tcPr>
          <w:p w14:paraId="105CB7CF" w14:textId="13B381CA" w:rsidR="7C7F7E91" w:rsidRPr="005053D3" w:rsidRDefault="7C7F7E91" w:rsidP="005053D3">
            <w:pPr>
              <w:jc w:val="center"/>
              <w:rPr>
                <w:sz w:val="22"/>
                <w:szCs w:val="22"/>
              </w:rPr>
            </w:pPr>
            <w:r w:rsidRPr="005053D3">
              <w:rPr>
                <w:sz w:val="22"/>
                <w:szCs w:val="22"/>
              </w:rPr>
              <w:t>29.33</w:t>
            </w:r>
          </w:p>
        </w:tc>
        <w:tc>
          <w:tcPr>
            <w:tcW w:w="959" w:type="dxa"/>
            <w:vAlign w:val="center"/>
          </w:tcPr>
          <w:p w14:paraId="6CDC6C2A" w14:textId="46056AB7" w:rsidR="5933AFFE" w:rsidRPr="005053D3" w:rsidRDefault="5933AFFE" w:rsidP="005053D3">
            <w:pPr>
              <w:jc w:val="center"/>
              <w:rPr>
                <w:sz w:val="22"/>
                <w:szCs w:val="22"/>
              </w:rPr>
            </w:pPr>
            <w:r w:rsidRPr="005053D3">
              <w:rPr>
                <w:sz w:val="22"/>
                <w:szCs w:val="22"/>
              </w:rPr>
              <w:t>31.04</w:t>
            </w:r>
          </w:p>
        </w:tc>
        <w:tc>
          <w:tcPr>
            <w:tcW w:w="959" w:type="dxa"/>
            <w:vAlign w:val="center"/>
          </w:tcPr>
          <w:p w14:paraId="27E4B8BA" w14:textId="0282390A" w:rsidR="1A85C082" w:rsidRPr="005053D3" w:rsidRDefault="1A85C082" w:rsidP="005053D3">
            <w:pPr>
              <w:jc w:val="center"/>
              <w:rPr>
                <w:sz w:val="22"/>
                <w:szCs w:val="22"/>
              </w:rPr>
            </w:pPr>
            <w:r w:rsidRPr="005053D3">
              <w:rPr>
                <w:sz w:val="22"/>
                <w:szCs w:val="22"/>
              </w:rPr>
              <w:t>33.72</w:t>
            </w:r>
          </w:p>
        </w:tc>
        <w:tc>
          <w:tcPr>
            <w:tcW w:w="810" w:type="dxa"/>
            <w:vAlign w:val="center"/>
          </w:tcPr>
          <w:p w14:paraId="25520332" w14:textId="12793139" w:rsidR="1A85C082" w:rsidRPr="005053D3" w:rsidRDefault="1A85C082" w:rsidP="005053D3">
            <w:pPr>
              <w:jc w:val="center"/>
              <w:rPr>
                <w:sz w:val="22"/>
                <w:szCs w:val="22"/>
              </w:rPr>
            </w:pPr>
            <w:r w:rsidRPr="005053D3">
              <w:rPr>
                <w:sz w:val="22"/>
                <w:szCs w:val="22"/>
              </w:rPr>
              <w:t>28.74</w:t>
            </w:r>
          </w:p>
        </w:tc>
        <w:tc>
          <w:tcPr>
            <w:tcW w:w="869" w:type="dxa"/>
            <w:vAlign w:val="center"/>
          </w:tcPr>
          <w:p w14:paraId="24C71873" w14:textId="0086F042" w:rsidR="1A85C082" w:rsidRPr="005053D3" w:rsidRDefault="1A85C082" w:rsidP="005053D3">
            <w:pPr>
              <w:jc w:val="center"/>
              <w:rPr>
                <w:sz w:val="22"/>
                <w:szCs w:val="22"/>
              </w:rPr>
            </w:pPr>
            <w:r w:rsidRPr="005053D3">
              <w:rPr>
                <w:sz w:val="22"/>
                <w:szCs w:val="22"/>
              </w:rPr>
              <w:t>30.77</w:t>
            </w:r>
          </w:p>
        </w:tc>
      </w:tr>
      <w:tr w:rsidR="5FA9D5BA" w:rsidRPr="005053D3" w14:paraId="265E164D" w14:textId="77777777" w:rsidTr="005053D3">
        <w:trPr>
          <w:trHeight w:val="426"/>
          <w:jc w:val="center"/>
        </w:trPr>
        <w:tc>
          <w:tcPr>
            <w:tcW w:w="870" w:type="dxa"/>
            <w:vAlign w:val="center"/>
          </w:tcPr>
          <w:p w14:paraId="4CBB7197" w14:textId="7A1BBC0E" w:rsidR="58C05236" w:rsidRPr="005053D3" w:rsidRDefault="58C05236" w:rsidP="005053D3">
            <w:pPr>
              <w:jc w:val="center"/>
              <w:rPr>
                <w:sz w:val="22"/>
                <w:szCs w:val="22"/>
              </w:rPr>
            </w:pPr>
            <w:r w:rsidRPr="005053D3">
              <w:rPr>
                <w:sz w:val="22"/>
                <w:szCs w:val="22"/>
              </w:rPr>
              <w:t>3</w:t>
            </w:r>
          </w:p>
        </w:tc>
        <w:tc>
          <w:tcPr>
            <w:tcW w:w="869" w:type="dxa"/>
            <w:vAlign w:val="center"/>
          </w:tcPr>
          <w:p w14:paraId="278E241A" w14:textId="24885DAE" w:rsidR="5FA9D5BA" w:rsidRPr="005053D3" w:rsidRDefault="5FA9D5BA" w:rsidP="005053D3">
            <w:pPr>
              <w:jc w:val="center"/>
              <w:rPr>
                <w:sz w:val="22"/>
                <w:szCs w:val="22"/>
              </w:rPr>
            </w:pPr>
            <w:r w:rsidRPr="005053D3">
              <w:rPr>
                <w:rFonts w:eastAsia="Arial"/>
                <w:sz w:val="22"/>
                <w:szCs w:val="22"/>
              </w:rPr>
              <w:t>33.31</w:t>
            </w:r>
          </w:p>
        </w:tc>
        <w:tc>
          <w:tcPr>
            <w:tcW w:w="959" w:type="dxa"/>
            <w:vAlign w:val="center"/>
          </w:tcPr>
          <w:p w14:paraId="76BD29E2" w14:textId="0E166576" w:rsidR="5FA9D5BA" w:rsidRPr="005053D3" w:rsidRDefault="5FA9D5BA" w:rsidP="005053D3">
            <w:pPr>
              <w:jc w:val="center"/>
              <w:rPr>
                <w:sz w:val="22"/>
                <w:szCs w:val="22"/>
              </w:rPr>
            </w:pPr>
            <w:r w:rsidRPr="005053D3">
              <w:rPr>
                <w:rFonts w:eastAsia="Arial"/>
                <w:sz w:val="22"/>
                <w:szCs w:val="22"/>
              </w:rPr>
              <w:t>28.85</w:t>
            </w:r>
          </w:p>
        </w:tc>
        <w:tc>
          <w:tcPr>
            <w:tcW w:w="959" w:type="dxa"/>
            <w:vAlign w:val="center"/>
          </w:tcPr>
          <w:p w14:paraId="754C87E7" w14:textId="380593C8" w:rsidR="5FA9D5BA" w:rsidRPr="005053D3" w:rsidRDefault="5FA9D5BA" w:rsidP="005053D3">
            <w:pPr>
              <w:jc w:val="center"/>
              <w:rPr>
                <w:sz w:val="22"/>
                <w:szCs w:val="22"/>
              </w:rPr>
            </w:pPr>
            <w:r w:rsidRPr="005053D3">
              <w:rPr>
                <w:rFonts w:eastAsia="Arial"/>
                <w:sz w:val="22"/>
                <w:szCs w:val="22"/>
              </w:rPr>
              <w:t>29.46</w:t>
            </w:r>
          </w:p>
        </w:tc>
        <w:tc>
          <w:tcPr>
            <w:tcW w:w="1079" w:type="dxa"/>
            <w:vAlign w:val="center"/>
          </w:tcPr>
          <w:p w14:paraId="4C24966F" w14:textId="66BEB5E8" w:rsidR="14CA6549" w:rsidRPr="005053D3" w:rsidRDefault="14CA6549" w:rsidP="005053D3">
            <w:pPr>
              <w:jc w:val="center"/>
              <w:rPr>
                <w:sz w:val="22"/>
                <w:szCs w:val="22"/>
              </w:rPr>
            </w:pPr>
            <w:r w:rsidRPr="005053D3">
              <w:rPr>
                <w:sz w:val="22"/>
                <w:szCs w:val="22"/>
              </w:rPr>
              <w:t>30.72</w:t>
            </w:r>
          </w:p>
        </w:tc>
        <w:tc>
          <w:tcPr>
            <w:tcW w:w="989" w:type="dxa"/>
            <w:vAlign w:val="center"/>
          </w:tcPr>
          <w:p w14:paraId="2EB190AE" w14:textId="6F7E0E20" w:rsidR="14CA6549" w:rsidRPr="005053D3" w:rsidRDefault="14CA6549" w:rsidP="005053D3">
            <w:pPr>
              <w:jc w:val="center"/>
              <w:rPr>
                <w:sz w:val="22"/>
                <w:szCs w:val="22"/>
              </w:rPr>
            </w:pPr>
            <w:r w:rsidRPr="005053D3">
              <w:rPr>
                <w:sz w:val="22"/>
                <w:szCs w:val="22"/>
              </w:rPr>
              <w:t>21.36</w:t>
            </w:r>
          </w:p>
        </w:tc>
        <w:tc>
          <w:tcPr>
            <w:tcW w:w="959" w:type="dxa"/>
            <w:vAlign w:val="center"/>
          </w:tcPr>
          <w:p w14:paraId="3A40D4BE" w14:textId="0A103C43" w:rsidR="14CA6549" w:rsidRPr="005053D3" w:rsidRDefault="14CA6549" w:rsidP="005053D3">
            <w:pPr>
              <w:jc w:val="center"/>
              <w:rPr>
                <w:sz w:val="22"/>
                <w:szCs w:val="22"/>
              </w:rPr>
            </w:pPr>
            <w:r w:rsidRPr="005053D3">
              <w:rPr>
                <w:sz w:val="22"/>
                <w:szCs w:val="22"/>
              </w:rPr>
              <w:t>23.34</w:t>
            </w:r>
          </w:p>
        </w:tc>
        <w:tc>
          <w:tcPr>
            <w:tcW w:w="959" w:type="dxa"/>
            <w:vAlign w:val="center"/>
          </w:tcPr>
          <w:p w14:paraId="6C78F1B6" w14:textId="70F6E575" w:rsidR="2EDA81FB" w:rsidRPr="005053D3" w:rsidRDefault="2EDA81FB" w:rsidP="005053D3">
            <w:pPr>
              <w:jc w:val="center"/>
              <w:rPr>
                <w:sz w:val="22"/>
                <w:szCs w:val="22"/>
              </w:rPr>
            </w:pPr>
            <w:r w:rsidRPr="005053D3">
              <w:rPr>
                <w:sz w:val="22"/>
                <w:szCs w:val="22"/>
              </w:rPr>
              <w:t>30.24</w:t>
            </w:r>
          </w:p>
        </w:tc>
        <w:tc>
          <w:tcPr>
            <w:tcW w:w="810" w:type="dxa"/>
            <w:vAlign w:val="center"/>
          </w:tcPr>
          <w:p w14:paraId="16C54AD7" w14:textId="24CF49C8" w:rsidR="2EDA81FB" w:rsidRPr="005053D3" w:rsidRDefault="2EDA81FB" w:rsidP="005053D3">
            <w:pPr>
              <w:jc w:val="center"/>
              <w:rPr>
                <w:sz w:val="22"/>
                <w:szCs w:val="22"/>
              </w:rPr>
            </w:pPr>
            <w:r w:rsidRPr="005053D3">
              <w:rPr>
                <w:sz w:val="22"/>
                <w:szCs w:val="22"/>
              </w:rPr>
              <w:t>22.42</w:t>
            </w:r>
          </w:p>
        </w:tc>
        <w:tc>
          <w:tcPr>
            <w:tcW w:w="869" w:type="dxa"/>
            <w:vAlign w:val="center"/>
          </w:tcPr>
          <w:p w14:paraId="0C1088F8" w14:textId="0487BE37" w:rsidR="2EDA81FB" w:rsidRPr="005053D3" w:rsidRDefault="2EDA81FB" w:rsidP="005053D3">
            <w:pPr>
              <w:jc w:val="center"/>
              <w:rPr>
                <w:sz w:val="22"/>
                <w:szCs w:val="22"/>
              </w:rPr>
            </w:pPr>
            <w:r w:rsidRPr="005053D3">
              <w:rPr>
                <w:sz w:val="22"/>
                <w:szCs w:val="22"/>
              </w:rPr>
              <w:t>25.56</w:t>
            </w:r>
          </w:p>
        </w:tc>
      </w:tr>
      <w:tr w:rsidR="5FA9D5BA" w:rsidRPr="005053D3" w14:paraId="1C8AF3BA" w14:textId="77777777" w:rsidTr="005053D3">
        <w:trPr>
          <w:trHeight w:val="419"/>
          <w:jc w:val="center"/>
        </w:trPr>
        <w:tc>
          <w:tcPr>
            <w:tcW w:w="870" w:type="dxa"/>
            <w:vAlign w:val="center"/>
          </w:tcPr>
          <w:p w14:paraId="31299439" w14:textId="72044E47" w:rsidR="58C05236" w:rsidRPr="005053D3" w:rsidRDefault="58C05236" w:rsidP="005053D3">
            <w:pPr>
              <w:jc w:val="center"/>
              <w:rPr>
                <w:sz w:val="22"/>
                <w:szCs w:val="22"/>
              </w:rPr>
            </w:pPr>
            <w:r w:rsidRPr="005053D3">
              <w:rPr>
                <w:sz w:val="22"/>
                <w:szCs w:val="22"/>
              </w:rPr>
              <w:t>4</w:t>
            </w:r>
          </w:p>
        </w:tc>
        <w:tc>
          <w:tcPr>
            <w:tcW w:w="869" w:type="dxa"/>
            <w:vAlign w:val="center"/>
          </w:tcPr>
          <w:p w14:paraId="787DA0E8" w14:textId="1C14EA38" w:rsidR="5FA9D5BA" w:rsidRPr="005053D3" w:rsidRDefault="5FA9D5BA" w:rsidP="005053D3">
            <w:pPr>
              <w:jc w:val="center"/>
              <w:rPr>
                <w:sz w:val="22"/>
                <w:szCs w:val="22"/>
              </w:rPr>
            </w:pPr>
            <w:r w:rsidRPr="005053D3">
              <w:rPr>
                <w:rFonts w:eastAsia="Arial"/>
                <w:sz w:val="22"/>
                <w:szCs w:val="22"/>
              </w:rPr>
              <w:t>30.88</w:t>
            </w:r>
          </w:p>
        </w:tc>
        <w:tc>
          <w:tcPr>
            <w:tcW w:w="959" w:type="dxa"/>
            <w:vAlign w:val="center"/>
          </w:tcPr>
          <w:p w14:paraId="3D937AE3" w14:textId="25B2DA91" w:rsidR="5FA9D5BA" w:rsidRPr="005053D3" w:rsidRDefault="5FA9D5BA" w:rsidP="005053D3">
            <w:pPr>
              <w:jc w:val="center"/>
              <w:rPr>
                <w:sz w:val="22"/>
                <w:szCs w:val="22"/>
              </w:rPr>
            </w:pPr>
            <w:r w:rsidRPr="005053D3">
              <w:rPr>
                <w:rFonts w:eastAsia="Arial"/>
                <w:sz w:val="22"/>
                <w:szCs w:val="22"/>
              </w:rPr>
              <w:t>21.69</w:t>
            </w:r>
          </w:p>
        </w:tc>
        <w:tc>
          <w:tcPr>
            <w:tcW w:w="959" w:type="dxa"/>
            <w:vAlign w:val="center"/>
          </w:tcPr>
          <w:p w14:paraId="4DC86074" w14:textId="47D2BC33" w:rsidR="5FA9D5BA" w:rsidRPr="005053D3" w:rsidRDefault="5FA9D5BA" w:rsidP="005053D3">
            <w:pPr>
              <w:jc w:val="center"/>
              <w:rPr>
                <w:sz w:val="22"/>
                <w:szCs w:val="22"/>
              </w:rPr>
            </w:pPr>
            <w:r w:rsidRPr="005053D3">
              <w:rPr>
                <w:rFonts w:eastAsia="Arial"/>
                <w:sz w:val="22"/>
                <w:szCs w:val="22"/>
              </w:rPr>
              <w:t>24.86</w:t>
            </w:r>
          </w:p>
        </w:tc>
        <w:tc>
          <w:tcPr>
            <w:tcW w:w="1079" w:type="dxa"/>
            <w:vAlign w:val="center"/>
          </w:tcPr>
          <w:p w14:paraId="6E7018D5" w14:textId="60332167" w:rsidR="025AABE7" w:rsidRPr="005053D3" w:rsidRDefault="025AABE7" w:rsidP="005053D3">
            <w:pPr>
              <w:jc w:val="center"/>
              <w:rPr>
                <w:sz w:val="22"/>
                <w:szCs w:val="22"/>
              </w:rPr>
            </w:pPr>
            <w:r w:rsidRPr="005053D3">
              <w:rPr>
                <w:sz w:val="22"/>
                <w:szCs w:val="22"/>
              </w:rPr>
              <w:t>14.21</w:t>
            </w:r>
          </w:p>
        </w:tc>
        <w:tc>
          <w:tcPr>
            <w:tcW w:w="989" w:type="dxa"/>
            <w:vAlign w:val="center"/>
          </w:tcPr>
          <w:p w14:paraId="6A89B865" w14:textId="2735BAB5" w:rsidR="025AABE7" w:rsidRPr="005053D3" w:rsidRDefault="025AABE7" w:rsidP="005053D3">
            <w:pPr>
              <w:jc w:val="center"/>
              <w:rPr>
                <w:sz w:val="22"/>
                <w:szCs w:val="22"/>
              </w:rPr>
            </w:pPr>
            <w:r w:rsidRPr="005053D3">
              <w:rPr>
                <w:sz w:val="22"/>
                <w:szCs w:val="22"/>
              </w:rPr>
              <w:t>16.96</w:t>
            </w:r>
          </w:p>
        </w:tc>
        <w:tc>
          <w:tcPr>
            <w:tcW w:w="959" w:type="dxa"/>
            <w:vAlign w:val="center"/>
          </w:tcPr>
          <w:p w14:paraId="0CC6E1C2" w14:textId="1E81B872" w:rsidR="025AABE7" w:rsidRPr="005053D3" w:rsidRDefault="025AABE7" w:rsidP="005053D3">
            <w:pPr>
              <w:jc w:val="center"/>
              <w:rPr>
                <w:sz w:val="22"/>
                <w:szCs w:val="22"/>
              </w:rPr>
            </w:pPr>
            <w:r w:rsidRPr="005053D3">
              <w:rPr>
                <w:sz w:val="22"/>
                <w:szCs w:val="22"/>
              </w:rPr>
              <w:t>15.32</w:t>
            </w:r>
          </w:p>
        </w:tc>
        <w:tc>
          <w:tcPr>
            <w:tcW w:w="959" w:type="dxa"/>
            <w:vAlign w:val="center"/>
          </w:tcPr>
          <w:p w14:paraId="3B045F5F" w14:textId="6B1A5B37" w:rsidR="15B64BA0" w:rsidRPr="005053D3" w:rsidRDefault="15B64BA0" w:rsidP="005053D3">
            <w:pPr>
              <w:jc w:val="center"/>
              <w:rPr>
                <w:sz w:val="22"/>
                <w:szCs w:val="22"/>
              </w:rPr>
            </w:pPr>
            <w:r w:rsidRPr="005053D3">
              <w:rPr>
                <w:sz w:val="22"/>
                <w:szCs w:val="22"/>
              </w:rPr>
              <w:t>31.91</w:t>
            </w:r>
          </w:p>
        </w:tc>
        <w:tc>
          <w:tcPr>
            <w:tcW w:w="810" w:type="dxa"/>
            <w:vAlign w:val="center"/>
          </w:tcPr>
          <w:p w14:paraId="565B39A9" w14:textId="788A82B0" w:rsidR="15B64BA0" w:rsidRPr="005053D3" w:rsidRDefault="15B64BA0" w:rsidP="005053D3">
            <w:pPr>
              <w:jc w:val="center"/>
              <w:rPr>
                <w:sz w:val="22"/>
                <w:szCs w:val="22"/>
              </w:rPr>
            </w:pPr>
            <w:r w:rsidRPr="005053D3">
              <w:rPr>
                <w:sz w:val="22"/>
                <w:szCs w:val="22"/>
              </w:rPr>
              <w:t>28.92</w:t>
            </w:r>
          </w:p>
        </w:tc>
        <w:tc>
          <w:tcPr>
            <w:tcW w:w="869" w:type="dxa"/>
            <w:vAlign w:val="center"/>
          </w:tcPr>
          <w:p w14:paraId="126C55A6" w14:textId="45EE6F7E" w:rsidR="15B64BA0" w:rsidRPr="005053D3" w:rsidRDefault="15B64BA0" w:rsidP="005053D3">
            <w:pPr>
              <w:jc w:val="center"/>
              <w:rPr>
                <w:sz w:val="22"/>
                <w:szCs w:val="22"/>
              </w:rPr>
            </w:pPr>
            <w:r w:rsidRPr="005053D3">
              <w:rPr>
                <w:sz w:val="22"/>
                <w:szCs w:val="22"/>
              </w:rPr>
              <w:t>28.09</w:t>
            </w:r>
          </w:p>
        </w:tc>
      </w:tr>
    </w:tbl>
    <w:p w14:paraId="2E0D722D" w14:textId="2723D459" w:rsidR="009E4C6D" w:rsidRDefault="009E4C6D" w:rsidP="00FB5F0C">
      <w:pPr>
        <w:pStyle w:val="Heading2"/>
      </w:pPr>
      <w:bookmarkStart w:id="30" w:name="_Toc1675382890"/>
    </w:p>
    <w:p w14:paraId="39D1B3E0" w14:textId="688BAC8E" w:rsidR="004D6019" w:rsidRDefault="00FF09AE" w:rsidP="00FB5F0C">
      <w:pPr>
        <w:pStyle w:val="Heading2"/>
      </w:pPr>
      <w:bookmarkStart w:id="31" w:name="_Toc220851419"/>
      <w:r>
        <w:t>6.5</w:t>
      </w:r>
      <w:r w:rsidR="004D6019">
        <w:t xml:space="preserve"> Model Inference</w:t>
      </w:r>
      <w:bookmarkEnd w:id="31"/>
      <w:r>
        <w:t xml:space="preserve"> </w:t>
      </w:r>
    </w:p>
    <w:p w14:paraId="3B6B0FE4" w14:textId="11144B8F" w:rsidR="004D6019" w:rsidRPr="004D6019" w:rsidRDefault="004D6019" w:rsidP="004D6019">
      <w:pPr>
        <w:spacing w:after="240"/>
      </w:pPr>
      <w:r>
        <w:t>The model checkpoints obtained in training process is saved in S3, which can be loaded and apply in new dataset for the prediction.</w:t>
      </w:r>
    </w:p>
    <w:p w14:paraId="26B43633" w14:textId="02A86646" w:rsidR="00AD1F4F" w:rsidRPr="009F1F5E" w:rsidRDefault="004D6019" w:rsidP="00FB5F0C">
      <w:pPr>
        <w:pStyle w:val="Heading2"/>
        <w:rPr>
          <w:rFonts w:eastAsia="Aptos Display"/>
          <w:b w:val="0"/>
        </w:rPr>
      </w:pPr>
      <w:bookmarkStart w:id="32" w:name="_Toc220851420"/>
      <w:r>
        <w:lastRenderedPageBreak/>
        <w:t xml:space="preserve">6.6 </w:t>
      </w:r>
      <w:r w:rsidR="4D38B7BE">
        <w:t>Scalability Efficiency Analysis</w:t>
      </w:r>
      <w:bookmarkEnd w:id="30"/>
      <w:bookmarkEnd w:id="32"/>
    </w:p>
    <w:p w14:paraId="2D83702D" w14:textId="7606C48F" w:rsidR="00DA79FA" w:rsidRPr="00852C00" w:rsidRDefault="00DA79FA" w:rsidP="00DA79FA">
      <w:pPr>
        <w:rPr>
          <w:color w:val="000000" w:themeColor="text1"/>
        </w:rPr>
      </w:pPr>
      <w:r w:rsidRPr="00852C00">
        <w:rPr>
          <w:color w:val="000000" w:themeColor="text1"/>
        </w:rPr>
        <w:t>Speedup factor (equation as mentioned below) measures how much faster a task runs on multiple processors compared to a single processor.</w:t>
      </w:r>
    </w:p>
    <w:p w14:paraId="725A49A0" w14:textId="6E913537" w:rsidR="007B0F0B" w:rsidRPr="00852C00" w:rsidRDefault="00336D00" w:rsidP="00DA79FA">
      <w:pPr>
        <w:rPr>
          <w:rFonts w:eastAsia="Aptos"/>
        </w:rPr>
      </w:pPr>
      <m:oMathPara>
        <m:oMath>
          <m:r>
            <w:rPr>
              <w:rFonts w:ascii="Cambria Math" w:hAnsi="Cambria Math"/>
            </w:rPr>
            <m:t>Speedup=</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1</m:t>
                  </m:r>
                </m:sub>
              </m:sSub>
            </m:num>
            <m:den>
              <m:sSub>
                <m:sSubPr>
                  <m:ctrlPr>
                    <w:rPr>
                      <w:rFonts w:ascii="Cambria Math" w:hAnsi="Cambria Math"/>
                    </w:rPr>
                  </m:ctrlPr>
                </m:sSubPr>
                <m:e>
                  <m:r>
                    <w:rPr>
                      <w:rFonts w:ascii="Cambria Math" w:hAnsi="Cambria Math"/>
                    </w:rPr>
                    <m:t>T</m:t>
                  </m:r>
                </m:e>
                <m:sub>
                  <m:r>
                    <w:rPr>
                      <w:rFonts w:ascii="Cambria Math" w:hAnsi="Cambria Math"/>
                    </w:rPr>
                    <m:t>n</m:t>
                  </m:r>
                </m:sub>
              </m:sSub>
            </m:den>
          </m:f>
        </m:oMath>
      </m:oMathPara>
    </w:p>
    <w:p w14:paraId="03463505" w14:textId="13E5385C" w:rsidR="00EE6041" w:rsidRDefault="00EE6041" w:rsidP="00EE6041">
      <w:pPr>
        <w:tabs>
          <w:tab w:val="num" w:pos="720"/>
        </w:tabs>
        <w:rPr>
          <w:lang w:val="en-AT"/>
        </w:rPr>
      </w:pPr>
      <w:r>
        <w:rPr>
          <w:lang w:val="en-AT"/>
        </w:rPr>
        <w:t>w</w:t>
      </w:r>
      <w:r w:rsidRPr="00EE6041">
        <w:rPr>
          <w:lang w:val="en-AT"/>
        </w:rPr>
        <w:t>here:</w:t>
      </w:r>
    </w:p>
    <w:p w14:paraId="4FE5BC16" w14:textId="5E963E7F" w:rsidR="00EE6041" w:rsidRPr="00EE6041" w:rsidRDefault="00EE6041" w:rsidP="00EE6041">
      <w:pPr>
        <w:tabs>
          <w:tab w:val="num" w:pos="720"/>
        </w:tabs>
        <w:rPr>
          <w:lang w:val="en-AT"/>
        </w:rPr>
      </w:pPr>
      <w:r>
        <w:rPr>
          <w:lang w:val="en-AT"/>
        </w:rPr>
        <w:tab/>
      </w:r>
      <w:r w:rsidRPr="00EE6041">
        <w:rPr>
          <w:lang w:val="en-AT"/>
        </w:rPr>
        <w:t>T1 = execution time of the task on 1 processor (single-threaded).</w:t>
      </w:r>
    </w:p>
    <w:p w14:paraId="64CE9954" w14:textId="439D8C47" w:rsidR="293D2478" w:rsidRPr="00EE6041" w:rsidRDefault="00EE6041" w:rsidP="00EE6041">
      <w:pPr>
        <w:tabs>
          <w:tab w:val="num" w:pos="720"/>
        </w:tabs>
        <w:spacing w:after="240"/>
        <w:rPr>
          <w:lang w:val="en-AT"/>
        </w:rPr>
      </w:pPr>
      <w:r w:rsidRPr="00EE6041">
        <w:rPr>
          <w:lang w:val="en-AT"/>
        </w:rPr>
        <w:tab/>
      </w:r>
      <w:r w:rsidRPr="00EE6041">
        <w:rPr>
          <w:lang w:val="en-AT"/>
        </w:rPr>
        <w:t>Tn = execution time of the task on n processors (multi-threaded or distributed)</w:t>
      </w:r>
    </w:p>
    <w:p w14:paraId="2FD580FA" w14:textId="414A4E59" w:rsidR="4439306D" w:rsidRDefault="005053D3" w:rsidP="293D2478">
      <w:pPr>
        <w:rPr>
          <w:b/>
          <w:bCs/>
        </w:rPr>
      </w:pPr>
      <w:r>
        <w:rPr>
          <w:b/>
          <w:bCs/>
        </w:rPr>
        <w:t xml:space="preserve">a. </w:t>
      </w:r>
      <w:proofErr w:type="spellStart"/>
      <w:r w:rsidR="4439306D" w:rsidRPr="005053D3">
        <w:rPr>
          <w:b/>
          <w:bCs/>
        </w:rPr>
        <w:t>Petastorm</w:t>
      </w:r>
      <w:proofErr w:type="spellEnd"/>
      <w:r w:rsidR="4439306D" w:rsidRPr="005053D3">
        <w:rPr>
          <w:b/>
          <w:bCs/>
        </w:rPr>
        <w:t xml:space="preserve"> Dataset Creation</w:t>
      </w:r>
      <w:r w:rsidR="6D8EE258" w:rsidRPr="005053D3">
        <w:rPr>
          <w:b/>
          <w:bCs/>
        </w:rPr>
        <w:t xml:space="preserve"> Scal</w:t>
      </w:r>
      <w:r w:rsidR="00B1403D" w:rsidRPr="005053D3">
        <w:rPr>
          <w:b/>
          <w:bCs/>
        </w:rPr>
        <w:t>ing</w:t>
      </w:r>
    </w:p>
    <w:p w14:paraId="4003FFEB" w14:textId="133D6D40" w:rsidR="004D6019" w:rsidRDefault="004D6019" w:rsidP="293D2478">
      <w:pPr>
        <w:rPr>
          <w:lang w:val="en-AT"/>
        </w:rPr>
      </w:pPr>
      <w:r w:rsidRPr="009F1F5E">
        <w:rPr>
          <w:noProof/>
        </w:rPr>
        <w:drawing>
          <wp:anchor distT="0" distB="0" distL="114300" distR="114300" simplePos="0" relativeHeight="251661313" behindDoc="1" locked="0" layoutInCell="1" allowOverlap="1" wp14:anchorId="65F6CB1D" wp14:editId="627AE69D">
            <wp:simplePos x="0" y="0"/>
            <wp:positionH relativeFrom="column">
              <wp:posOffset>2032635</wp:posOffset>
            </wp:positionH>
            <wp:positionV relativeFrom="paragraph">
              <wp:posOffset>541020</wp:posOffset>
            </wp:positionV>
            <wp:extent cx="3947795" cy="2948940"/>
            <wp:effectExtent l="0" t="0" r="1905" b="0"/>
            <wp:wrapTight wrapText="bothSides">
              <wp:wrapPolygon edited="0">
                <wp:start x="0" y="0"/>
                <wp:lineTo x="0" y="21488"/>
                <wp:lineTo x="21541" y="21488"/>
                <wp:lineTo x="21541" y="0"/>
                <wp:lineTo x="0" y="0"/>
              </wp:wrapPolygon>
            </wp:wrapTight>
            <wp:docPr id="647006986" name="Picture 1" descr="A graph of a number of execut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06986" name="Picture 1" descr="A graph of a number of executors&#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3947795" cy="294894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361" behindDoc="1" locked="0" layoutInCell="1" allowOverlap="1" wp14:anchorId="2F04B25F" wp14:editId="7AA27111">
                <wp:simplePos x="0" y="0"/>
                <wp:positionH relativeFrom="column">
                  <wp:posOffset>1988820</wp:posOffset>
                </wp:positionH>
                <wp:positionV relativeFrom="paragraph">
                  <wp:posOffset>3705860</wp:posOffset>
                </wp:positionV>
                <wp:extent cx="4099560" cy="635"/>
                <wp:effectExtent l="0" t="0" r="2540" b="4445"/>
                <wp:wrapTight wrapText="bothSides">
                  <wp:wrapPolygon edited="0">
                    <wp:start x="0" y="0"/>
                    <wp:lineTo x="0" y="20980"/>
                    <wp:lineTo x="21546" y="20980"/>
                    <wp:lineTo x="21546" y="0"/>
                    <wp:lineTo x="0" y="0"/>
                  </wp:wrapPolygon>
                </wp:wrapTight>
                <wp:docPr id="56876713" name="Text Box 1"/>
                <wp:cNvGraphicFramePr/>
                <a:graphic xmlns:a="http://schemas.openxmlformats.org/drawingml/2006/main">
                  <a:graphicData uri="http://schemas.microsoft.com/office/word/2010/wordprocessingShape">
                    <wps:wsp>
                      <wps:cNvSpPr txBox="1"/>
                      <wps:spPr>
                        <a:xfrm>
                          <a:off x="0" y="0"/>
                          <a:ext cx="4099560" cy="635"/>
                        </a:xfrm>
                        <a:prstGeom prst="rect">
                          <a:avLst/>
                        </a:prstGeom>
                        <a:solidFill>
                          <a:prstClr val="white"/>
                        </a:solidFill>
                        <a:ln>
                          <a:noFill/>
                        </a:ln>
                      </wps:spPr>
                      <wps:txbx>
                        <w:txbxContent>
                          <w:p w14:paraId="401516EB" w14:textId="46510BEC" w:rsidR="004D6019" w:rsidRPr="003A5FE4" w:rsidRDefault="004D6019" w:rsidP="004D6019">
                            <w:pPr>
                              <w:pStyle w:val="Caption"/>
                              <w:rPr>
                                <w:noProof/>
                                <w:szCs w:val="24"/>
                              </w:rPr>
                            </w:pPr>
                            <w:r>
                              <w:t xml:space="preserve">Figure </w:t>
                            </w:r>
                            <w:r>
                              <w:fldChar w:fldCharType="begin"/>
                            </w:r>
                            <w:r>
                              <w:instrText xml:space="preserve"> SEQ Figure \* ARABIC </w:instrText>
                            </w:r>
                            <w:r>
                              <w:fldChar w:fldCharType="separate"/>
                            </w:r>
                            <w:r w:rsidR="008C76E6">
                              <w:rPr>
                                <w:noProof/>
                              </w:rPr>
                              <w:t>4</w:t>
                            </w:r>
                            <w:r>
                              <w:fldChar w:fldCharType="end"/>
                            </w:r>
                            <w:r>
                              <w:t xml:space="preserve">: </w:t>
                            </w:r>
                            <w:r w:rsidRPr="005B40BE">
                              <w:t>Preprocessing Speedup Curve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F04B25F" id="_x0000_s1028" type="#_x0000_t202" style="position:absolute;left:0;text-align:left;margin-left:156.6pt;margin-top:291.8pt;width:322.8pt;height:.05pt;z-index:-25165311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" stroked="f">
                <v:textbox style="mso-fit-shape-to-text:t" inset="0,0,0,0">
                  <w:txbxContent>
                    <w:p w14:paraId="401516EB" w14:textId="46510BEC" w:rsidR="004D6019" w:rsidRPr="003A5FE4" w:rsidRDefault="004D6019" w:rsidP="004D6019">
                      <w:pPr>
                        <w:pStyle w:val="Caption"/>
                        <w:rPr>
                          <w:noProof/>
                          <w:szCs w:val="24"/>
                        </w:rPr>
                      </w:pPr>
                      <w:r>
                        <w:t xml:space="preserve">Figure </w:t>
                      </w:r>
                      <w:r>
                        <w:fldChar w:fldCharType="begin"/>
                      </w:r>
                      <w:r>
                        <w:instrText xml:space="preserve"> SEQ Figure \* ARABIC </w:instrText>
                      </w:r>
                      <w:r>
                        <w:fldChar w:fldCharType="separate"/>
                      </w:r>
                      <w:r w:rsidR="008C76E6">
                        <w:rPr>
                          <w:noProof/>
                        </w:rPr>
                        <w:t>4</w:t>
                      </w:r>
                      <w:r>
                        <w:fldChar w:fldCharType="end"/>
                      </w:r>
                      <w:r>
                        <w:t xml:space="preserve">: </w:t>
                      </w:r>
                      <w:r w:rsidRPr="005B40BE">
                        <w:t>Preprocessing Speedup Curve</w:t>
                      </w:r>
                    </w:p>
                  </w:txbxContent>
                </v:textbox>
                <w10:wrap type="tight"/>
              </v:shape>
            </w:pict>
          </mc:Fallback>
        </mc:AlternateContent>
      </w:r>
      <w:r w:rsidR="005053D3" w:rsidRPr="008818D4">
        <w:t>Figure 4 demonstrates the speedup curve of the preprocessing steps for different fractions of data over different numbers of executors.  A significant gap between actual performance and the Ideal Speedup line can be seen, particularly as the data fraction increases. 1% fraction shows moderate scalability</w:t>
      </w:r>
      <w:r w:rsidR="005053D3">
        <w:t>;</w:t>
      </w:r>
      <w:r w:rsidR="005053D3" w:rsidRPr="008818D4">
        <w:t xml:space="preserve"> the 5% and 10% fractions exhibit very low scaling, indicating that adding more executors does not scale as expected. </w:t>
      </w:r>
      <w:r w:rsidR="005053D3" w:rsidRPr="008818D4">
        <w:rPr>
          <w:lang w:val="en-AT"/>
        </w:rPr>
        <w:t>For instance, t</w:t>
      </w:r>
      <w:r w:rsidR="005053D3" w:rsidRPr="00AB179A">
        <w:rPr>
          <w:lang w:val="en-AT"/>
        </w:rPr>
        <w:t>he 1% sample achieves a ~2.24</w:t>
      </w:r>
      <w:r w:rsidR="005053D3" w:rsidRPr="008818D4">
        <w:rPr>
          <w:lang w:val="en-AT"/>
        </w:rPr>
        <w:t>x</w:t>
      </w:r>
      <w:r w:rsidR="005053D3" w:rsidRPr="00AB179A">
        <w:rPr>
          <w:lang w:val="en-AT"/>
        </w:rPr>
        <w:t xml:space="preserve"> improvement with 8 executors, but the 5% and 10% cases show only modest gains (~1.21</w:t>
      </w:r>
      <w:r>
        <w:rPr>
          <w:lang w:val="en-AT"/>
        </w:rPr>
        <w:t>-fold</w:t>
      </w:r>
      <w:r w:rsidR="005053D3" w:rsidRPr="00AB179A">
        <w:rPr>
          <w:lang w:val="en-AT"/>
        </w:rPr>
        <w:t xml:space="preserve"> and </w:t>
      </w:r>
      <w:r>
        <w:rPr>
          <w:lang w:val="en-AT"/>
        </w:rPr>
        <w:t>1.44-fold</w:t>
      </w:r>
      <w:r w:rsidR="005053D3" w:rsidRPr="008818D4">
        <w:rPr>
          <w:lang w:val="en-AT"/>
        </w:rPr>
        <w:t>,</w:t>
      </w:r>
      <w:r w:rsidR="005053D3" w:rsidRPr="00AB179A">
        <w:rPr>
          <w:lang w:val="en-AT"/>
        </w:rPr>
        <w:t xml:space="preserve"> respectively).</w:t>
      </w:r>
    </w:p>
    <w:p w14:paraId="42D731D2" w14:textId="77777777" w:rsidR="00F03A92" w:rsidRDefault="00F03A92" w:rsidP="004D6019">
      <w:pPr>
        <w:rPr>
          <w:lang w:val="en-AT"/>
        </w:rPr>
      </w:pPr>
    </w:p>
    <w:p w14:paraId="7668F2F1" w14:textId="77777777" w:rsidR="00F03A92" w:rsidRDefault="00F03A92" w:rsidP="004D6019">
      <w:pPr>
        <w:rPr>
          <w:lang w:val="en-AT"/>
        </w:rPr>
      </w:pPr>
    </w:p>
    <w:p w14:paraId="487BDBFB" w14:textId="77777777" w:rsidR="00F03A92" w:rsidRDefault="00F03A92" w:rsidP="004D6019">
      <w:pPr>
        <w:rPr>
          <w:lang w:val="en-AT"/>
        </w:rPr>
      </w:pPr>
    </w:p>
    <w:p w14:paraId="3B032E72" w14:textId="77777777" w:rsidR="00F03A92" w:rsidRDefault="00F03A92" w:rsidP="004D6019">
      <w:pPr>
        <w:rPr>
          <w:lang w:val="en-AT"/>
        </w:rPr>
      </w:pPr>
    </w:p>
    <w:p w14:paraId="3DA48ACA" w14:textId="52B31395" w:rsidR="008D1DCB" w:rsidRDefault="008D1DCB" w:rsidP="004D6019">
      <w:pPr>
        <w:rPr>
          <w:lang w:val="en-AT"/>
        </w:rPr>
      </w:pPr>
      <w:r>
        <w:rPr>
          <w:lang w:val="en-AT"/>
        </w:rPr>
        <w:t xml:space="preserve">Table 8 presents the task metrics obtained for the 5% dataset when running preprocessing </w:t>
      </w:r>
      <w:r w:rsidR="00A524FC">
        <w:rPr>
          <w:lang w:val="en-AT"/>
        </w:rPr>
        <w:t>with</w:t>
      </w:r>
      <w:r>
        <w:rPr>
          <w:lang w:val="en-AT"/>
        </w:rPr>
        <w:t xml:space="preserve"> 1, 4</w:t>
      </w:r>
      <w:r w:rsidR="00A524FC">
        <w:rPr>
          <w:lang w:val="en-AT"/>
        </w:rPr>
        <w:t>,</w:t>
      </w:r>
      <w:r>
        <w:rPr>
          <w:lang w:val="en-AT"/>
        </w:rPr>
        <w:t xml:space="preserve"> and 8 executors. The executor CPU time remains extremely low (~1.5 minutes) irrespective of </w:t>
      </w:r>
      <w:r w:rsidR="00A524FC">
        <w:rPr>
          <w:lang w:val="en-AT"/>
        </w:rPr>
        <w:t xml:space="preserve">the </w:t>
      </w:r>
      <w:r>
        <w:rPr>
          <w:lang w:val="en-AT"/>
        </w:rPr>
        <w:t>number of executors</w:t>
      </w:r>
      <w:r w:rsidR="00A524FC">
        <w:rPr>
          <w:lang w:val="en-AT"/>
        </w:rPr>
        <w:t>,</w:t>
      </w:r>
      <w:r>
        <w:rPr>
          <w:lang w:val="en-AT"/>
        </w:rPr>
        <w:t xml:space="preserve"> as compared to </w:t>
      </w:r>
      <w:r w:rsidR="00A524FC">
        <w:rPr>
          <w:lang w:val="en-AT"/>
        </w:rPr>
        <w:t xml:space="preserve">the </w:t>
      </w:r>
      <w:r>
        <w:rPr>
          <w:lang w:val="en-AT"/>
        </w:rPr>
        <w:t>executor run time (~4 hours).</w:t>
      </w:r>
      <w:r w:rsidR="00A524FC">
        <w:rPr>
          <w:lang w:val="en-AT"/>
        </w:rPr>
        <w:t xml:space="preserve"> This indicates </w:t>
      </w:r>
      <w:r w:rsidR="00704563">
        <w:rPr>
          <w:lang w:val="en-AT"/>
        </w:rPr>
        <w:t>the CPU is not doing anything 99% of the time. This suggests t</w:t>
      </w:r>
      <w:r w:rsidR="00A524FC">
        <w:rPr>
          <w:lang w:val="en-AT"/>
        </w:rPr>
        <w:t>hat the tasks were predominantly I/O bound rather than compute-bound. In preprocessing, for each patch 7 (VV,</w:t>
      </w:r>
      <w:r w:rsidR="00704563">
        <w:rPr>
          <w:lang w:val="en-AT"/>
        </w:rPr>
        <w:t xml:space="preserve"> </w:t>
      </w:r>
      <w:r w:rsidR="00A524FC">
        <w:rPr>
          <w:lang w:val="en-AT"/>
        </w:rPr>
        <w:t>VH, R, G, B, NIR, Ref) raster (.tiff) files were accessed from S3. This might cause massive network latency.</w:t>
      </w:r>
      <w:r w:rsidR="004D6019">
        <w:rPr>
          <w:lang w:val="en-AT"/>
        </w:rPr>
        <w:t xml:space="preserve"> </w:t>
      </w:r>
      <w:r w:rsidR="00704563" w:rsidRPr="00704563">
        <w:t xml:space="preserve">1% dataset demonstrates relatively better </w:t>
      </w:r>
      <w:r w:rsidR="00AA26F0" w:rsidRPr="00704563">
        <w:t>scaling</w:t>
      </w:r>
      <w:r w:rsidR="00AA26F0">
        <w:t>. This</w:t>
      </w:r>
      <w:r w:rsidR="00704563">
        <w:t xml:space="preserve"> could be</w:t>
      </w:r>
      <w:r w:rsidR="00704563" w:rsidRPr="00704563">
        <w:t xml:space="preserve"> </w:t>
      </w:r>
      <w:r w:rsidR="00AA26F0">
        <w:t xml:space="preserve">because </w:t>
      </w:r>
      <w:r w:rsidR="004D6019">
        <w:t xml:space="preserve">the </w:t>
      </w:r>
      <w:r w:rsidR="00704563" w:rsidRPr="00704563">
        <w:t xml:space="preserve">total I/O volume </w:t>
      </w:r>
      <w:r w:rsidR="00924AFF">
        <w:t>was</w:t>
      </w:r>
      <w:r w:rsidR="00704563" w:rsidRPr="00704563">
        <w:t xml:space="preserve"> </w:t>
      </w:r>
      <w:r w:rsidR="00704563">
        <w:t>low</w:t>
      </w:r>
      <w:r w:rsidR="00AA26F0">
        <w:t xml:space="preserve"> in this case</w:t>
      </w:r>
      <w:r w:rsidR="00704563" w:rsidRPr="00704563">
        <w:t>. As the dataset fraction increases (5% and 10%), the cumulative I/O cost dominates execution time, leading to diminishing returns from additional executors.</w:t>
      </w:r>
    </w:p>
    <w:p w14:paraId="066E96EB" w14:textId="5D147655" w:rsidR="008D1DCB" w:rsidRDefault="008D1DCB" w:rsidP="008D1DCB">
      <w:pPr>
        <w:pStyle w:val="Caption"/>
        <w:keepNext/>
      </w:pPr>
      <w:r>
        <w:t xml:space="preserve">Table </w:t>
      </w:r>
      <w:r>
        <w:fldChar w:fldCharType="begin"/>
      </w:r>
      <w:r>
        <w:instrText xml:space="preserve"> SEQ Table \* ARABIC </w:instrText>
      </w:r>
      <w:r>
        <w:fldChar w:fldCharType="separate"/>
      </w:r>
      <w:r w:rsidR="008C76E6">
        <w:rPr>
          <w:noProof/>
        </w:rPr>
        <w:t>8</w:t>
      </w:r>
      <w:r>
        <w:fldChar w:fldCharType="end"/>
      </w:r>
      <w:r>
        <w:t>: Task Metrics for 5% Dataset</w:t>
      </w:r>
    </w:p>
    <w:tbl>
      <w:tblPr>
        <w:tblStyle w:val="TableGrid"/>
        <w:tblW w:w="9351" w:type="dxa"/>
        <w:tblLook w:val="04A0" w:firstRow="1" w:lastRow="0" w:firstColumn="1" w:lastColumn="0" w:noHBand="0" w:noVBand="1"/>
      </w:tblPr>
      <w:tblGrid>
        <w:gridCol w:w="1864"/>
        <w:gridCol w:w="1864"/>
        <w:gridCol w:w="3213"/>
        <w:gridCol w:w="2410"/>
      </w:tblGrid>
      <w:tr w:rsidR="008D1DCB" w14:paraId="36E1687E" w14:textId="77777777" w:rsidTr="008D1DCB">
        <w:tc>
          <w:tcPr>
            <w:tcW w:w="1864" w:type="dxa"/>
          </w:tcPr>
          <w:p w14:paraId="29990693" w14:textId="0193D6D7" w:rsidR="008D1DCB" w:rsidRPr="005053D3" w:rsidRDefault="008D1DCB" w:rsidP="005053D3">
            <w:pPr>
              <w:jc w:val="center"/>
              <w:rPr>
                <w:b/>
                <w:bCs/>
              </w:rPr>
            </w:pPr>
            <w:r w:rsidRPr="005053D3">
              <w:rPr>
                <w:b/>
                <w:bCs/>
              </w:rPr>
              <w:t>No of Executor</w:t>
            </w:r>
          </w:p>
        </w:tc>
        <w:tc>
          <w:tcPr>
            <w:tcW w:w="1864" w:type="dxa"/>
          </w:tcPr>
          <w:p w14:paraId="6E9DFDA1" w14:textId="5BD9F064" w:rsidR="008D1DCB" w:rsidRPr="005053D3" w:rsidRDefault="008D1DCB" w:rsidP="005053D3">
            <w:pPr>
              <w:jc w:val="center"/>
              <w:rPr>
                <w:b/>
                <w:bCs/>
              </w:rPr>
            </w:pPr>
            <w:r w:rsidRPr="005053D3">
              <w:rPr>
                <w:b/>
                <w:bCs/>
              </w:rPr>
              <w:t>Task Duration</w:t>
            </w:r>
          </w:p>
        </w:tc>
        <w:tc>
          <w:tcPr>
            <w:tcW w:w="3213" w:type="dxa"/>
          </w:tcPr>
          <w:p w14:paraId="3E180D96" w14:textId="7A0F017F" w:rsidR="008D1DCB" w:rsidRPr="005053D3" w:rsidRDefault="008D1DCB" w:rsidP="005053D3">
            <w:pPr>
              <w:jc w:val="center"/>
              <w:rPr>
                <w:b/>
                <w:bCs/>
              </w:rPr>
            </w:pPr>
            <w:r w:rsidRPr="005053D3">
              <w:rPr>
                <w:b/>
                <w:bCs/>
              </w:rPr>
              <w:t>Executor Run Time</w:t>
            </w:r>
          </w:p>
        </w:tc>
        <w:tc>
          <w:tcPr>
            <w:tcW w:w="2410" w:type="dxa"/>
          </w:tcPr>
          <w:p w14:paraId="3BCE1653" w14:textId="2295FC31" w:rsidR="008D1DCB" w:rsidRPr="005053D3" w:rsidRDefault="008D1DCB" w:rsidP="005053D3">
            <w:pPr>
              <w:jc w:val="center"/>
              <w:rPr>
                <w:b/>
                <w:bCs/>
              </w:rPr>
            </w:pPr>
            <w:r w:rsidRPr="005053D3">
              <w:rPr>
                <w:b/>
                <w:bCs/>
              </w:rPr>
              <w:t>Executor CPU Time</w:t>
            </w:r>
          </w:p>
        </w:tc>
      </w:tr>
      <w:tr w:rsidR="008D1DCB" w14:paraId="6F7522CC" w14:textId="77777777" w:rsidTr="008D1DCB">
        <w:tc>
          <w:tcPr>
            <w:tcW w:w="1864" w:type="dxa"/>
          </w:tcPr>
          <w:p w14:paraId="00727EAC" w14:textId="12F30E4D" w:rsidR="008D1DCB" w:rsidRDefault="008D1DCB" w:rsidP="005053D3">
            <w:pPr>
              <w:jc w:val="center"/>
            </w:pPr>
            <w:r>
              <w:t>1</w:t>
            </w:r>
          </w:p>
        </w:tc>
        <w:tc>
          <w:tcPr>
            <w:tcW w:w="1864" w:type="dxa"/>
          </w:tcPr>
          <w:p w14:paraId="4372383E" w14:textId="7F4DBBF0" w:rsidR="008D1DCB" w:rsidRDefault="008D1DCB" w:rsidP="005053D3">
            <w:pPr>
              <w:jc w:val="center"/>
            </w:pPr>
            <w:r>
              <w:t>3.90 h</w:t>
            </w:r>
          </w:p>
        </w:tc>
        <w:tc>
          <w:tcPr>
            <w:tcW w:w="3213" w:type="dxa"/>
          </w:tcPr>
          <w:p w14:paraId="0FE47F5D" w14:textId="6991B0B9" w:rsidR="008D1DCB" w:rsidRDefault="008D1DCB" w:rsidP="005053D3">
            <w:pPr>
              <w:jc w:val="center"/>
            </w:pPr>
            <w:r>
              <w:t>3.89 h</w:t>
            </w:r>
          </w:p>
        </w:tc>
        <w:tc>
          <w:tcPr>
            <w:tcW w:w="2410" w:type="dxa"/>
          </w:tcPr>
          <w:p w14:paraId="4BF6D3BF" w14:textId="53B6AF92" w:rsidR="008D1DCB" w:rsidRDefault="008D1DCB" w:rsidP="005053D3">
            <w:pPr>
              <w:jc w:val="center"/>
            </w:pPr>
            <w:r>
              <w:t>1.5 min</w:t>
            </w:r>
          </w:p>
        </w:tc>
      </w:tr>
      <w:tr w:rsidR="008D1DCB" w14:paraId="1A6EE060" w14:textId="77777777" w:rsidTr="008D1DCB">
        <w:tc>
          <w:tcPr>
            <w:tcW w:w="1864" w:type="dxa"/>
          </w:tcPr>
          <w:p w14:paraId="7BC4D767" w14:textId="11784BF5" w:rsidR="008D1DCB" w:rsidRDefault="008D1DCB" w:rsidP="005053D3">
            <w:pPr>
              <w:jc w:val="center"/>
            </w:pPr>
            <w:r>
              <w:t>4</w:t>
            </w:r>
          </w:p>
        </w:tc>
        <w:tc>
          <w:tcPr>
            <w:tcW w:w="1864" w:type="dxa"/>
          </w:tcPr>
          <w:p w14:paraId="49888ED1" w14:textId="116C3584" w:rsidR="008D1DCB" w:rsidRDefault="008D1DCB" w:rsidP="005053D3">
            <w:pPr>
              <w:jc w:val="center"/>
            </w:pPr>
            <w:r>
              <w:t>3.87 h</w:t>
            </w:r>
          </w:p>
        </w:tc>
        <w:tc>
          <w:tcPr>
            <w:tcW w:w="3213" w:type="dxa"/>
          </w:tcPr>
          <w:p w14:paraId="16DBC045" w14:textId="15359016" w:rsidR="008D1DCB" w:rsidRDefault="008D1DCB" w:rsidP="005053D3">
            <w:pPr>
              <w:jc w:val="center"/>
            </w:pPr>
            <w:r>
              <w:t>3.86 h</w:t>
            </w:r>
          </w:p>
        </w:tc>
        <w:tc>
          <w:tcPr>
            <w:tcW w:w="2410" w:type="dxa"/>
          </w:tcPr>
          <w:p w14:paraId="076BD077" w14:textId="4D43CACF" w:rsidR="008D1DCB" w:rsidRDefault="008D1DCB" w:rsidP="005053D3">
            <w:pPr>
              <w:jc w:val="center"/>
            </w:pPr>
            <w:r>
              <w:t>1.5 min</w:t>
            </w:r>
          </w:p>
        </w:tc>
      </w:tr>
      <w:tr w:rsidR="008D1DCB" w14:paraId="00427853" w14:textId="77777777" w:rsidTr="008D1DCB">
        <w:tc>
          <w:tcPr>
            <w:tcW w:w="1864" w:type="dxa"/>
          </w:tcPr>
          <w:p w14:paraId="0F048F09" w14:textId="110EB736" w:rsidR="008D1DCB" w:rsidRDefault="008D1DCB" w:rsidP="005053D3">
            <w:pPr>
              <w:jc w:val="center"/>
            </w:pPr>
            <w:r>
              <w:t>8</w:t>
            </w:r>
          </w:p>
        </w:tc>
        <w:tc>
          <w:tcPr>
            <w:tcW w:w="1864" w:type="dxa"/>
          </w:tcPr>
          <w:p w14:paraId="3CEFF688" w14:textId="05DD2F4C" w:rsidR="008D1DCB" w:rsidRDefault="008D1DCB" w:rsidP="005053D3">
            <w:pPr>
              <w:jc w:val="center"/>
            </w:pPr>
            <w:r>
              <w:t>3.83 h</w:t>
            </w:r>
          </w:p>
        </w:tc>
        <w:tc>
          <w:tcPr>
            <w:tcW w:w="3213" w:type="dxa"/>
          </w:tcPr>
          <w:p w14:paraId="5CD183F7" w14:textId="42E55E87" w:rsidR="008D1DCB" w:rsidRDefault="008D1DCB" w:rsidP="005053D3">
            <w:pPr>
              <w:jc w:val="center"/>
            </w:pPr>
            <w:r>
              <w:t>3.83 h</w:t>
            </w:r>
          </w:p>
        </w:tc>
        <w:tc>
          <w:tcPr>
            <w:tcW w:w="2410" w:type="dxa"/>
          </w:tcPr>
          <w:p w14:paraId="6CC07C49" w14:textId="54A21879" w:rsidR="008D1DCB" w:rsidRDefault="008D1DCB" w:rsidP="005053D3">
            <w:pPr>
              <w:jc w:val="center"/>
            </w:pPr>
            <w:r>
              <w:t>1.4 min</w:t>
            </w:r>
          </w:p>
        </w:tc>
      </w:tr>
    </w:tbl>
    <w:p w14:paraId="4DF9DA56" w14:textId="6C90C8FA" w:rsidR="00DA79FA" w:rsidRPr="005053D3" w:rsidRDefault="00F03A92" w:rsidP="009D1B91">
      <w:pPr>
        <w:rPr>
          <w:b/>
          <w:bCs/>
        </w:rPr>
      </w:pPr>
      <w:r>
        <w:rPr>
          <w:b/>
          <w:bCs/>
        </w:rPr>
        <w:lastRenderedPageBreak/>
        <w:t xml:space="preserve">b. </w:t>
      </w:r>
      <w:r w:rsidR="65F3E106" w:rsidRPr="005053D3">
        <w:rPr>
          <w:b/>
          <w:bCs/>
        </w:rPr>
        <w:t xml:space="preserve">Model Training </w:t>
      </w:r>
      <w:r w:rsidR="00B1403D" w:rsidRPr="005053D3">
        <w:rPr>
          <w:b/>
          <w:bCs/>
        </w:rPr>
        <w:t>Scaling</w:t>
      </w:r>
    </w:p>
    <w:p w14:paraId="0665B3BC" w14:textId="10887E86" w:rsidR="009E4C6D" w:rsidRDefault="006D0C7D" w:rsidP="004D6019">
      <w:pPr>
        <w:spacing w:after="240"/>
      </w:pPr>
      <w:r w:rsidRPr="00852C00">
        <w:t>F</w:t>
      </w:r>
      <w:r w:rsidR="33C0DDFD" w:rsidRPr="00852C00">
        <w:t xml:space="preserve">igure 1 </w:t>
      </w:r>
      <w:r w:rsidR="00B32E31" w:rsidRPr="00852C00">
        <w:t xml:space="preserve">represents </w:t>
      </w:r>
      <w:r w:rsidR="33C0DDFD" w:rsidRPr="00852C00">
        <w:t xml:space="preserve">how the </w:t>
      </w:r>
      <w:r w:rsidR="00B2337C" w:rsidRPr="00852C00">
        <w:t xml:space="preserve">training speedup scales with the number of GPUs for different fractions of the dataset, normalized relative to </w:t>
      </w:r>
      <w:r w:rsidR="00390FF5" w:rsidRPr="00852C00">
        <w:t xml:space="preserve">a </w:t>
      </w:r>
      <w:r w:rsidR="00B2337C" w:rsidRPr="00852C00">
        <w:t>single GPU</w:t>
      </w:r>
      <w:r w:rsidR="00390FF5" w:rsidRPr="00852C00">
        <w:t>.</w:t>
      </w:r>
      <w:r w:rsidR="00ED44AC" w:rsidRPr="00852C00">
        <w:t xml:space="preserve"> The dashed line represents ideal linear speedup, where performance would increase proportionally with the number of GPUs.</w:t>
      </w:r>
      <w:r w:rsidR="0029660B" w:rsidRPr="00852C00">
        <w:t xml:space="preserve"> </w:t>
      </w:r>
    </w:p>
    <w:p w14:paraId="13595B4C" w14:textId="57499312" w:rsidR="00DA79FA" w:rsidRPr="00852C00" w:rsidRDefault="009E4C6D" w:rsidP="009E4C6D">
      <w:pPr>
        <w:jc w:val="center"/>
      </w:pPr>
      <w:r w:rsidRPr="00852C00">
        <w:rPr>
          <w:noProof/>
        </w:rPr>
        <w:drawing>
          <wp:inline distT="0" distB="0" distL="0" distR="0" wp14:anchorId="3C9BF660" wp14:editId="6E8D2739">
            <wp:extent cx="5779640" cy="4320791"/>
            <wp:effectExtent l="12700" t="12700" r="12065" b="10160"/>
            <wp:docPr id="47123171" name="drawing" descr="A graph of a number of gp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3171" name="drawing" descr="A graph of a number of gpus&#10;&#10;Description automatically generated"/>
                    <pic:cNvPicPr/>
                  </pic:nvPicPr>
                  <pic:blipFill>
                    <a:blip r:embed="rId29">
                      <a:extLst>
                        <a:ext uri="{28A0092B-C50C-407E-A947-70E740481C1C}">
                          <a14:useLocalDpi xmlns:a14="http://schemas.microsoft.com/office/drawing/2010/main"/>
                        </a:ext>
                      </a:extLst>
                    </a:blip>
                    <a:stretch>
                      <a:fillRect/>
                    </a:stretch>
                  </pic:blipFill>
                  <pic:spPr>
                    <a:xfrm>
                      <a:off x="0" y="0"/>
                      <a:ext cx="5817467" cy="4349070"/>
                    </a:xfrm>
                    <a:prstGeom prst="rect">
                      <a:avLst/>
                    </a:prstGeom>
                    <a:ln>
                      <a:solidFill>
                        <a:schemeClr val="tx1"/>
                      </a:solidFill>
                    </a:ln>
                  </pic:spPr>
                </pic:pic>
              </a:graphicData>
            </a:graphic>
          </wp:inline>
        </w:drawing>
      </w:r>
    </w:p>
    <w:p w14:paraId="7D5951BD" w14:textId="08723789" w:rsidR="00DA79FA" w:rsidRPr="00852C00" w:rsidRDefault="00B1403D" w:rsidP="00AA26F0">
      <w:pPr>
        <w:pStyle w:val="Caption"/>
      </w:pPr>
      <w:r>
        <w:t xml:space="preserve">Figure </w:t>
      </w:r>
      <w:r>
        <w:fldChar w:fldCharType="begin"/>
      </w:r>
      <w:r>
        <w:instrText xml:space="preserve"> SEQ Figure \* ARABIC </w:instrText>
      </w:r>
      <w:r>
        <w:fldChar w:fldCharType="separate"/>
      </w:r>
      <w:r w:rsidR="008C76E6">
        <w:rPr>
          <w:noProof/>
        </w:rPr>
        <w:t>5</w:t>
      </w:r>
      <w:r>
        <w:fldChar w:fldCharType="end"/>
      </w:r>
      <w:r>
        <w:t xml:space="preserve">: </w:t>
      </w:r>
      <w:r w:rsidRPr="00CA2F6A">
        <w:t xml:space="preserve">Speed-up </w:t>
      </w:r>
      <w:r>
        <w:t xml:space="preserve">curve relative to </w:t>
      </w:r>
      <w:r w:rsidRPr="00CA2F6A">
        <w:t>GPUs</w:t>
      </w:r>
      <w:r>
        <w:t xml:space="preserve"> </w:t>
      </w:r>
      <w:r w:rsidRPr="00CA2F6A">
        <w:t>for different dataset sizes</w:t>
      </w:r>
    </w:p>
    <w:p w14:paraId="2663655A" w14:textId="736BFAFC" w:rsidR="00DA79FA" w:rsidRPr="009E4C6D" w:rsidRDefault="009E4C6D" w:rsidP="293D2478">
      <w:r w:rsidRPr="00AA26F0">
        <w:rPr>
          <w:color w:val="000000" w:themeColor="text1"/>
        </w:rPr>
        <w:t xml:space="preserve">Table 9 </w:t>
      </w:r>
      <w:r w:rsidRPr="00852C00">
        <w:t xml:space="preserve">complements this by providing the numerical speedup factors. For example, with 1% data, 2 GPUs achieve a 1.7x speedup and 4 GPUs 2.41x. </w:t>
      </w:r>
      <w:r w:rsidRPr="00852C00">
        <w:rPr>
          <w:rFonts w:eastAsia="Aptos"/>
        </w:rPr>
        <w:t>When the dataset size is increased from 1% to 15% (15× larger) and training is done on 4 GPUs, the execution time only increases by a factor of 3.45, rather than 15.</w:t>
      </w:r>
    </w:p>
    <w:p w14:paraId="2D7033F7" w14:textId="38E5E9AB" w:rsidR="00F14A9C" w:rsidRPr="00852C00" w:rsidRDefault="00F14A9C" w:rsidP="00F14A9C">
      <w:pPr>
        <w:pStyle w:val="Caption"/>
        <w:keepNext/>
      </w:pPr>
      <w:r w:rsidRPr="00852C00">
        <w:t xml:space="preserve">Table </w:t>
      </w:r>
      <w:r w:rsidRPr="00852C00">
        <w:fldChar w:fldCharType="begin"/>
      </w:r>
      <w:r w:rsidRPr="00852C00">
        <w:instrText xml:space="preserve"> SEQ Table \* ARABIC </w:instrText>
      </w:r>
      <w:r w:rsidRPr="00852C00">
        <w:fldChar w:fldCharType="separate"/>
      </w:r>
      <w:r w:rsidR="008C76E6">
        <w:rPr>
          <w:noProof/>
        </w:rPr>
        <w:t>9</w:t>
      </w:r>
      <w:r w:rsidRPr="00852C00">
        <w:fldChar w:fldCharType="end"/>
      </w:r>
      <w:r w:rsidRPr="00852C00">
        <w:t xml:space="preserve">: Speedup </w:t>
      </w:r>
      <w:r w:rsidR="009B2D92" w:rsidRPr="00852C00">
        <w:t xml:space="preserve">Factor </w:t>
      </w:r>
      <w:r w:rsidRPr="00852C00">
        <w:t>Table Relative to GPU-1</w:t>
      </w:r>
    </w:p>
    <w:tbl>
      <w:tblPr>
        <w:tblStyle w:val="TableGrid"/>
        <w:tblW w:w="0" w:type="auto"/>
        <w:tblLook w:val="04A0" w:firstRow="1" w:lastRow="0" w:firstColumn="1" w:lastColumn="0" w:noHBand="0" w:noVBand="1"/>
      </w:tblPr>
      <w:tblGrid>
        <w:gridCol w:w="1838"/>
        <w:gridCol w:w="1843"/>
        <w:gridCol w:w="1843"/>
        <w:gridCol w:w="1842"/>
        <w:gridCol w:w="1843"/>
      </w:tblGrid>
      <w:tr w:rsidR="00D20337" w:rsidRPr="00852C00" w14:paraId="675BD222" w14:textId="77777777" w:rsidTr="00214A16">
        <w:tc>
          <w:tcPr>
            <w:tcW w:w="1838" w:type="dxa"/>
          </w:tcPr>
          <w:p w14:paraId="364A214E" w14:textId="766A4ED0" w:rsidR="00D20337" w:rsidRPr="00214A16" w:rsidRDefault="00D20337" w:rsidP="00214A16">
            <w:pPr>
              <w:jc w:val="center"/>
              <w:rPr>
                <w:b/>
                <w:bCs/>
              </w:rPr>
            </w:pPr>
            <w:r w:rsidRPr="00214A16">
              <w:rPr>
                <w:b/>
                <w:bCs/>
              </w:rPr>
              <w:t>Fraction (%)</w:t>
            </w:r>
          </w:p>
        </w:tc>
        <w:tc>
          <w:tcPr>
            <w:tcW w:w="1843" w:type="dxa"/>
          </w:tcPr>
          <w:p w14:paraId="54EC6F92" w14:textId="49FB5765" w:rsidR="00D20337" w:rsidRPr="00214A16" w:rsidRDefault="00D20337" w:rsidP="00214A16">
            <w:pPr>
              <w:jc w:val="center"/>
              <w:rPr>
                <w:b/>
                <w:bCs/>
              </w:rPr>
            </w:pPr>
            <w:r w:rsidRPr="00214A16">
              <w:rPr>
                <w:b/>
                <w:bCs/>
              </w:rPr>
              <w:t>GPU-1</w:t>
            </w:r>
          </w:p>
        </w:tc>
        <w:tc>
          <w:tcPr>
            <w:tcW w:w="1843" w:type="dxa"/>
          </w:tcPr>
          <w:p w14:paraId="0D8123C3" w14:textId="7CD313A3" w:rsidR="00D20337" w:rsidRPr="00214A16" w:rsidRDefault="00D20337" w:rsidP="00214A16">
            <w:pPr>
              <w:jc w:val="center"/>
              <w:rPr>
                <w:b/>
                <w:bCs/>
              </w:rPr>
            </w:pPr>
            <w:r w:rsidRPr="00214A16">
              <w:rPr>
                <w:b/>
                <w:bCs/>
              </w:rPr>
              <w:t>GPU-2</w:t>
            </w:r>
          </w:p>
        </w:tc>
        <w:tc>
          <w:tcPr>
            <w:tcW w:w="1842" w:type="dxa"/>
          </w:tcPr>
          <w:p w14:paraId="2E459CA6" w14:textId="437B4814" w:rsidR="00D20337" w:rsidRPr="00214A16" w:rsidRDefault="00D20337" w:rsidP="00214A16">
            <w:pPr>
              <w:jc w:val="center"/>
              <w:rPr>
                <w:b/>
                <w:bCs/>
              </w:rPr>
            </w:pPr>
            <w:r w:rsidRPr="00214A16">
              <w:rPr>
                <w:b/>
                <w:bCs/>
              </w:rPr>
              <w:t>GPU-3</w:t>
            </w:r>
          </w:p>
        </w:tc>
        <w:tc>
          <w:tcPr>
            <w:tcW w:w="1843" w:type="dxa"/>
          </w:tcPr>
          <w:p w14:paraId="3F97579C" w14:textId="02AB9298" w:rsidR="00D20337" w:rsidRPr="00214A16" w:rsidRDefault="00D20337" w:rsidP="00214A16">
            <w:pPr>
              <w:jc w:val="center"/>
              <w:rPr>
                <w:b/>
                <w:bCs/>
              </w:rPr>
            </w:pPr>
            <w:r w:rsidRPr="00214A16">
              <w:rPr>
                <w:b/>
                <w:bCs/>
              </w:rPr>
              <w:t>GPU-4</w:t>
            </w:r>
          </w:p>
        </w:tc>
      </w:tr>
      <w:tr w:rsidR="00D20337" w:rsidRPr="00852C00" w14:paraId="2F773884" w14:textId="77777777" w:rsidTr="00214A16">
        <w:tc>
          <w:tcPr>
            <w:tcW w:w="1838" w:type="dxa"/>
          </w:tcPr>
          <w:p w14:paraId="48995AFC" w14:textId="0DE2A74F" w:rsidR="00D20337" w:rsidRPr="00852C00" w:rsidRDefault="00D20337" w:rsidP="00214A16">
            <w:pPr>
              <w:jc w:val="center"/>
            </w:pPr>
            <w:r w:rsidRPr="00852C00">
              <w:t>1</w:t>
            </w:r>
          </w:p>
        </w:tc>
        <w:tc>
          <w:tcPr>
            <w:tcW w:w="1843" w:type="dxa"/>
          </w:tcPr>
          <w:p w14:paraId="3E446052" w14:textId="7F016B98" w:rsidR="00D20337" w:rsidRPr="00852C00" w:rsidRDefault="00D20337" w:rsidP="00214A16">
            <w:pPr>
              <w:jc w:val="center"/>
            </w:pPr>
            <w:r w:rsidRPr="00852C00">
              <w:t>1.00</w:t>
            </w:r>
          </w:p>
        </w:tc>
        <w:tc>
          <w:tcPr>
            <w:tcW w:w="1843" w:type="dxa"/>
          </w:tcPr>
          <w:p w14:paraId="602FFD68" w14:textId="24763F2A" w:rsidR="00D20337" w:rsidRPr="00852C00" w:rsidRDefault="00D20337" w:rsidP="00214A16">
            <w:pPr>
              <w:jc w:val="center"/>
            </w:pPr>
            <w:r w:rsidRPr="00852C00">
              <w:t>1.70</w:t>
            </w:r>
          </w:p>
        </w:tc>
        <w:tc>
          <w:tcPr>
            <w:tcW w:w="1842" w:type="dxa"/>
          </w:tcPr>
          <w:p w14:paraId="2C1973E5" w14:textId="6A5C9EFA" w:rsidR="00D20337" w:rsidRPr="00852C00" w:rsidRDefault="00D20337" w:rsidP="00214A16">
            <w:pPr>
              <w:jc w:val="center"/>
            </w:pPr>
            <w:r w:rsidRPr="00852C00">
              <w:t>2.16</w:t>
            </w:r>
          </w:p>
        </w:tc>
        <w:tc>
          <w:tcPr>
            <w:tcW w:w="1843" w:type="dxa"/>
          </w:tcPr>
          <w:p w14:paraId="677FEE5B" w14:textId="54C767E3" w:rsidR="00D20337" w:rsidRPr="00852C00" w:rsidRDefault="00D20337" w:rsidP="00214A16">
            <w:pPr>
              <w:jc w:val="center"/>
            </w:pPr>
            <w:r w:rsidRPr="00852C00">
              <w:t>2.41</w:t>
            </w:r>
          </w:p>
        </w:tc>
      </w:tr>
      <w:tr w:rsidR="00D20337" w:rsidRPr="00852C00" w14:paraId="06921F4A" w14:textId="77777777" w:rsidTr="00214A16">
        <w:tc>
          <w:tcPr>
            <w:tcW w:w="1838" w:type="dxa"/>
          </w:tcPr>
          <w:p w14:paraId="0BBFDBD3" w14:textId="37AC8AE4" w:rsidR="00D20337" w:rsidRPr="00852C00" w:rsidRDefault="00D20337" w:rsidP="00214A16">
            <w:pPr>
              <w:jc w:val="center"/>
            </w:pPr>
            <w:r w:rsidRPr="00852C00">
              <w:t>3</w:t>
            </w:r>
          </w:p>
        </w:tc>
        <w:tc>
          <w:tcPr>
            <w:tcW w:w="1843" w:type="dxa"/>
          </w:tcPr>
          <w:p w14:paraId="5A60E626" w14:textId="17A8D2C8" w:rsidR="00D20337" w:rsidRPr="00852C00" w:rsidRDefault="00D20337" w:rsidP="00214A16">
            <w:pPr>
              <w:jc w:val="center"/>
            </w:pPr>
            <w:r w:rsidRPr="00852C00">
              <w:t>1.00</w:t>
            </w:r>
          </w:p>
        </w:tc>
        <w:tc>
          <w:tcPr>
            <w:tcW w:w="1843" w:type="dxa"/>
          </w:tcPr>
          <w:p w14:paraId="526A17FF" w14:textId="70F9769C" w:rsidR="00D20337" w:rsidRPr="00852C00" w:rsidRDefault="00D20337" w:rsidP="00214A16">
            <w:pPr>
              <w:jc w:val="center"/>
            </w:pPr>
            <w:r w:rsidRPr="00852C00">
              <w:t>1.82</w:t>
            </w:r>
          </w:p>
        </w:tc>
        <w:tc>
          <w:tcPr>
            <w:tcW w:w="1842" w:type="dxa"/>
          </w:tcPr>
          <w:p w14:paraId="4B276375" w14:textId="601F22C3" w:rsidR="00D20337" w:rsidRPr="00852C00" w:rsidRDefault="00D20337" w:rsidP="00214A16">
            <w:pPr>
              <w:jc w:val="center"/>
            </w:pPr>
            <w:r w:rsidRPr="00852C00">
              <w:t>2.52</w:t>
            </w:r>
          </w:p>
        </w:tc>
        <w:tc>
          <w:tcPr>
            <w:tcW w:w="1843" w:type="dxa"/>
          </w:tcPr>
          <w:p w14:paraId="411F66D5" w14:textId="62A40063" w:rsidR="00D20337" w:rsidRPr="00852C00" w:rsidRDefault="00D20337" w:rsidP="00214A16">
            <w:pPr>
              <w:jc w:val="center"/>
            </w:pPr>
            <w:r w:rsidRPr="00852C00">
              <w:t>3.12</w:t>
            </w:r>
          </w:p>
        </w:tc>
      </w:tr>
      <w:tr w:rsidR="00D20337" w:rsidRPr="00852C00" w14:paraId="39E1BA60" w14:textId="77777777" w:rsidTr="00214A16">
        <w:tc>
          <w:tcPr>
            <w:tcW w:w="1838" w:type="dxa"/>
          </w:tcPr>
          <w:p w14:paraId="2EC71EE5" w14:textId="71591608" w:rsidR="00D20337" w:rsidRPr="00852C00" w:rsidRDefault="00D20337" w:rsidP="00214A16">
            <w:pPr>
              <w:jc w:val="center"/>
            </w:pPr>
            <w:r w:rsidRPr="00852C00">
              <w:t>5</w:t>
            </w:r>
          </w:p>
        </w:tc>
        <w:tc>
          <w:tcPr>
            <w:tcW w:w="1843" w:type="dxa"/>
          </w:tcPr>
          <w:p w14:paraId="27F8F5D5" w14:textId="5BC24C8D" w:rsidR="00D20337" w:rsidRPr="00852C00" w:rsidRDefault="00D20337" w:rsidP="00214A16">
            <w:pPr>
              <w:jc w:val="center"/>
            </w:pPr>
            <w:r w:rsidRPr="00852C00">
              <w:t>1.00</w:t>
            </w:r>
          </w:p>
        </w:tc>
        <w:tc>
          <w:tcPr>
            <w:tcW w:w="1843" w:type="dxa"/>
          </w:tcPr>
          <w:p w14:paraId="14FBC087" w14:textId="3354A9DB" w:rsidR="00D20337" w:rsidRPr="00852C00" w:rsidRDefault="00D20337" w:rsidP="00214A16">
            <w:pPr>
              <w:jc w:val="center"/>
            </w:pPr>
            <w:r w:rsidRPr="00852C00">
              <w:t>1.86</w:t>
            </w:r>
          </w:p>
        </w:tc>
        <w:tc>
          <w:tcPr>
            <w:tcW w:w="1842" w:type="dxa"/>
          </w:tcPr>
          <w:p w14:paraId="1915ADD9" w14:textId="2EAC6094" w:rsidR="00D20337" w:rsidRPr="00852C00" w:rsidRDefault="00D20337" w:rsidP="00214A16">
            <w:pPr>
              <w:jc w:val="center"/>
            </w:pPr>
            <w:r w:rsidRPr="00852C00">
              <w:t>2.63</w:t>
            </w:r>
          </w:p>
        </w:tc>
        <w:tc>
          <w:tcPr>
            <w:tcW w:w="1843" w:type="dxa"/>
          </w:tcPr>
          <w:p w14:paraId="6FBB1726" w14:textId="10E137C2" w:rsidR="00D20337" w:rsidRPr="00852C00" w:rsidRDefault="00D20337" w:rsidP="00214A16">
            <w:pPr>
              <w:jc w:val="center"/>
            </w:pPr>
            <w:r w:rsidRPr="00852C00">
              <w:t>3.28</w:t>
            </w:r>
          </w:p>
        </w:tc>
      </w:tr>
      <w:tr w:rsidR="00D20337" w:rsidRPr="00852C00" w14:paraId="0411A97C" w14:textId="77777777" w:rsidTr="00214A16">
        <w:tc>
          <w:tcPr>
            <w:tcW w:w="1838" w:type="dxa"/>
          </w:tcPr>
          <w:p w14:paraId="3E9E37A0" w14:textId="4D48A655" w:rsidR="00D20337" w:rsidRPr="00852C00" w:rsidRDefault="00D20337" w:rsidP="00214A16">
            <w:pPr>
              <w:jc w:val="center"/>
            </w:pPr>
            <w:r w:rsidRPr="00852C00">
              <w:t>10</w:t>
            </w:r>
          </w:p>
        </w:tc>
        <w:tc>
          <w:tcPr>
            <w:tcW w:w="1843" w:type="dxa"/>
          </w:tcPr>
          <w:p w14:paraId="56C8C705" w14:textId="4E1A6120" w:rsidR="00D20337" w:rsidRPr="00852C00" w:rsidRDefault="00D20337" w:rsidP="00214A16">
            <w:pPr>
              <w:jc w:val="center"/>
            </w:pPr>
            <w:r w:rsidRPr="00852C00">
              <w:t>1.00</w:t>
            </w:r>
          </w:p>
        </w:tc>
        <w:tc>
          <w:tcPr>
            <w:tcW w:w="1843" w:type="dxa"/>
          </w:tcPr>
          <w:p w14:paraId="6F87F91C" w14:textId="7685C314" w:rsidR="00D20337" w:rsidRPr="00852C00" w:rsidRDefault="00D20337" w:rsidP="00214A16">
            <w:pPr>
              <w:jc w:val="center"/>
            </w:pPr>
            <w:r w:rsidRPr="00852C00">
              <w:t>1.92</w:t>
            </w:r>
          </w:p>
        </w:tc>
        <w:tc>
          <w:tcPr>
            <w:tcW w:w="1842" w:type="dxa"/>
          </w:tcPr>
          <w:p w14:paraId="4E6C8F66" w14:textId="4E52F2C0" w:rsidR="00D20337" w:rsidRPr="00852C00" w:rsidRDefault="00D20337" w:rsidP="00214A16">
            <w:pPr>
              <w:jc w:val="center"/>
            </w:pPr>
            <w:r w:rsidRPr="00852C00">
              <w:t>2.75</w:t>
            </w:r>
          </w:p>
        </w:tc>
        <w:tc>
          <w:tcPr>
            <w:tcW w:w="1843" w:type="dxa"/>
          </w:tcPr>
          <w:p w14:paraId="35C60902" w14:textId="61A92C8A" w:rsidR="00D20337" w:rsidRPr="00852C00" w:rsidRDefault="00D20337" w:rsidP="00214A16">
            <w:pPr>
              <w:jc w:val="center"/>
            </w:pPr>
            <w:r w:rsidRPr="00852C00">
              <w:t>3.39</w:t>
            </w:r>
          </w:p>
        </w:tc>
      </w:tr>
      <w:tr w:rsidR="00D20337" w:rsidRPr="00852C00" w14:paraId="130CDED3" w14:textId="77777777" w:rsidTr="00214A16">
        <w:tc>
          <w:tcPr>
            <w:tcW w:w="1838" w:type="dxa"/>
          </w:tcPr>
          <w:p w14:paraId="3D07059D" w14:textId="15586238" w:rsidR="00D20337" w:rsidRPr="00852C00" w:rsidRDefault="00D20337" w:rsidP="00214A16">
            <w:pPr>
              <w:jc w:val="center"/>
            </w:pPr>
            <w:r w:rsidRPr="00852C00">
              <w:t>15</w:t>
            </w:r>
          </w:p>
        </w:tc>
        <w:tc>
          <w:tcPr>
            <w:tcW w:w="1843" w:type="dxa"/>
          </w:tcPr>
          <w:p w14:paraId="516F27E8" w14:textId="495B92F2" w:rsidR="00D20337" w:rsidRPr="00852C00" w:rsidRDefault="00D20337" w:rsidP="00214A16">
            <w:pPr>
              <w:jc w:val="center"/>
            </w:pPr>
            <w:r w:rsidRPr="00852C00">
              <w:t>1.00</w:t>
            </w:r>
          </w:p>
        </w:tc>
        <w:tc>
          <w:tcPr>
            <w:tcW w:w="1843" w:type="dxa"/>
          </w:tcPr>
          <w:p w14:paraId="305AE140" w14:textId="4DD8074B" w:rsidR="00D20337" w:rsidRPr="00852C00" w:rsidRDefault="00D20337" w:rsidP="00214A16">
            <w:pPr>
              <w:jc w:val="center"/>
            </w:pPr>
            <w:r w:rsidRPr="00852C00">
              <w:t>1.91</w:t>
            </w:r>
          </w:p>
        </w:tc>
        <w:tc>
          <w:tcPr>
            <w:tcW w:w="1842" w:type="dxa"/>
          </w:tcPr>
          <w:p w14:paraId="2980124B" w14:textId="4A6C358F" w:rsidR="00D20337" w:rsidRPr="00852C00" w:rsidRDefault="00D20337" w:rsidP="00214A16">
            <w:pPr>
              <w:jc w:val="center"/>
            </w:pPr>
            <w:r w:rsidRPr="00852C00">
              <w:t>2.75</w:t>
            </w:r>
          </w:p>
        </w:tc>
        <w:tc>
          <w:tcPr>
            <w:tcW w:w="1843" w:type="dxa"/>
          </w:tcPr>
          <w:p w14:paraId="314A8A02" w14:textId="689BC731" w:rsidR="00D20337" w:rsidRPr="00852C00" w:rsidRDefault="00D20337" w:rsidP="00214A16">
            <w:pPr>
              <w:jc w:val="center"/>
            </w:pPr>
            <w:r w:rsidRPr="00852C00">
              <w:t>3.45</w:t>
            </w:r>
          </w:p>
        </w:tc>
      </w:tr>
    </w:tbl>
    <w:p w14:paraId="0C6EF03A" w14:textId="77777777" w:rsidR="009E4C6D" w:rsidRDefault="009E4C6D" w:rsidP="009E4C6D"/>
    <w:p w14:paraId="6BE1AA35" w14:textId="1CB95141" w:rsidR="009E4C6D" w:rsidRDefault="009E4C6D" w:rsidP="009E4C6D">
      <w:r w:rsidRPr="00852C00">
        <w:t xml:space="preserve">Figure and table shows that speedup increases with both GPU count and dataset size. An interesting observation is that no significant increase was observed for a fraction of 1% as compared to other fractions of data. In this case, since the dataset was still too small, likely the communication and synchronization overhead between GPUs exceeded the marginal benefits of </w:t>
      </w:r>
      <w:r w:rsidRPr="00852C00">
        <w:lastRenderedPageBreak/>
        <w:t>additional parallelism. In contrast, as the data volume increases, the speed up improves and moves closer to ideal scaling. For larger data fractions, the relationship between the number of GPUs and training throughput follows a linear distribution. This confirms that larger datasets benefit more effectively from multi-GPU parallel processing, as the increased computational density allows the system to approach near-linear scaling by minimizing the relative impact of communication latency.</w:t>
      </w:r>
    </w:p>
    <w:p w14:paraId="54235E33" w14:textId="08335FE6" w:rsidR="009E4C6D" w:rsidRDefault="00582ACC" w:rsidP="009E4C6D">
      <w:r w:rsidRPr="00582ACC">
        <w:t xml:space="preserve">Experiments beyond 15% dataset fraction were not conducted because scalability trends had already stabilized, and larger subsets would </w:t>
      </w:r>
      <w:r w:rsidR="00582487">
        <w:t xml:space="preserve">require </w:t>
      </w:r>
      <w:r w:rsidRPr="00582ACC">
        <w:t>significantly</w:t>
      </w:r>
      <w:r w:rsidR="00582487">
        <w:t xml:space="preserve"> longer training time. Nevertheless, </w:t>
      </w:r>
      <w:r w:rsidR="009E4C6D" w:rsidRPr="00852C00">
        <w:t>it can be concluded that the model benefits from multi-GPU parallelism with an increase in training throughput (large dataset). Although the scaling is below an ideal linear line up to 15%, this trend suggests that training on the full dataset would further improve GPU utilization, likely achieving near-linear speedup.</w:t>
      </w:r>
    </w:p>
    <w:p w14:paraId="1D270692" w14:textId="628275A3" w:rsidR="001E5951" w:rsidRDefault="001E5951" w:rsidP="00446174">
      <w:pPr>
        <w:pStyle w:val="Heading1"/>
      </w:pPr>
      <w:bookmarkStart w:id="33" w:name="_Toc220851421"/>
      <w:r>
        <w:t>DISCUSSIONS</w:t>
      </w:r>
      <w:bookmarkEnd w:id="33"/>
    </w:p>
    <w:p w14:paraId="3FDFCA56" w14:textId="0DCFF0AF" w:rsidR="001E5951" w:rsidRDefault="001E5951" w:rsidP="001E5951">
      <w:pPr>
        <w:spacing w:after="240"/>
      </w:pPr>
      <w:r w:rsidRPr="001E5951">
        <w:t xml:space="preserve">The experimental results conclusively demonstrate that </w:t>
      </w:r>
      <w:r w:rsidRPr="001E5951">
        <w:rPr>
          <w:bCs/>
        </w:rPr>
        <w:t>4 GPUs</w:t>
      </w:r>
      <w:r w:rsidRPr="001E5951">
        <w:t xml:space="preserve"> represent the optimal configuration for workloads comparable to those tested in this study. This configuration consistently delivered the highest speedup factors across all tested dataset fractions, reaching a peak speedup of approximately </w:t>
      </w:r>
      <w:r w:rsidRPr="001E5951">
        <w:rPr>
          <w:bCs/>
        </w:rPr>
        <w:t>3.4x</w:t>
      </w:r>
      <w:r w:rsidRPr="001E5951">
        <w:t xml:space="preserve"> for the 0.15 fraction. The performance stagnation observed in the </w:t>
      </w:r>
      <w:r>
        <w:t xml:space="preserve">preprocessing, </w:t>
      </w:r>
      <w:r w:rsidRPr="001E5951">
        <w:t>where increasing the number of executors from 4 to 8 for fractions 0.05 and 0.1 resulted in significantly lower speedup</w:t>
      </w:r>
      <w:r>
        <w:t xml:space="preserve">. This </w:t>
      </w:r>
      <w:r w:rsidRPr="001E5951">
        <w:t>highlights the importance of empirically determining the optimal parallelism level rather than assuming that more resources invariably yield better performance.</w:t>
      </w:r>
      <w:r>
        <w:t xml:space="preserve"> In addition to this, the code logic implementation and package/library selection also play an important role in the scaling. For instance size and number of partition plays an important role in parallel processing. </w:t>
      </w:r>
    </w:p>
    <w:p w14:paraId="2E1BD325" w14:textId="3CBD8E6C" w:rsidR="001E5951" w:rsidRDefault="001E5951" w:rsidP="001E5951">
      <w:pPr>
        <w:rPr>
          <w:rFonts w:eastAsia="Aptos"/>
        </w:rPr>
      </w:pPr>
      <w:r w:rsidRPr="001E5951">
        <w:rPr>
          <w:rFonts w:eastAsia="Aptos"/>
        </w:rPr>
        <w:t>Based on the current slopes</w:t>
      </w:r>
      <w:r w:rsidR="00FF3C94">
        <w:rPr>
          <w:rFonts w:eastAsia="Aptos"/>
        </w:rPr>
        <w:t xml:space="preserve"> up to 15% data</w:t>
      </w:r>
      <w:r w:rsidRPr="001E5951">
        <w:rPr>
          <w:rFonts w:eastAsia="Aptos"/>
        </w:rPr>
        <w:t xml:space="preserve">, 4 GPUs would likely be the most </w:t>
      </w:r>
      <w:r w:rsidR="000836B0">
        <w:rPr>
          <w:rFonts w:eastAsia="Aptos"/>
        </w:rPr>
        <w:t xml:space="preserve">optimal configuration </w:t>
      </w:r>
      <w:r w:rsidR="00FF3C94">
        <w:rPr>
          <w:rFonts w:eastAsia="Aptos"/>
        </w:rPr>
        <w:t xml:space="preserve">for training the deep learning model.  For 100% data, the limiting factor is not only </w:t>
      </w:r>
      <w:r w:rsidR="000836B0">
        <w:rPr>
          <w:rFonts w:eastAsia="Aptos"/>
        </w:rPr>
        <w:t xml:space="preserve">the </w:t>
      </w:r>
      <w:r w:rsidR="00FF3C94">
        <w:rPr>
          <w:rFonts w:eastAsia="Aptos"/>
        </w:rPr>
        <w:t xml:space="preserve">GPU but the VRAM </w:t>
      </w:r>
      <w:r w:rsidR="000836B0">
        <w:rPr>
          <w:rFonts w:eastAsia="Aptos"/>
        </w:rPr>
        <w:t xml:space="preserve">capacity </w:t>
      </w:r>
      <w:r w:rsidR="00FF3C94">
        <w:rPr>
          <w:rFonts w:eastAsia="Aptos"/>
        </w:rPr>
        <w:t xml:space="preserve">to prevent exceeding the memory. </w:t>
      </w:r>
      <w:r w:rsidR="00FF3C94" w:rsidRPr="00FF3C94">
        <w:rPr>
          <w:rFonts w:eastAsia="Aptos"/>
        </w:rPr>
        <w:t>The experimental data show that larger datasets benefit more from higher parallelism, and the 4-GPU configuration will deliver the lowest execution time while likely utilizing the cluster's full 192 GB RAM capacity.</w:t>
      </w:r>
      <w:r w:rsidR="00FF3C94">
        <w:rPr>
          <w:rFonts w:eastAsia="Aptos"/>
        </w:rPr>
        <w:t xml:space="preserve"> If </w:t>
      </w:r>
      <w:r w:rsidR="000836B0">
        <w:rPr>
          <w:rFonts w:eastAsia="Aptos"/>
        </w:rPr>
        <w:t xml:space="preserve">the </w:t>
      </w:r>
      <w:r w:rsidRPr="001E5951">
        <w:rPr>
          <w:rFonts w:eastAsia="Aptos"/>
        </w:rPr>
        <w:t>dataset exceeds the memory of 4 GPUs, GPUs</w:t>
      </w:r>
      <w:r w:rsidR="00FF3C94">
        <w:rPr>
          <w:rFonts w:eastAsia="Aptos"/>
        </w:rPr>
        <w:t xml:space="preserve"> might need to scale up to 8</w:t>
      </w:r>
      <w:r w:rsidR="000836B0">
        <w:rPr>
          <w:rFonts w:eastAsia="Aptos"/>
        </w:rPr>
        <w:t xml:space="preserve"> to </w:t>
      </w:r>
      <w:r w:rsidRPr="001E5951">
        <w:rPr>
          <w:rFonts w:eastAsia="Aptos"/>
        </w:rPr>
        <w:t xml:space="preserve">simply </w:t>
      </w:r>
      <w:r w:rsidR="000836B0">
        <w:rPr>
          <w:rFonts w:eastAsia="Aptos"/>
        </w:rPr>
        <w:t xml:space="preserve">fit the full dataset. For the preprocessing, </w:t>
      </w:r>
      <w:r w:rsidR="00776702">
        <w:rPr>
          <w:rFonts w:eastAsia="Aptos"/>
        </w:rPr>
        <w:t xml:space="preserve">optimization alternatives need to be sought </w:t>
      </w:r>
      <w:r w:rsidR="000836B0">
        <w:rPr>
          <w:rFonts w:eastAsia="Aptos"/>
        </w:rPr>
        <w:t xml:space="preserve">to </w:t>
      </w:r>
      <w:r w:rsidR="00776702">
        <w:rPr>
          <w:rFonts w:eastAsia="Aptos"/>
        </w:rPr>
        <w:t xml:space="preserve">efficiently perform </w:t>
      </w:r>
      <w:r w:rsidR="000836B0">
        <w:rPr>
          <w:rFonts w:eastAsia="Aptos"/>
        </w:rPr>
        <w:t>the I/O operation</w:t>
      </w:r>
      <w:r w:rsidR="00776702">
        <w:rPr>
          <w:rFonts w:eastAsia="Aptos"/>
        </w:rPr>
        <w:t xml:space="preserve">, </w:t>
      </w:r>
      <w:r w:rsidR="00776702" w:rsidRPr="000836B0">
        <w:rPr>
          <w:rFonts w:eastAsia="Aptos"/>
        </w:rPr>
        <w:t>thereby ensuring that increasing the executor count</w:t>
      </w:r>
      <w:r w:rsidR="00776702">
        <w:rPr>
          <w:rFonts w:eastAsia="Aptos"/>
        </w:rPr>
        <w:t xml:space="preserve"> </w:t>
      </w:r>
      <w:r w:rsidR="00776702" w:rsidRPr="000836B0">
        <w:rPr>
          <w:rFonts w:eastAsia="Aptos"/>
        </w:rPr>
        <w:t>results in actual computational speedup</w:t>
      </w:r>
      <w:r w:rsidR="00776702">
        <w:rPr>
          <w:rFonts w:eastAsia="Aptos"/>
        </w:rPr>
        <w:t>.</w:t>
      </w:r>
    </w:p>
    <w:p w14:paraId="5D900D16" w14:textId="01AC08F2" w:rsidR="293D2478" w:rsidRPr="00852C00" w:rsidRDefault="00E52C00" w:rsidP="00446174">
      <w:pPr>
        <w:pStyle w:val="Heading1"/>
      </w:pPr>
      <w:bookmarkStart w:id="34" w:name="_Toc220851422"/>
      <w:r w:rsidRPr="00BC4C31">
        <w:t>CHALLENGES</w:t>
      </w:r>
      <w:r>
        <w:t xml:space="preserve"> AND SOLUTIONS</w:t>
      </w:r>
      <w:bookmarkEnd w:id="34"/>
    </w:p>
    <w:p w14:paraId="1D7E529F" w14:textId="50B8812E" w:rsidR="00E52C00" w:rsidRPr="00852C00" w:rsidRDefault="00E52C00" w:rsidP="293D2478">
      <w:r w:rsidRPr="00852C00">
        <w:t>Throughout the development and execution of the pipeline, several technical challenges emerged, each requiring specific mitigation strategies to ensure stable and effective experimentation.</w:t>
      </w:r>
    </w:p>
    <w:p w14:paraId="208C9774" w14:textId="5ADD9CB8" w:rsidR="00E52C00" w:rsidRPr="00852C00" w:rsidRDefault="00E52C00" w:rsidP="293D2478">
      <w:r w:rsidRPr="00852C00">
        <w:t xml:space="preserve"> </w:t>
      </w:r>
    </w:p>
    <w:p w14:paraId="36FDE708" w14:textId="6702045C" w:rsidR="5DF082A4" w:rsidRPr="00852C00" w:rsidRDefault="5DF082A4" w:rsidP="00AA26F0">
      <w:r w:rsidRPr="00852C00">
        <w:rPr>
          <w:b/>
          <w:bCs/>
        </w:rPr>
        <w:t xml:space="preserve">a. The </w:t>
      </w:r>
      <w:r w:rsidR="4ADBEAA5" w:rsidRPr="00852C00">
        <w:rPr>
          <w:b/>
          <w:bCs/>
        </w:rPr>
        <w:t>Parquet file size problem</w:t>
      </w:r>
    </w:p>
    <w:p w14:paraId="0533E49B" w14:textId="349D7EA8" w:rsidR="3197A816" w:rsidRPr="00852C00" w:rsidRDefault="3197A816" w:rsidP="5FA9D5BA">
      <w:pPr>
        <w:spacing w:after="240"/>
      </w:pPr>
      <w:r w:rsidRPr="00852C00">
        <w:t xml:space="preserve">When generating a </w:t>
      </w:r>
      <w:proofErr w:type="spellStart"/>
      <w:r w:rsidRPr="00852C00">
        <w:t>Petastorm</w:t>
      </w:r>
      <w:proofErr w:type="spellEnd"/>
      <w:r w:rsidRPr="00852C00">
        <w:t xml:space="preserve"> dataset, relying solely on the rowgroup_size_mb parameter to control file size leads to unexpectedly large Parquet files, such as 350 MB instead of the intended 126 MB. This occurs because Petastorm dynamically determines row groups based on row sizes and serialization overhead, which can result in fewer, larger files. Large files introduce challenges including slower I/O during training, higher memory usage, and reduced parallelism since Spark </w:t>
      </w:r>
      <w:r w:rsidRPr="00852C00">
        <w:lastRenderedPageBreak/>
        <w:t xml:space="preserve">has fewer partitions to process concurrently. To address this, </w:t>
      </w:r>
      <w:r w:rsidR="4FB2767C" w:rsidRPr="00852C00">
        <w:t>the number</w:t>
      </w:r>
      <w:r w:rsidR="00FB782F" w:rsidRPr="00852C00">
        <w:t xml:space="preserve"> of </w:t>
      </w:r>
      <w:r w:rsidR="65894EE7" w:rsidRPr="00852C00">
        <w:t>partitions</w:t>
      </w:r>
      <w:r w:rsidR="00FB782F" w:rsidRPr="00852C00">
        <w:t xml:space="preserve"> was</w:t>
      </w:r>
      <w:r w:rsidRPr="00852C00">
        <w:t xml:space="preserve"> explicitly </w:t>
      </w:r>
      <w:r w:rsidR="74A06556" w:rsidRPr="00852C00">
        <w:t>controlled</w:t>
      </w:r>
      <w:r w:rsidRPr="00852C00">
        <w:t xml:space="preserve"> in the DataFrame or RDD before passing it to materialize_dataset. Repartitioning the data ensures that each partition produces a manageable file size, improves parallelism during dataset creation, and reduces memory and I/O bottlenecks. Combining controlled partitioning with an appropriate rowgroup_size_mb value results in predictable, efficiently sized files and a more performant data pipeline.</w:t>
      </w:r>
    </w:p>
    <w:p w14:paraId="482C30CB" w14:textId="41C6516E" w:rsidR="00E52C00" w:rsidRPr="00852C00" w:rsidRDefault="5DF082A4" w:rsidP="00AA26F0">
      <w:pPr>
        <w:rPr>
          <w:b/>
          <w:bCs/>
        </w:rPr>
      </w:pPr>
      <w:r w:rsidRPr="00852C00">
        <w:rPr>
          <w:b/>
          <w:bCs/>
        </w:rPr>
        <w:t xml:space="preserve">b. </w:t>
      </w:r>
      <w:r w:rsidR="77F1BF16" w:rsidRPr="00852C00">
        <w:rPr>
          <w:b/>
          <w:bCs/>
        </w:rPr>
        <w:t>Petastorm Sharding</w:t>
      </w:r>
    </w:p>
    <w:p w14:paraId="5861DBE7" w14:textId="5165C874" w:rsidR="009517A6" w:rsidRPr="00852C00" w:rsidRDefault="091907C3" w:rsidP="5FA9D5BA">
      <w:pPr>
        <w:spacing w:after="240"/>
      </w:pPr>
      <w:proofErr w:type="spellStart"/>
      <w:r w:rsidRPr="00852C00">
        <w:t>Initailly</w:t>
      </w:r>
      <w:proofErr w:type="spellEnd"/>
      <w:r w:rsidRPr="00852C00">
        <w:t xml:space="preserve">, </w:t>
      </w:r>
      <w:r w:rsidR="49FE94C1" w:rsidRPr="00852C00">
        <w:t>dataset sharding was done using p</w:t>
      </w:r>
      <w:r w:rsidRPr="00852C00">
        <w:t xml:space="preserve">etastorm in a multi-GPU training setup. The default </w:t>
      </w:r>
      <w:r w:rsidR="6EF4D1F5" w:rsidRPr="00852C00">
        <w:t>p</w:t>
      </w:r>
      <w:r w:rsidRPr="00852C00">
        <w:t xml:space="preserve">etastorm sharding </w:t>
      </w:r>
      <w:r w:rsidR="530D4630" w:rsidRPr="00852C00">
        <w:t>works for 1% of data</w:t>
      </w:r>
      <w:r w:rsidR="00B7088D" w:rsidRPr="00852C00">
        <w:t>,</w:t>
      </w:r>
      <w:r w:rsidR="530D4630" w:rsidRPr="00852C00">
        <w:t xml:space="preserve"> but did not work when trying for 3% of data, resulting in memory </w:t>
      </w:r>
      <w:r w:rsidR="1AA028A0" w:rsidRPr="00852C00">
        <w:t>exhaustion</w:t>
      </w:r>
      <w:r w:rsidR="530D4630" w:rsidRPr="00852C00">
        <w:t>.</w:t>
      </w:r>
      <w:r w:rsidR="005427A9" w:rsidRPr="00852C00">
        <w:t xml:space="preserve"> </w:t>
      </w:r>
      <w:r w:rsidR="0058478E" w:rsidRPr="00852C00">
        <w:t xml:space="preserve">The reason behind this is </w:t>
      </w:r>
      <w:proofErr w:type="spellStart"/>
      <w:r w:rsidR="00422861" w:rsidRPr="00852C00">
        <w:t>petastorm</w:t>
      </w:r>
      <w:proofErr w:type="spellEnd"/>
      <w:r w:rsidR="00422861" w:rsidRPr="00852C00">
        <w:t xml:space="preserve"> tries to </w:t>
      </w:r>
      <w:r w:rsidR="002D6CF4" w:rsidRPr="00852C00">
        <w:t xml:space="preserve">load and cached all shards </w:t>
      </w:r>
      <w:r w:rsidR="000C69B8" w:rsidRPr="00852C00">
        <w:t>simulta</w:t>
      </w:r>
      <w:r w:rsidR="00C2762C" w:rsidRPr="00852C00">
        <w:t>neously</w:t>
      </w:r>
      <w:r w:rsidR="009B04C6" w:rsidRPr="00852C00">
        <w:t xml:space="preserve"> </w:t>
      </w:r>
      <w:r w:rsidR="00364C70" w:rsidRPr="00852C00">
        <w:t xml:space="preserve">which can </w:t>
      </w:r>
      <w:r w:rsidR="00437D71" w:rsidRPr="00852C00">
        <w:t xml:space="preserve">exceed </w:t>
      </w:r>
      <w:r w:rsidR="00A054CB" w:rsidRPr="00852C00">
        <w:t xml:space="preserve">available memory. </w:t>
      </w:r>
      <w:r w:rsidR="00054C2E" w:rsidRPr="00852C00">
        <w:t xml:space="preserve">A Python generator was created to wrap the </w:t>
      </w:r>
      <w:proofErr w:type="spellStart"/>
      <w:r w:rsidR="00054C2E" w:rsidRPr="00852C00">
        <w:t>Petastorm</w:t>
      </w:r>
      <w:proofErr w:type="spellEnd"/>
      <w:r w:rsidR="00054C2E" w:rsidRPr="00852C00">
        <w:t xml:space="preserve"> reader, yielding (image, label) pairs for each sample. This generator was then converted into a TensorFlow dataset using </w:t>
      </w:r>
      <w:proofErr w:type="spellStart"/>
      <w:r w:rsidR="00054C2E" w:rsidRPr="00852C00">
        <w:t>tf.data.Dataset.from_generator</w:t>
      </w:r>
      <w:proofErr w:type="spellEnd"/>
      <w:r w:rsidR="00054C2E" w:rsidRPr="00852C00">
        <w:t xml:space="preserve">, which streams data on-the-fly, avoiding the need to load the entire dataset into memory. By explicitly setting TensorFlow’s </w:t>
      </w:r>
      <w:proofErr w:type="spellStart"/>
      <w:r w:rsidR="00054C2E" w:rsidRPr="00852C00">
        <w:t>auto_shard_policy</w:t>
      </w:r>
      <w:proofErr w:type="spellEnd"/>
      <w:r w:rsidR="00054C2E" w:rsidRPr="00852C00">
        <w:t xml:space="preserve"> to DATA and applying batching and prefetching, the dataset was evenly sharded across multiple GPUs with consistent batch sizes. This approach reduces memory usage, enables larger datasets to be processed efficiently, and ensures balanced GPU utilization during multi-GPU training.</w:t>
      </w:r>
    </w:p>
    <w:p w14:paraId="7007C3D1" w14:textId="44F48F2E" w:rsidR="00E52C00" w:rsidRPr="00852C00" w:rsidRDefault="77F1BF16" w:rsidP="00AA26F0">
      <w:pPr>
        <w:rPr>
          <w:b/>
          <w:bCs/>
        </w:rPr>
      </w:pPr>
      <w:r w:rsidRPr="00852C00">
        <w:rPr>
          <w:b/>
          <w:bCs/>
        </w:rPr>
        <w:t xml:space="preserve">c. </w:t>
      </w:r>
      <w:r w:rsidR="03B4731D" w:rsidRPr="00852C00">
        <w:rPr>
          <w:b/>
          <w:bCs/>
        </w:rPr>
        <w:t>U</w:t>
      </w:r>
      <w:r w:rsidR="5635A299" w:rsidRPr="00852C00">
        <w:rPr>
          <w:b/>
          <w:bCs/>
        </w:rPr>
        <w:t>NET</w:t>
      </w:r>
      <w:r w:rsidR="03B4731D" w:rsidRPr="00852C00">
        <w:rPr>
          <w:b/>
          <w:bCs/>
        </w:rPr>
        <w:t xml:space="preserve"> architecture problem</w:t>
      </w:r>
    </w:p>
    <w:p w14:paraId="06DAC571" w14:textId="696ED483" w:rsidR="293D2478" w:rsidRPr="00852C00" w:rsidRDefault="2D782431" w:rsidP="5FA9D5BA">
      <w:pPr>
        <w:spacing w:after="240"/>
      </w:pPr>
      <w:r w:rsidRPr="00852C00">
        <w:t xml:space="preserve">Initially, the simple </w:t>
      </w:r>
      <w:r w:rsidR="6D34FEEB" w:rsidRPr="00852C00">
        <w:t xml:space="preserve">UNET model </w:t>
      </w:r>
      <w:r w:rsidRPr="00852C00">
        <w:t>architecture</w:t>
      </w:r>
      <w:r w:rsidR="198B4194" w:rsidRPr="00852C00">
        <w:t xml:space="preserve"> was setup</w:t>
      </w:r>
      <w:r w:rsidRPr="00852C00">
        <w:t xml:space="preserve"> </w:t>
      </w:r>
      <w:r w:rsidR="4EEBD85D" w:rsidRPr="00852C00">
        <w:t xml:space="preserve">with </w:t>
      </w:r>
      <w:r w:rsidR="1250ECDC" w:rsidRPr="00852C00">
        <w:t>a total</w:t>
      </w:r>
      <w:r w:rsidR="4EEBD85D" w:rsidRPr="00852C00">
        <w:t xml:space="preserve"> number of model parameters of 207k</w:t>
      </w:r>
      <w:r w:rsidR="44726A69" w:rsidRPr="00852C00">
        <w:t>. The</w:t>
      </w:r>
      <w:r w:rsidR="3CB15D57" w:rsidRPr="00852C00">
        <w:t xml:space="preserve"> model training did not </w:t>
      </w:r>
      <w:r w:rsidR="309402D7" w:rsidRPr="00852C00">
        <w:t>speed up</w:t>
      </w:r>
      <w:r w:rsidR="3CB15D57" w:rsidRPr="00852C00">
        <w:t xml:space="preserve"> with </w:t>
      </w:r>
      <w:r w:rsidR="5BC63F5A" w:rsidRPr="00852C00">
        <w:t>an increase</w:t>
      </w:r>
      <w:r w:rsidR="3CB15D57" w:rsidRPr="00852C00">
        <w:t xml:space="preserve"> in number of GPUs as expected. </w:t>
      </w:r>
      <w:r w:rsidR="46ECF258" w:rsidRPr="00852C00">
        <w:t>The primary reason for this could be the imbalance between computation and communication.</w:t>
      </w:r>
      <w:r w:rsidR="5C6C4690" w:rsidRPr="00852C00">
        <w:t xml:space="preserve"> </w:t>
      </w:r>
      <w:r w:rsidR="44161254" w:rsidRPr="00852C00">
        <w:t>W</w:t>
      </w:r>
      <w:r w:rsidR="5041A29F" w:rsidRPr="00852C00">
        <w:t xml:space="preserve">hen using multi-GPU data parallelism, the overhead of </w:t>
      </w:r>
      <w:r w:rsidR="44A9AD92" w:rsidRPr="00852C00">
        <w:t xml:space="preserve">distributing </w:t>
      </w:r>
      <w:r w:rsidR="5041A29F" w:rsidRPr="00852C00">
        <w:t xml:space="preserve">inputs, gathering gradients, and synchronizing updates across GPUs becomes significant compared to the actual work each GPU is doing. Additionally, GPUs are optimized for heavy matrix operations, so small models fail to fully utilize GPU cores, leading to inefficient resource usage. To address this, the model size or complexity </w:t>
      </w:r>
      <w:r w:rsidR="3DE049FC" w:rsidRPr="00852C00">
        <w:t xml:space="preserve">should be increased </w:t>
      </w:r>
      <w:r w:rsidR="5041A29F" w:rsidRPr="00852C00">
        <w:t xml:space="preserve">to increase computation per GPU, use larger per-GPU batch sizes, or employ gradient accumulation to simulate larger batches. </w:t>
      </w:r>
      <w:r w:rsidR="1034B5C1" w:rsidRPr="00852C00">
        <w:t>I</w:t>
      </w:r>
      <w:r w:rsidR="5041A29F" w:rsidRPr="00852C00">
        <w:t>n cases where the model is very small, it may be more effective to train on a single GPU rather than attempting multi-GPU scaling.</w:t>
      </w:r>
    </w:p>
    <w:p w14:paraId="673D273B" w14:textId="6FBB240D" w:rsidR="56041FBC" w:rsidRPr="00852C00" w:rsidRDefault="00AA26F0" w:rsidP="00AA26F0">
      <w:pPr>
        <w:rPr>
          <w:b/>
          <w:bCs/>
        </w:rPr>
      </w:pPr>
      <w:r>
        <w:rPr>
          <w:b/>
          <w:bCs/>
        </w:rPr>
        <w:t xml:space="preserve">d. </w:t>
      </w:r>
      <w:r w:rsidR="56041FBC" w:rsidRPr="00852C00">
        <w:rPr>
          <w:b/>
          <w:bCs/>
        </w:rPr>
        <w:t xml:space="preserve">Learning </w:t>
      </w:r>
      <w:r w:rsidR="08431DC5" w:rsidRPr="00852C00">
        <w:rPr>
          <w:b/>
          <w:bCs/>
        </w:rPr>
        <w:t>R</w:t>
      </w:r>
      <w:r w:rsidR="56041FBC" w:rsidRPr="00852C00">
        <w:rPr>
          <w:b/>
          <w:bCs/>
        </w:rPr>
        <w:t>ate</w:t>
      </w:r>
      <w:r w:rsidR="2C07142A" w:rsidRPr="00852C00">
        <w:rPr>
          <w:b/>
          <w:bCs/>
        </w:rPr>
        <w:t xml:space="preserve"> Tuning</w:t>
      </w:r>
    </w:p>
    <w:p w14:paraId="278874AF" w14:textId="448B4ADD" w:rsidR="380763C6" w:rsidRPr="00852C00" w:rsidRDefault="380763C6" w:rsidP="5FA9D5BA">
      <w:pPr>
        <w:spacing w:after="240"/>
      </w:pPr>
      <w:r w:rsidRPr="00852C00">
        <w:t>An initial learning rate of 0.001 was used for all experiments, regardless of the number of GPUs. A slight decrease in accuracy was observed as the number of GPUs increased. To address this, two additional scaling strategies were evaluated: scaling the learning rate linearly with the number of GPUs (GPUs × LR) and scaling it by the square root of the number of GPUs (LR × √GPUs). However, neither approach resulted in noticeable improvements. Since the Adam optimizer was used, the learning rate is adaptively adjusted during training. Moreover, the experiments were limited to only 10 epochs, which was insufficient for full loss convergence. Therefore, increasing the number of training epochs is necessary for better model performance.</w:t>
      </w:r>
    </w:p>
    <w:p w14:paraId="14DF35B0" w14:textId="15EB7BC1" w:rsidR="00A438E2" w:rsidRPr="005E2088" w:rsidRDefault="003602A2" w:rsidP="00446174">
      <w:pPr>
        <w:pStyle w:val="Heading1"/>
      </w:pPr>
      <w:bookmarkStart w:id="35" w:name="_Toc903076985"/>
      <w:bookmarkStart w:id="36" w:name="_Toc220851423"/>
      <w:r w:rsidRPr="005E2088">
        <w:lastRenderedPageBreak/>
        <w:t>CONCLUSION</w:t>
      </w:r>
      <w:bookmarkEnd w:id="35"/>
      <w:bookmarkEnd w:id="36"/>
    </w:p>
    <w:p w14:paraId="7B3732EE" w14:textId="77777777" w:rsidR="00AA26F0" w:rsidRDefault="63943CBD" w:rsidP="00927957">
      <w:pPr>
        <w:spacing w:after="240"/>
      </w:pPr>
      <w:r w:rsidRPr="00852C00">
        <w:t>This project successfully demonstrated the implementation of an end-to-end, cloud-native pipeline for large-scale Land-Use and Land-Cover (LULC) classification. By integrating Apache Spark and Petastorm for distributed preprocessing and TensorFlow’s MirroredStrategy for multi-GPU training, the workflow addressed the primary objective of managing the high-volume BigEarthNet v2.0 dataset within an Amazon EMR environment.</w:t>
      </w:r>
    </w:p>
    <w:p w14:paraId="4AE8C499" w14:textId="2F2A0CBB" w:rsidR="00AA26F0" w:rsidRDefault="63943CBD" w:rsidP="00AA26F0">
      <w:pPr>
        <w:spacing w:before="240" w:after="240"/>
      </w:pPr>
      <w:r w:rsidRPr="00852C00">
        <w:t>The experimental results highlight a critical "scalability threshold." While the benefits of distributed computing were marginal for smaller data fractions due to communication overhead, the system exhibited near-linear speedup as the data volume increased. Specifically, the reduction in training time for the 15% dataset</w:t>
      </w:r>
      <w:r w:rsidR="1437B561" w:rsidRPr="00852C00">
        <w:t xml:space="preserve">, </w:t>
      </w:r>
      <w:r w:rsidRPr="00852C00">
        <w:t>from 56 minutes on a single GPU to 16 minutes on four GPUs</w:t>
      </w:r>
      <w:r w:rsidR="7B1A3B66" w:rsidRPr="00852C00">
        <w:t xml:space="preserve">, </w:t>
      </w:r>
      <w:r w:rsidRPr="00852C00">
        <w:t xml:space="preserve">confirms that distributed architectures are indispensable for processing </w:t>
      </w:r>
      <w:r w:rsidR="03DE0EF5" w:rsidRPr="00852C00">
        <w:t xml:space="preserve">at </w:t>
      </w:r>
      <w:r w:rsidRPr="00852C00">
        <w:t>scale Earth Observation data.</w:t>
      </w:r>
    </w:p>
    <w:p w14:paraId="64BAF1B7" w14:textId="77777777" w:rsidR="004749EE" w:rsidRDefault="63943CBD" w:rsidP="004749EE">
      <w:pPr>
        <w:spacing w:before="240" w:after="240"/>
      </w:pPr>
      <w:r w:rsidRPr="00852C00">
        <w:t>Technically, the project navigated significant challenges, most notably the integration of Petastorm. While functional for bridging S3 Parquet files to TensorFlow, its status as a legacy library presented versioning conflicts, suggesting that future iterations should migrate toward more modern formats</w:t>
      </w:r>
      <w:r w:rsidR="648CF674" w:rsidRPr="00852C00">
        <w:t>.</w:t>
      </w:r>
      <w:r w:rsidRPr="00852C00">
        <w:t xml:space="preserve"> </w:t>
      </w:r>
      <w:bookmarkStart w:id="37" w:name="_Toc1244333728"/>
    </w:p>
    <w:p w14:paraId="59687064" w14:textId="1DE571E5" w:rsidR="00010404" w:rsidRDefault="7619C537" w:rsidP="004749EE">
      <w:pPr>
        <w:pStyle w:val="Heading1"/>
        <w:numPr>
          <w:ilvl w:val="0"/>
          <w:numId w:val="0"/>
        </w:numPr>
      </w:pPr>
      <w:bookmarkStart w:id="38" w:name="_Toc220851424"/>
      <w:r w:rsidRPr="00CC5A66">
        <w:t>REFERENCES</w:t>
      </w:r>
      <w:bookmarkEnd w:id="37"/>
      <w:bookmarkEnd w:id="38"/>
    </w:p>
    <w:p w14:paraId="47107C01" w14:textId="122BDA7B" w:rsidR="00C803A5" w:rsidRPr="00E80327" w:rsidRDefault="00C803A5" w:rsidP="00ED63BE">
      <w:pPr>
        <w:rPr>
          <w:color w:val="000000" w:themeColor="text1"/>
        </w:rPr>
      </w:pPr>
      <w:r w:rsidRPr="00E80327">
        <w:rPr>
          <w:color w:val="000000" w:themeColor="text1"/>
        </w:rPr>
        <w:t xml:space="preserve">Amazon Web Services, Inc. (n.d.). </w:t>
      </w:r>
      <w:r w:rsidRPr="00E80327">
        <w:rPr>
          <w:rFonts w:eastAsiaTheme="majorEastAsia"/>
          <w:i/>
          <w:color w:val="000000" w:themeColor="text1"/>
        </w:rPr>
        <w:t>Amazon EMR</w:t>
      </w:r>
      <w:r w:rsidRPr="00E80327">
        <w:rPr>
          <w:color w:val="000000" w:themeColor="text1"/>
        </w:rPr>
        <w:t xml:space="preserve">. Retrieved November 16, 2025, from </w:t>
      </w:r>
      <w:r w:rsidRPr="00E80327">
        <w:rPr>
          <w:color w:val="000000" w:themeColor="text1"/>
        </w:rPr>
        <w:tab/>
      </w:r>
      <w:hyperlink r:id="rId30">
        <w:r w:rsidRPr="00E80327">
          <w:rPr>
            <w:rStyle w:val="Hyperlink"/>
            <w:rFonts w:eastAsiaTheme="majorEastAsia"/>
            <w:color w:val="000000" w:themeColor="text1"/>
          </w:rPr>
          <w:t>https://aws.amazon.com/emr/</w:t>
        </w:r>
      </w:hyperlink>
    </w:p>
    <w:p w14:paraId="717CD609" w14:textId="77777777" w:rsidR="004233B1" w:rsidRDefault="00C803A5" w:rsidP="00FF40A7">
      <w:pPr>
        <w:rPr>
          <w:rStyle w:val="Hyperlink"/>
          <w:color w:val="000000" w:themeColor="text1"/>
        </w:rPr>
      </w:pPr>
      <w:r w:rsidRPr="00E80327">
        <w:rPr>
          <w:color w:val="000000" w:themeColor="text1"/>
        </w:rPr>
        <w:t xml:space="preserve">Apache Spark. (n.d.). </w:t>
      </w:r>
      <w:r w:rsidRPr="00E80327">
        <w:rPr>
          <w:i/>
          <w:color w:val="000000" w:themeColor="text1"/>
        </w:rPr>
        <w:t>Spark MLlib documentation</w:t>
      </w:r>
      <w:r w:rsidRPr="00E80327">
        <w:rPr>
          <w:color w:val="000000" w:themeColor="text1"/>
        </w:rPr>
        <w:t xml:space="preserve">. </w:t>
      </w:r>
      <w:hyperlink r:id="rId31" w:tgtFrame="_new" w:history="1">
        <w:r w:rsidRPr="00E80327">
          <w:rPr>
            <w:rStyle w:val="Hyperlink"/>
            <w:color w:val="000000" w:themeColor="text1"/>
          </w:rPr>
          <w:t>https://spark.apache.org/docs/latest/ml-</w:t>
        </w:r>
        <w:r w:rsidRPr="00E80327">
          <w:rPr>
            <w:rStyle w:val="Hyperlink"/>
            <w:color w:val="000000" w:themeColor="text1"/>
          </w:rPr>
          <w:t>g</w:t>
        </w:r>
        <w:r w:rsidRPr="00E80327">
          <w:rPr>
            <w:rStyle w:val="Hyperlink"/>
            <w:color w:val="000000" w:themeColor="text1"/>
          </w:rPr>
          <w:t>uide.html</w:t>
        </w:r>
      </w:hyperlink>
    </w:p>
    <w:p w14:paraId="0E2709E7" w14:textId="5D2BFDEB" w:rsidR="00C50A3C" w:rsidRPr="00E80327" w:rsidRDefault="004233B1" w:rsidP="00FF40A7">
      <w:pPr>
        <w:rPr>
          <w:color w:val="000000" w:themeColor="text1"/>
        </w:rPr>
      </w:pPr>
      <w:proofErr w:type="spellStart"/>
      <w:r w:rsidRPr="00E80327">
        <w:rPr>
          <w:rFonts w:eastAsiaTheme="minorHAnsi"/>
          <w:color w:val="000000" w:themeColor="text1"/>
          <w:lang w:bidi="th-TH"/>
        </w:rPr>
        <w:t>Clasen</w:t>
      </w:r>
      <w:proofErr w:type="spellEnd"/>
      <w:r w:rsidRPr="00E80327">
        <w:rPr>
          <w:rFonts w:eastAsiaTheme="minorHAnsi"/>
          <w:color w:val="000000" w:themeColor="text1"/>
          <w:lang w:bidi="th-TH"/>
        </w:rPr>
        <w:t xml:space="preserve">, K. N., </w:t>
      </w:r>
      <w:proofErr w:type="spellStart"/>
      <w:r w:rsidRPr="00E80327">
        <w:rPr>
          <w:rFonts w:eastAsiaTheme="minorHAnsi"/>
          <w:color w:val="000000" w:themeColor="text1"/>
          <w:lang w:bidi="th-TH"/>
        </w:rPr>
        <w:t>Hackel</w:t>
      </w:r>
      <w:proofErr w:type="spellEnd"/>
      <w:r w:rsidRPr="00E80327">
        <w:rPr>
          <w:rFonts w:eastAsiaTheme="minorHAnsi"/>
          <w:color w:val="000000" w:themeColor="text1"/>
          <w:lang w:bidi="th-TH"/>
        </w:rPr>
        <w:t xml:space="preserve">, L., </w:t>
      </w:r>
      <w:proofErr w:type="spellStart"/>
      <w:r w:rsidRPr="00E80327">
        <w:rPr>
          <w:rFonts w:eastAsiaTheme="minorHAnsi"/>
          <w:color w:val="000000" w:themeColor="text1"/>
          <w:lang w:bidi="th-TH"/>
        </w:rPr>
        <w:t>Burgert</w:t>
      </w:r>
      <w:proofErr w:type="spellEnd"/>
      <w:r w:rsidRPr="00E80327">
        <w:rPr>
          <w:rFonts w:eastAsiaTheme="minorHAnsi"/>
          <w:color w:val="000000" w:themeColor="text1"/>
          <w:lang w:bidi="th-TH"/>
        </w:rPr>
        <w:t xml:space="preserve">, T., Sumbul, G., Demir, B., &amp; </w:t>
      </w:r>
      <w:proofErr w:type="spellStart"/>
      <w:r w:rsidRPr="00E80327">
        <w:rPr>
          <w:rFonts w:eastAsiaTheme="minorHAnsi"/>
          <w:color w:val="000000" w:themeColor="text1"/>
          <w:lang w:bidi="th-TH"/>
        </w:rPr>
        <w:t>Markl</w:t>
      </w:r>
      <w:proofErr w:type="spellEnd"/>
      <w:r w:rsidRPr="00E80327">
        <w:rPr>
          <w:rFonts w:eastAsiaTheme="minorHAnsi"/>
          <w:color w:val="000000" w:themeColor="text1"/>
          <w:lang w:bidi="th-TH"/>
        </w:rPr>
        <w:t xml:space="preserve">, V. (2025). </w:t>
      </w:r>
      <w:proofErr w:type="spellStart"/>
      <w:r w:rsidRPr="00E80327">
        <w:rPr>
          <w:rFonts w:eastAsiaTheme="minorHAnsi"/>
          <w:i/>
          <w:iCs/>
          <w:color w:val="000000" w:themeColor="text1"/>
          <w:lang w:bidi="th-TH"/>
        </w:rPr>
        <w:t>reBEN</w:t>
      </w:r>
      <w:proofErr w:type="spellEnd"/>
      <w:r w:rsidRPr="00E80327">
        <w:rPr>
          <w:rFonts w:eastAsiaTheme="minorHAnsi"/>
          <w:i/>
          <w:iCs/>
          <w:color w:val="000000" w:themeColor="text1"/>
          <w:lang w:bidi="th-TH"/>
        </w:rPr>
        <w:t xml:space="preserve">: Refined </w:t>
      </w:r>
      <w:r>
        <w:rPr>
          <w:rFonts w:eastAsiaTheme="minorHAnsi"/>
          <w:i/>
          <w:iCs/>
          <w:color w:val="000000" w:themeColor="text1"/>
          <w:lang w:bidi="th-TH"/>
        </w:rPr>
        <w:tab/>
      </w:r>
      <w:proofErr w:type="spellStart"/>
      <w:r w:rsidRPr="00E80327">
        <w:rPr>
          <w:rFonts w:eastAsiaTheme="minorHAnsi"/>
          <w:i/>
          <w:iCs/>
          <w:color w:val="000000" w:themeColor="text1"/>
          <w:lang w:bidi="th-TH"/>
        </w:rPr>
        <w:t>BigEarthNet</w:t>
      </w:r>
      <w:proofErr w:type="spellEnd"/>
      <w:r w:rsidRPr="00E80327">
        <w:rPr>
          <w:rFonts w:eastAsiaTheme="minorHAnsi"/>
          <w:i/>
          <w:iCs/>
          <w:color w:val="000000" w:themeColor="text1"/>
          <w:lang w:bidi="th-TH"/>
        </w:rPr>
        <w:t xml:space="preserve"> Dataset for Remote Sensing Image Analysis</w:t>
      </w:r>
      <w:r w:rsidRPr="00E80327">
        <w:rPr>
          <w:rFonts w:eastAsiaTheme="minorHAnsi"/>
          <w:color w:val="000000" w:themeColor="text1"/>
          <w:lang w:bidi="th-TH"/>
        </w:rPr>
        <w:t xml:space="preserve">. In </w:t>
      </w:r>
      <w:r w:rsidRPr="00E80327">
        <w:rPr>
          <w:rFonts w:eastAsiaTheme="minorHAnsi"/>
          <w:i/>
          <w:iCs/>
          <w:color w:val="000000" w:themeColor="text1"/>
          <w:lang w:bidi="th-TH"/>
        </w:rPr>
        <w:t xml:space="preserve">IEEE International </w:t>
      </w:r>
      <w:r>
        <w:rPr>
          <w:rFonts w:eastAsiaTheme="minorHAnsi"/>
          <w:i/>
          <w:iCs/>
          <w:color w:val="000000" w:themeColor="text1"/>
          <w:lang w:bidi="th-TH"/>
        </w:rPr>
        <w:tab/>
      </w:r>
      <w:r w:rsidRPr="00E80327">
        <w:rPr>
          <w:rFonts w:eastAsiaTheme="minorHAnsi"/>
          <w:i/>
          <w:iCs/>
          <w:color w:val="000000" w:themeColor="text1"/>
          <w:lang w:bidi="th-TH"/>
        </w:rPr>
        <w:t>Geoscience and Remote Sensing Symposium (IGARSS)</w:t>
      </w:r>
      <w:r w:rsidRPr="00E80327">
        <w:rPr>
          <w:rFonts w:eastAsiaTheme="minorHAnsi"/>
          <w:color w:val="000000" w:themeColor="text1"/>
          <w:lang w:bidi="th-TH"/>
        </w:rPr>
        <w:t>.</w:t>
      </w:r>
      <w:r w:rsidR="00C50A3C" w:rsidRPr="00E80327">
        <w:rPr>
          <w:color w:val="000000" w:themeColor="text1"/>
        </w:rPr>
        <w:fldChar w:fldCharType="begin"/>
      </w:r>
      <w:r w:rsidR="00C50A3C" w:rsidRPr="00E80327">
        <w:rPr>
          <w:color w:val="000000" w:themeColor="text1"/>
        </w:rPr>
        <w:instrText xml:space="preserve"> ADDIN ZOTERO_BIBL {"uncited":[],"omitted":[],"custom":[]} CSL_BIBLIOGRAPHY </w:instrText>
      </w:r>
      <w:r w:rsidR="00C50A3C" w:rsidRPr="00E80327">
        <w:rPr>
          <w:color w:val="000000" w:themeColor="text1"/>
        </w:rPr>
        <w:fldChar w:fldCharType="separate"/>
      </w:r>
    </w:p>
    <w:p w14:paraId="3B17A5EE" w14:textId="0021536C" w:rsidR="00C803A5" w:rsidRPr="00E80327" w:rsidRDefault="00C803A5" w:rsidP="00ED63BE">
      <w:pPr>
        <w:rPr>
          <w:color w:val="000000" w:themeColor="text1"/>
        </w:rPr>
      </w:pPr>
      <w:r w:rsidRPr="00E80327">
        <w:rPr>
          <w:color w:val="000000" w:themeColor="text1"/>
        </w:rPr>
        <w:t xml:space="preserve">Cloudian. (n.d.). </w:t>
      </w:r>
      <w:r w:rsidRPr="00E80327">
        <w:rPr>
          <w:rFonts w:eastAsiaTheme="majorEastAsia"/>
          <w:i/>
          <w:color w:val="000000" w:themeColor="text1"/>
        </w:rPr>
        <w:t>S3 Storage: How it Works, Use Cases and Tutorial</w:t>
      </w:r>
      <w:r w:rsidRPr="00E80327">
        <w:rPr>
          <w:color w:val="000000" w:themeColor="text1"/>
        </w:rPr>
        <w:t xml:space="preserve">. Cloudian Blog. Retrieved </w:t>
      </w:r>
      <w:r w:rsidRPr="00E80327">
        <w:rPr>
          <w:color w:val="000000" w:themeColor="text1"/>
        </w:rPr>
        <w:tab/>
        <w:t xml:space="preserve">November 16, 2025, from </w:t>
      </w:r>
      <w:hyperlink r:id="rId32" w:tgtFrame="_new" w:history="1">
        <w:r w:rsidRPr="00E80327">
          <w:rPr>
            <w:rStyle w:val="Hyperlink"/>
            <w:rFonts w:eastAsiaTheme="majorEastAsia"/>
            <w:color w:val="000000" w:themeColor="text1"/>
          </w:rPr>
          <w:t>https://cloudian.com/blog/s3-storage-behind-the-scenes/</w:t>
        </w:r>
      </w:hyperlink>
    </w:p>
    <w:p w14:paraId="38AA30E3" w14:textId="77777777" w:rsidR="00C50A3C" w:rsidRPr="00E80327" w:rsidRDefault="00C50A3C" w:rsidP="00ED63BE">
      <w:pPr>
        <w:pStyle w:val="Bibliography"/>
        <w:spacing w:line="276" w:lineRule="auto"/>
        <w:rPr>
          <w:rFonts w:eastAsiaTheme="minorEastAsia"/>
          <w:color w:val="000000" w:themeColor="text1"/>
          <w:lang w:val="en-GB" w:bidi="th-TH"/>
        </w:rPr>
      </w:pPr>
      <w:r w:rsidRPr="00E80327">
        <w:rPr>
          <w:rFonts w:eastAsiaTheme="minorEastAsia"/>
          <w:color w:val="000000" w:themeColor="text1"/>
          <w:lang w:val="en-GB" w:bidi="th-TH"/>
        </w:rPr>
        <w:t xml:space="preserve">Polak, A. (2023). </w:t>
      </w:r>
      <w:r w:rsidRPr="00E80327">
        <w:rPr>
          <w:rFonts w:eastAsiaTheme="minorEastAsia"/>
          <w:i/>
          <w:iCs/>
          <w:color w:val="000000" w:themeColor="text1"/>
          <w:lang w:val="en-GB" w:bidi="th-TH"/>
        </w:rPr>
        <w:t>Scaling machine learning with Spark: Distributed ML with MLlib, TensorFlow, and PyTorch</w:t>
      </w:r>
      <w:r w:rsidRPr="00E80327">
        <w:rPr>
          <w:rFonts w:eastAsiaTheme="minorEastAsia"/>
          <w:color w:val="000000" w:themeColor="text1"/>
          <w:lang w:val="en-GB" w:bidi="th-TH"/>
        </w:rPr>
        <w:t>. O’Reilly.</w:t>
      </w:r>
    </w:p>
    <w:p w14:paraId="15479AB9" w14:textId="2AEA79D9" w:rsidR="00E80327" w:rsidRPr="004233B1" w:rsidRDefault="004233B1" w:rsidP="009A45A6">
      <w:pPr>
        <w:rPr>
          <w:color w:val="000000" w:themeColor="text1"/>
          <w:lang w:val="en-GB"/>
        </w:rPr>
      </w:pPr>
      <w:proofErr w:type="spellStart"/>
      <w:r w:rsidRPr="00E80327">
        <w:rPr>
          <w:rStyle w:val="Hyperlink"/>
          <w:color w:val="000000" w:themeColor="text1"/>
          <w:u w:val="none"/>
          <w:lang w:val="en-GB"/>
        </w:rPr>
        <w:t>Ronneberger</w:t>
      </w:r>
      <w:proofErr w:type="spellEnd"/>
      <w:r w:rsidRPr="00E80327">
        <w:rPr>
          <w:rStyle w:val="Hyperlink"/>
          <w:color w:val="000000" w:themeColor="text1"/>
          <w:u w:val="none"/>
          <w:lang w:val="en-GB"/>
        </w:rPr>
        <w:t xml:space="preserve">, O., Fischer, P., &amp; </w:t>
      </w:r>
      <w:proofErr w:type="spellStart"/>
      <w:r w:rsidRPr="00E80327">
        <w:rPr>
          <w:rStyle w:val="Hyperlink"/>
          <w:color w:val="000000" w:themeColor="text1"/>
          <w:u w:val="none"/>
          <w:lang w:val="en-GB"/>
        </w:rPr>
        <w:t>Brox</w:t>
      </w:r>
      <w:proofErr w:type="spellEnd"/>
      <w:r w:rsidRPr="00E80327">
        <w:rPr>
          <w:rStyle w:val="Hyperlink"/>
          <w:color w:val="000000" w:themeColor="text1"/>
          <w:u w:val="none"/>
          <w:lang w:val="en-GB"/>
        </w:rPr>
        <w:t xml:space="preserve">, T. (2015). </w:t>
      </w:r>
      <w:r w:rsidRPr="00E80327">
        <w:rPr>
          <w:rStyle w:val="Hyperlink"/>
          <w:i/>
          <w:iCs/>
          <w:color w:val="000000" w:themeColor="text1"/>
          <w:u w:val="none"/>
          <w:lang w:val="en-GB"/>
        </w:rPr>
        <w:t xml:space="preserve">U-Net: Convolutional networks for biomedical </w:t>
      </w:r>
      <w:r>
        <w:rPr>
          <w:rStyle w:val="Hyperlink"/>
          <w:i/>
          <w:iCs/>
          <w:color w:val="000000" w:themeColor="text1"/>
          <w:u w:val="none"/>
          <w:lang w:val="en-GB"/>
        </w:rPr>
        <w:tab/>
      </w:r>
      <w:r w:rsidRPr="00E80327">
        <w:rPr>
          <w:rStyle w:val="Hyperlink"/>
          <w:i/>
          <w:iCs/>
          <w:color w:val="000000" w:themeColor="text1"/>
          <w:u w:val="none"/>
          <w:lang w:val="en-GB"/>
        </w:rPr>
        <w:t>image segmentation.</w:t>
      </w:r>
      <w:r w:rsidRPr="00E80327">
        <w:rPr>
          <w:rStyle w:val="Hyperlink"/>
          <w:color w:val="000000" w:themeColor="text1"/>
          <w:u w:val="none"/>
          <w:lang w:val="en-GB"/>
        </w:rPr>
        <w:t xml:space="preserve"> </w:t>
      </w:r>
      <w:proofErr w:type="spellStart"/>
      <w:r w:rsidRPr="00E80327">
        <w:rPr>
          <w:rStyle w:val="Hyperlink"/>
          <w:color w:val="000000" w:themeColor="text1"/>
          <w:u w:val="none"/>
          <w:lang w:val="en-GB"/>
        </w:rPr>
        <w:t>arXiv</w:t>
      </w:r>
      <w:proofErr w:type="spellEnd"/>
      <w:r w:rsidRPr="00E80327">
        <w:rPr>
          <w:rStyle w:val="Hyperlink"/>
          <w:color w:val="000000" w:themeColor="text1"/>
          <w:u w:val="none"/>
          <w:lang w:val="en-GB"/>
        </w:rPr>
        <w:t>. https://arxiv.org/abs/1505.04597</w:t>
      </w:r>
    </w:p>
    <w:p w14:paraId="2C97F6B5" w14:textId="1578152C" w:rsidR="3EFA0C09" w:rsidRPr="004233B1" w:rsidRDefault="00E80327" w:rsidP="3EFA0C09">
      <w:pPr>
        <w:rPr>
          <w:rFonts w:eastAsiaTheme="minorHAnsi"/>
          <w:color w:val="000000" w:themeColor="text1"/>
          <w:lang w:val="en-GB" w:bidi="th-TH"/>
        </w:rPr>
      </w:pPr>
      <w:r w:rsidRPr="00E80327">
        <w:rPr>
          <w:rFonts w:eastAsiaTheme="minorHAnsi"/>
          <w:color w:val="000000" w:themeColor="text1"/>
          <w:lang w:bidi="th-TH"/>
        </w:rPr>
        <w:t xml:space="preserve">Uber ATG. (2019). </w:t>
      </w:r>
      <w:proofErr w:type="spellStart"/>
      <w:r w:rsidRPr="00E80327">
        <w:rPr>
          <w:rFonts w:eastAsiaTheme="minorHAnsi"/>
          <w:i/>
          <w:iCs/>
          <w:color w:val="000000" w:themeColor="text1"/>
          <w:lang w:bidi="th-TH"/>
        </w:rPr>
        <w:t>Petastorm</w:t>
      </w:r>
      <w:proofErr w:type="spellEnd"/>
      <w:r w:rsidRPr="00E80327">
        <w:rPr>
          <w:rFonts w:eastAsiaTheme="minorHAnsi"/>
          <w:i/>
          <w:iCs/>
          <w:color w:val="000000" w:themeColor="text1"/>
          <w:lang w:bidi="th-TH"/>
        </w:rPr>
        <w:t>: Efficient data access for deep learning from Parquet datasets</w:t>
      </w:r>
      <w:r w:rsidRPr="00E80327">
        <w:rPr>
          <w:rFonts w:eastAsiaTheme="minorHAnsi"/>
          <w:color w:val="000000" w:themeColor="text1"/>
          <w:lang w:bidi="th-TH"/>
        </w:rPr>
        <w:t xml:space="preserve"> </w:t>
      </w:r>
      <w:r w:rsidR="004233B1">
        <w:rPr>
          <w:rFonts w:eastAsiaTheme="minorHAnsi"/>
          <w:color w:val="000000" w:themeColor="text1"/>
          <w:lang w:bidi="th-TH"/>
        </w:rPr>
        <w:tab/>
      </w:r>
      <w:r w:rsidRPr="00E80327">
        <w:rPr>
          <w:rFonts w:eastAsiaTheme="minorHAnsi"/>
          <w:color w:val="000000" w:themeColor="text1"/>
          <w:lang w:bidi="th-TH"/>
        </w:rPr>
        <w:t xml:space="preserve">[Computer software]. GitHub. </w:t>
      </w:r>
      <w:hyperlink r:id="rId33" w:tgtFrame="_new" w:history="1">
        <w:r w:rsidRPr="00E80327">
          <w:rPr>
            <w:rStyle w:val="Hyperlink"/>
            <w:rFonts w:eastAsiaTheme="minorHAnsi"/>
            <w:color w:val="000000" w:themeColor="text1"/>
            <w:lang w:bidi="th-TH"/>
          </w:rPr>
          <w:t>https://github.com/uber/petastorm</w:t>
        </w:r>
      </w:hyperlink>
    </w:p>
    <w:p w14:paraId="07B490B1" w14:textId="2E265196" w:rsidR="3EFA0C09" w:rsidRPr="00E80327" w:rsidRDefault="3EFA0C09" w:rsidP="3EFA0C09">
      <w:pPr>
        <w:rPr>
          <w:color w:val="000000" w:themeColor="text1"/>
          <w:lang w:val="en-GB"/>
        </w:rPr>
      </w:pPr>
    </w:p>
    <w:p w14:paraId="2B11D572" w14:textId="728721BB" w:rsidR="00C33CAE" w:rsidRPr="00852C00" w:rsidRDefault="00C50A3C" w:rsidP="00ED63BE">
      <w:r w:rsidRPr="00E80327">
        <w:rPr>
          <w:color w:val="000000" w:themeColor="text1"/>
        </w:rPr>
        <w:fldChar w:fldCharType="end"/>
      </w:r>
      <w:r w:rsidR="00C33CAE" w:rsidRPr="00852C00">
        <w:rPr>
          <w:b/>
          <w:bCs/>
        </w:rPr>
        <w:t>AI Disclaimer:</w:t>
      </w:r>
      <w:r w:rsidR="00C33CAE" w:rsidRPr="00852C00">
        <w:t xml:space="preserve"> </w:t>
      </w:r>
      <w:r w:rsidR="00841100" w:rsidRPr="00852C00">
        <w:t>Used for rephrasing and rewording some sentences to enhance clarity and conciseness.</w:t>
      </w:r>
      <w:r w:rsidR="00276EBD" w:rsidRPr="00852C00">
        <w:br/>
      </w:r>
    </w:p>
    <w:p w14:paraId="21A5521F" w14:textId="32B029F2" w:rsidR="00276EBD" w:rsidRPr="00852C00" w:rsidRDefault="00276EBD" w:rsidP="00ED63BE"/>
    <w:sectPr w:rsidR="00276EBD" w:rsidRPr="00852C00" w:rsidSect="002D684D">
      <w:headerReference w:type="first" r:id="rId34"/>
      <w:pgSz w:w="11906" w:h="16838"/>
      <w:pgMar w:top="1440" w:right="1134" w:bottom="1134"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B84F59" w14:textId="77777777" w:rsidR="00CC569B" w:rsidRDefault="00CC569B" w:rsidP="005B3480">
      <w:pPr>
        <w:spacing w:line="240" w:lineRule="auto"/>
      </w:pPr>
      <w:r>
        <w:separator/>
      </w:r>
    </w:p>
  </w:endnote>
  <w:endnote w:type="continuationSeparator" w:id="0">
    <w:p w14:paraId="1329E4DB" w14:textId="77777777" w:rsidR="00CC569B" w:rsidRDefault="00CC569B" w:rsidP="005B3480">
      <w:pPr>
        <w:spacing w:line="240" w:lineRule="auto"/>
      </w:pPr>
      <w:r>
        <w:continuationSeparator/>
      </w:r>
    </w:p>
  </w:endnote>
  <w:endnote w:type="continuationNotice" w:id="1">
    <w:p w14:paraId="50EF670E" w14:textId="77777777" w:rsidR="00CC569B" w:rsidRDefault="00CC569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6003320"/>
      <w:docPartObj>
        <w:docPartGallery w:val="Page Numbers (Bottom of Page)"/>
        <w:docPartUnique/>
      </w:docPartObj>
    </w:sdtPr>
    <w:sdtContent>
      <w:p w14:paraId="729B4B50" w14:textId="3C935614" w:rsidR="00EF1647" w:rsidRDefault="00EF164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B1292EC" w14:textId="77777777" w:rsidR="009D62F9" w:rsidRDefault="009D62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14453672"/>
      <w:docPartObj>
        <w:docPartGallery w:val="Page Numbers (Bottom of Page)"/>
        <w:docPartUnique/>
      </w:docPartObj>
    </w:sdtPr>
    <w:sdtContent>
      <w:p w14:paraId="24179802" w14:textId="2F8171DE" w:rsidR="00EF1647" w:rsidRDefault="00EF164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tbl>
    <w:tblPr>
      <w:tblW w:w="0" w:type="auto"/>
      <w:tblLayout w:type="fixed"/>
      <w:tblLook w:val="06A0" w:firstRow="1" w:lastRow="0" w:firstColumn="1" w:lastColumn="0" w:noHBand="1" w:noVBand="1"/>
    </w:tblPr>
    <w:tblGrid>
      <w:gridCol w:w="3005"/>
      <w:gridCol w:w="3005"/>
      <w:gridCol w:w="3005"/>
    </w:tblGrid>
    <w:tr w:rsidR="37A0C5FC" w14:paraId="1DA97C01" w14:textId="77777777" w:rsidTr="37A0C5FC">
      <w:trPr>
        <w:trHeight w:val="300"/>
      </w:trPr>
      <w:tc>
        <w:tcPr>
          <w:tcW w:w="3005" w:type="dxa"/>
        </w:tcPr>
        <w:p w14:paraId="03F1CEB2" w14:textId="4AC97F31" w:rsidR="37A0C5FC" w:rsidRDefault="37A0C5FC" w:rsidP="00EF1647">
          <w:pPr>
            <w:pStyle w:val="Header"/>
            <w:ind w:right="360"/>
          </w:pPr>
        </w:p>
      </w:tc>
      <w:tc>
        <w:tcPr>
          <w:tcW w:w="3005" w:type="dxa"/>
        </w:tcPr>
        <w:p w14:paraId="34A6D95C" w14:textId="5FAA3A38" w:rsidR="37A0C5FC" w:rsidRDefault="37A0C5FC" w:rsidP="002B2179">
          <w:pPr>
            <w:pStyle w:val="Header"/>
          </w:pPr>
        </w:p>
      </w:tc>
      <w:tc>
        <w:tcPr>
          <w:tcW w:w="3005" w:type="dxa"/>
        </w:tcPr>
        <w:p w14:paraId="0C5C0567" w14:textId="45E3ACE3" w:rsidR="37A0C5FC" w:rsidRDefault="37A0C5FC" w:rsidP="002B2179">
          <w:pPr>
            <w:pStyle w:val="Header"/>
          </w:pPr>
        </w:p>
      </w:tc>
    </w:tr>
  </w:tbl>
  <w:p w14:paraId="3B0DFFFA" w14:textId="015577F9" w:rsidR="002A1CFC" w:rsidRDefault="002A1CFC" w:rsidP="002B21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C0A153" w14:textId="77777777" w:rsidR="0072209A" w:rsidRDefault="0072209A" w:rsidP="0072209A">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1982463"/>
      <w:docPartObj>
        <w:docPartGallery w:val="Page Numbers (Bottom of Page)"/>
        <w:docPartUnique/>
      </w:docPartObj>
    </w:sdtPr>
    <w:sdtContent>
      <w:p w14:paraId="4A0E279A" w14:textId="77777777" w:rsidR="00085DE7" w:rsidRDefault="00085DE7" w:rsidP="00800C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1C122D8B" w14:textId="77777777" w:rsidR="00085DE7" w:rsidRDefault="00085DE7" w:rsidP="007220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019AF4" w14:textId="77777777" w:rsidR="00CC569B" w:rsidRDefault="00CC569B" w:rsidP="005B3480">
      <w:pPr>
        <w:spacing w:line="240" w:lineRule="auto"/>
      </w:pPr>
      <w:r>
        <w:separator/>
      </w:r>
    </w:p>
  </w:footnote>
  <w:footnote w:type="continuationSeparator" w:id="0">
    <w:p w14:paraId="60271C51" w14:textId="77777777" w:rsidR="00CC569B" w:rsidRDefault="00CC569B" w:rsidP="005B3480">
      <w:pPr>
        <w:spacing w:line="240" w:lineRule="auto"/>
      </w:pPr>
      <w:r>
        <w:continuationSeparator/>
      </w:r>
    </w:p>
  </w:footnote>
  <w:footnote w:type="continuationNotice" w:id="1">
    <w:p w14:paraId="6EF0FB25" w14:textId="77777777" w:rsidR="00CC569B" w:rsidRDefault="00CC569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37A0C5FC" w14:paraId="08A8411F" w14:textId="77777777" w:rsidTr="37A0C5FC">
      <w:trPr>
        <w:trHeight w:val="300"/>
      </w:trPr>
      <w:tc>
        <w:tcPr>
          <w:tcW w:w="3005" w:type="dxa"/>
        </w:tcPr>
        <w:p w14:paraId="13D999F5" w14:textId="22B6A9BD" w:rsidR="37A0C5FC" w:rsidRDefault="37A0C5FC" w:rsidP="002B2179">
          <w:pPr>
            <w:pStyle w:val="Header"/>
          </w:pPr>
        </w:p>
      </w:tc>
      <w:tc>
        <w:tcPr>
          <w:tcW w:w="3005" w:type="dxa"/>
        </w:tcPr>
        <w:p w14:paraId="482471A1" w14:textId="37DD7794" w:rsidR="37A0C5FC" w:rsidRDefault="37A0C5FC" w:rsidP="002B2179">
          <w:pPr>
            <w:pStyle w:val="Header"/>
          </w:pPr>
        </w:p>
      </w:tc>
      <w:tc>
        <w:tcPr>
          <w:tcW w:w="3005" w:type="dxa"/>
        </w:tcPr>
        <w:p w14:paraId="714B3CA2" w14:textId="5F248B92" w:rsidR="37A0C5FC" w:rsidRDefault="37A0C5FC" w:rsidP="002B2179">
          <w:pPr>
            <w:pStyle w:val="Header"/>
          </w:pPr>
        </w:p>
      </w:tc>
    </w:tr>
  </w:tbl>
  <w:p w14:paraId="2A027D1E" w14:textId="38EF1CD8" w:rsidR="002A1CFC" w:rsidRDefault="002A1CFC" w:rsidP="002B21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6A0" w:firstRow="1" w:lastRow="0" w:firstColumn="1" w:lastColumn="0" w:noHBand="1" w:noVBand="1"/>
    </w:tblPr>
    <w:tblGrid>
      <w:gridCol w:w="3110"/>
      <w:gridCol w:w="3110"/>
      <w:gridCol w:w="3110"/>
    </w:tblGrid>
    <w:tr w:rsidR="293D2478" w14:paraId="0FB96549" w14:textId="77777777" w:rsidTr="293D2478">
      <w:trPr>
        <w:trHeight w:val="300"/>
      </w:trPr>
      <w:tc>
        <w:tcPr>
          <w:tcW w:w="3110" w:type="dxa"/>
        </w:tcPr>
        <w:p w14:paraId="4A97B5D1" w14:textId="65255140" w:rsidR="293D2478" w:rsidRDefault="293D2478" w:rsidP="293D2478">
          <w:pPr>
            <w:pStyle w:val="Header"/>
            <w:ind w:left="-115"/>
            <w:jc w:val="left"/>
          </w:pPr>
        </w:p>
      </w:tc>
      <w:tc>
        <w:tcPr>
          <w:tcW w:w="3110" w:type="dxa"/>
        </w:tcPr>
        <w:p w14:paraId="45AF59EC" w14:textId="6EEE6CF7" w:rsidR="293D2478" w:rsidRDefault="293D2478" w:rsidP="293D2478">
          <w:pPr>
            <w:pStyle w:val="Header"/>
            <w:jc w:val="center"/>
          </w:pPr>
        </w:p>
      </w:tc>
      <w:tc>
        <w:tcPr>
          <w:tcW w:w="3110" w:type="dxa"/>
        </w:tcPr>
        <w:p w14:paraId="2A086C63" w14:textId="71816C5C" w:rsidR="293D2478" w:rsidRDefault="293D2478" w:rsidP="293D2478">
          <w:pPr>
            <w:pStyle w:val="Header"/>
            <w:ind w:right="-115"/>
            <w:jc w:val="right"/>
          </w:pPr>
        </w:p>
      </w:tc>
    </w:tr>
  </w:tbl>
  <w:p w14:paraId="46272CF1" w14:textId="7EE2EAEE" w:rsidR="00B2225C" w:rsidRDefault="00B222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6A0" w:firstRow="1" w:lastRow="0" w:firstColumn="1" w:lastColumn="0" w:noHBand="1" w:noVBand="1"/>
    </w:tblPr>
    <w:tblGrid>
      <w:gridCol w:w="3110"/>
      <w:gridCol w:w="3110"/>
      <w:gridCol w:w="3110"/>
    </w:tblGrid>
    <w:tr w:rsidR="293D2478" w14:paraId="58009086" w14:textId="77777777" w:rsidTr="293D2478">
      <w:trPr>
        <w:trHeight w:val="300"/>
      </w:trPr>
      <w:tc>
        <w:tcPr>
          <w:tcW w:w="3110" w:type="dxa"/>
        </w:tcPr>
        <w:p w14:paraId="5E667EC4" w14:textId="4E59DC90" w:rsidR="293D2478" w:rsidRDefault="293D2478" w:rsidP="293D2478">
          <w:pPr>
            <w:pStyle w:val="Header"/>
            <w:ind w:left="-115"/>
            <w:jc w:val="left"/>
          </w:pPr>
        </w:p>
      </w:tc>
      <w:tc>
        <w:tcPr>
          <w:tcW w:w="3110" w:type="dxa"/>
        </w:tcPr>
        <w:p w14:paraId="1720837F" w14:textId="39BCF191" w:rsidR="293D2478" w:rsidRDefault="293D2478" w:rsidP="293D2478">
          <w:pPr>
            <w:pStyle w:val="Header"/>
            <w:jc w:val="center"/>
          </w:pPr>
        </w:p>
      </w:tc>
      <w:tc>
        <w:tcPr>
          <w:tcW w:w="3110" w:type="dxa"/>
        </w:tcPr>
        <w:p w14:paraId="78E15E07" w14:textId="2FD3902B" w:rsidR="293D2478" w:rsidRDefault="293D2478" w:rsidP="293D2478">
          <w:pPr>
            <w:pStyle w:val="Header"/>
            <w:ind w:right="-115"/>
            <w:jc w:val="right"/>
          </w:pPr>
        </w:p>
      </w:tc>
    </w:tr>
  </w:tbl>
  <w:p w14:paraId="134137E2" w14:textId="7DAEA345" w:rsidR="00B2225C" w:rsidRDefault="00B2225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6A0" w:firstRow="1" w:lastRow="0" w:firstColumn="1" w:lastColumn="0" w:noHBand="1" w:noVBand="1"/>
    </w:tblPr>
    <w:tblGrid>
      <w:gridCol w:w="3110"/>
      <w:gridCol w:w="3110"/>
      <w:gridCol w:w="3110"/>
    </w:tblGrid>
    <w:tr w:rsidR="293D2478" w14:paraId="7C9BC05B" w14:textId="77777777" w:rsidTr="293D2478">
      <w:trPr>
        <w:trHeight w:val="300"/>
      </w:trPr>
      <w:tc>
        <w:tcPr>
          <w:tcW w:w="3110" w:type="dxa"/>
        </w:tcPr>
        <w:p w14:paraId="32700AC4" w14:textId="4CFA5C04" w:rsidR="293D2478" w:rsidRDefault="293D2478" w:rsidP="293D2478">
          <w:pPr>
            <w:pStyle w:val="Header"/>
            <w:ind w:left="-115"/>
            <w:jc w:val="left"/>
          </w:pPr>
        </w:p>
      </w:tc>
      <w:tc>
        <w:tcPr>
          <w:tcW w:w="3110" w:type="dxa"/>
        </w:tcPr>
        <w:p w14:paraId="10097007" w14:textId="3E4000E3" w:rsidR="293D2478" w:rsidRDefault="293D2478" w:rsidP="293D2478">
          <w:pPr>
            <w:pStyle w:val="Header"/>
            <w:jc w:val="center"/>
          </w:pPr>
        </w:p>
      </w:tc>
      <w:tc>
        <w:tcPr>
          <w:tcW w:w="3110" w:type="dxa"/>
        </w:tcPr>
        <w:p w14:paraId="149946C4" w14:textId="61D44F7C" w:rsidR="293D2478" w:rsidRDefault="293D2478" w:rsidP="293D2478">
          <w:pPr>
            <w:pStyle w:val="Header"/>
            <w:ind w:right="-115"/>
            <w:jc w:val="right"/>
          </w:pPr>
        </w:p>
      </w:tc>
    </w:tr>
  </w:tbl>
  <w:p w14:paraId="436545D4" w14:textId="78C6B4E6" w:rsidR="00B2225C" w:rsidRDefault="00B222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F64D7"/>
    <w:multiLevelType w:val="multilevel"/>
    <w:tmpl w:val="A83A4E5E"/>
    <w:styleLink w:val="CurrentList7"/>
    <w:lvl w:ilvl="0">
      <w:start w:val="1"/>
      <w:numFmt w:val="decimal"/>
      <w:lvlText w:val="%1."/>
      <w:lvlJc w:val="left"/>
      <w:pPr>
        <w:ind w:left="0" w:hanging="360"/>
      </w:pPr>
      <w:rPr>
        <w:rFonts w:hint="default"/>
      </w:rPr>
    </w:lvl>
    <w:lvl w:ilvl="1">
      <w:start w:val="1"/>
      <w:numFmt w:val="decimal"/>
      <w:lvlText w:val="%11.%2."/>
      <w:lvlJc w:val="left"/>
      <w:pPr>
        <w:ind w:left="432" w:hanging="432"/>
      </w:pPr>
      <w:rPr>
        <w:rFonts w:hint="default"/>
        <w:sz w:val="26"/>
        <w:szCs w:val="26"/>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1" w15:restartNumberingAfterBreak="0">
    <w:nsid w:val="0D202765"/>
    <w:multiLevelType w:val="multilevel"/>
    <w:tmpl w:val="23E46204"/>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23658CF"/>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30F51F7"/>
    <w:multiLevelType w:val="hybridMultilevel"/>
    <w:tmpl w:val="429CB588"/>
    <w:lvl w:ilvl="0" w:tplc="0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1A3B0854"/>
    <w:multiLevelType w:val="multilevel"/>
    <w:tmpl w:val="0809001F"/>
    <w:styleLink w:val="111111"/>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D4741C6"/>
    <w:multiLevelType w:val="multilevel"/>
    <w:tmpl w:val="5F6E9AF8"/>
    <w:styleLink w:val="CurrentList2"/>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19972D1"/>
    <w:multiLevelType w:val="multilevel"/>
    <w:tmpl w:val="B1FE0816"/>
    <w:styleLink w:val="CurrentList3"/>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372D7734"/>
    <w:multiLevelType w:val="multilevel"/>
    <w:tmpl w:val="3E349E34"/>
    <w:styleLink w:val="CurrentList9"/>
    <w:lvl w:ilvl="0">
      <w:start w:val="1"/>
      <w:numFmt w:val="decimal"/>
      <w:lvlText w:val="%1."/>
      <w:lvlJc w:val="left"/>
      <w:pPr>
        <w:ind w:left="0" w:hanging="360"/>
      </w:pPr>
      <w:rPr>
        <w:rFonts w:hint="default"/>
      </w:rPr>
    </w:lvl>
    <w:lvl w:ilvl="1">
      <w:start w:val="1"/>
      <w:numFmt w:val="decimal"/>
      <w:lvlText w:val="%1.%2."/>
      <w:lvlJc w:val="left"/>
      <w:pPr>
        <w:ind w:left="432" w:hanging="432"/>
      </w:pPr>
      <w:rPr>
        <w:rFonts w:hint="default"/>
        <w:sz w:val="26"/>
        <w:szCs w:val="26"/>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8" w15:restartNumberingAfterBreak="0">
    <w:nsid w:val="386A08FB"/>
    <w:multiLevelType w:val="multilevel"/>
    <w:tmpl w:val="757A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B65B3B"/>
    <w:multiLevelType w:val="hybridMultilevel"/>
    <w:tmpl w:val="942CBF50"/>
    <w:lvl w:ilvl="0" w:tplc="04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31F4CF6"/>
    <w:multiLevelType w:val="multilevel"/>
    <w:tmpl w:val="0809001F"/>
    <w:numStyleLink w:val="111111"/>
  </w:abstractNum>
  <w:abstractNum w:abstractNumId="11" w15:restartNumberingAfterBreak="0">
    <w:nsid w:val="49E83D3C"/>
    <w:multiLevelType w:val="hybridMultilevel"/>
    <w:tmpl w:val="9320DF2C"/>
    <w:lvl w:ilvl="0" w:tplc="1530434A">
      <w:start w:val="1"/>
      <w:numFmt w:val="bullet"/>
      <w:lvlText w:val=""/>
      <w:lvlJc w:val="left"/>
      <w:pPr>
        <w:ind w:left="720" w:hanging="360"/>
      </w:pPr>
      <w:rPr>
        <w:rFonts w:ascii="Symbol" w:hAnsi="Symbol" w:hint="default"/>
      </w:rPr>
    </w:lvl>
    <w:lvl w:ilvl="1" w:tplc="EA2C5A1A">
      <w:start w:val="1"/>
      <w:numFmt w:val="bullet"/>
      <w:lvlText w:val="o"/>
      <w:lvlJc w:val="left"/>
      <w:pPr>
        <w:ind w:left="1440" w:hanging="360"/>
      </w:pPr>
      <w:rPr>
        <w:rFonts w:ascii="Courier New" w:hAnsi="Courier New" w:hint="default"/>
      </w:rPr>
    </w:lvl>
    <w:lvl w:ilvl="2" w:tplc="1D6C0BB8">
      <w:start w:val="1"/>
      <w:numFmt w:val="bullet"/>
      <w:lvlText w:val=""/>
      <w:lvlJc w:val="left"/>
      <w:pPr>
        <w:ind w:left="2160" w:hanging="360"/>
      </w:pPr>
      <w:rPr>
        <w:rFonts w:ascii="Wingdings" w:hAnsi="Wingdings" w:hint="default"/>
      </w:rPr>
    </w:lvl>
    <w:lvl w:ilvl="3" w:tplc="0B203AE4">
      <w:start w:val="1"/>
      <w:numFmt w:val="bullet"/>
      <w:lvlText w:val=""/>
      <w:lvlJc w:val="left"/>
      <w:pPr>
        <w:ind w:left="2880" w:hanging="360"/>
      </w:pPr>
      <w:rPr>
        <w:rFonts w:ascii="Symbol" w:hAnsi="Symbol" w:hint="default"/>
      </w:rPr>
    </w:lvl>
    <w:lvl w:ilvl="4" w:tplc="AA366C78">
      <w:start w:val="1"/>
      <w:numFmt w:val="bullet"/>
      <w:lvlText w:val="o"/>
      <w:lvlJc w:val="left"/>
      <w:pPr>
        <w:ind w:left="3600" w:hanging="360"/>
      </w:pPr>
      <w:rPr>
        <w:rFonts w:ascii="Courier New" w:hAnsi="Courier New" w:hint="default"/>
      </w:rPr>
    </w:lvl>
    <w:lvl w:ilvl="5" w:tplc="D7D25616">
      <w:start w:val="1"/>
      <w:numFmt w:val="bullet"/>
      <w:lvlText w:val=""/>
      <w:lvlJc w:val="left"/>
      <w:pPr>
        <w:ind w:left="4320" w:hanging="360"/>
      </w:pPr>
      <w:rPr>
        <w:rFonts w:ascii="Wingdings" w:hAnsi="Wingdings" w:hint="default"/>
      </w:rPr>
    </w:lvl>
    <w:lvl w:ilvl="6" w:tplc="2218426A">
      <w:start w:val="1"/>
      <w:numFmt w:val="bullet"/>
      <w:lvlText w:val=""/>
      <w:lvlJc w:val="left"/>
      <w:pPr>
        <w:ind w:left="5040" w:hanging="360"/>
      </w:pPr>
      <w:rPr>
        <w:rFonts w:ascii="Symbol" w:hAnsi="Symbol" w:hint="default"/>
      </w:rPr>
    </w:lvl>
    <w:lvl w:ilvl="7" w:tplc="449CAAD8">
      <w:start w:val="1"/>
      <w:numFmt w:val="bullet"/>
      <w:lvlText w:val="o"/>
      <w:lvlJc w:val="left"/>
      <w:pPr>
        <w:ind w:left="5760" w:hanging="360"/>
      </w:pPr>
      <w:rPr>
        <w:rFonts w:ascii="Courier New" w:hAnsi="Courier New" w:hint="default"/>
      </w:rPr>
    </w:lvl>
    <w:lvl w:ilvl="8" w:tplc="BCB891A4">
      <w:start w:val="1"/>
      <w:numFmt w:val="bullet"/>
      <w:lvlText w:val=""/>
      <w:lvlJc w:val="left"/>
      <w:pPr>
        <w:ind w:left="6480" w:hanging="360"/>
      </w:pPr>
      <w:rPr>
        <w:rFonts w:ascii="Wingdings" w:hAnsi="Wingdings" w:hint="default"/>
      </w:rPr>
    </w:lvl>
  </w:abstractNum>
  <w:abstractNum w:abstractNumId="12" w15:restartNumberingAfterBreak="0">
    <w:nsid w:val="4C687694"/>
    <w:multiLevelType w:val="multilevel"/>
    <w:tmpl w:val="5D26FD72"/>
    <w:styleLink w:val="CurrentList5"/>
    <w:lvl w:ilvl="0">
      <w:start w:val="1"/>
      <w:numFmt w:val="decimal"/>
      <w:lvlText w:val="%1."/>
      <w:lvlJc w:val="left"/>
      <w:pPr>
        <w:ind w:left="0" w:hanging="360"/>
      </w:pPr>
      <w:rPr>
        <w:rFonts w:hint="default"/>
      </w:rPr>
    </w:lvl>
    <w:lvl w:ilvl="1">
      <w:start w:val="1"/>
      <w:numFmt w:val="decimal"/>
      <w:lvlText w:val="%1.%2."/>
      <w:lvlJc w:val="left"/>
      <w:pPr>
        <w:ind w:left="432" w:hanging="432"/>
      </w:pPr>
      <w:rPr>
        <w:rFonts w:hint="default"/>
        <w:sz w:val="26"/>
        <w:szCs w:val="26"/>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13" w15:restartNumberingAfterBreak="0">
    <w:nsid w:val="4DDA62BE"/>
    <w:multiLevelType w:val="multilevel"/>
    <w:tmpl w:val="0C3EE802"/>
    <w:styleLink w:val="CurrentList6"/>
    <w:lvl w:ilvl="0">
      <w:start w:val="1"/>
      <w:numFmt w:val="decimal"/>
      <w:lvlText w:val="%1."/>
      <w:lvlJc w:val="left"/>
      <w:pPr>
        <w:ind w:left="0" w:hanging="360"/>
      </w:pPr>
      <w:rPr>
        <w:rFonts w:hint="default"/>
      </w:rPr>
    </w:lvl>
    <w:lvl w:ilvl="1">
      <w:start w:val="1"/>
      <w:numFmt w:val="decimal"/>
      <w:lvlText w:val="3.%2."/>
      <w:lvlJc w:val="left"/>
      <w:pPr>
        <w:ind w:left="432" w:hanging="432"/>
      </w:pPr>
      <w:rPr>
        <w:rFonts w:hint="default"/>
        <w:sz w:val="26"/>
        <w:szCs w:val="26"/>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14" w15:restartNumberingAfterBreak="0">
    <w:nsid w:val="65A234FA"/>
    <w:multiLevelType w:val="hybridMultilevel"/>
    <w:tmpl w:val="F7FE752E"/>
    <w:lvl w:ilvl="0" w:tplc="C72EE8E8">
      <w:start w:val="1"/>
      <w:numFmt w:val="lowerLetter"/>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84EE85E"/>
    <w:multiLevelType w:val="hybridMultilevel"/>
    <w:tmpl w:val="7534F124"/>
    <w:lvl w:ilvl="0" w:tplc="9EF0D308">
      <w:start w:val="1"/>
      <w:numFmt w:val="bullet"/>
      <w:lvlText w:val="-"/>
      <w:lvlJc w:val="left"/>
      <w:pPr>
        <w:ind w:left="720" w:hanging="360"/>
      </w:pPr>
      <w:rPr>
        <w:rFonts w:ascii="Aptos" w:hAnsi="Aptos" w:hint="default"/>
      </w:rPr>
    </w:lvl>
    <w:lvl w:ilvl="1" w:tplc="626E7B14">
      <w:start w:val="1"/>
      <w:numFmt w:val="bullet"/>
      <w:lvlText w:val="o"/>
      <w:lvlJc w:val="left"/>
      <w:pPr>
        <w:ind w:left="1440" w:hanging="360"/>
      </w:pPr>
      <w:rPr>
        <w:rFonts w:ascii="Courier New" w:hAnsi="Courier New" w:hint="default"/>
      </w:rPr>
    </w:lvl>
    <w:lvl w:ilvl="2" w:tplc="3EDCDD3E">
      <w:start w:val="1"/>
      <w:numFmt w:val="bullet"/>
      <w:lvlText w:val=""/>
      <w:lvlJc w:val="left"/>
      <w:pPr>
        <w:ind w:left="2160" w:hanging="360"/>
      </w:pPr>
      <w:rPr>
        <w:rFonts w:ascii="Wingdings" w:hAnsi="Wingdings" w:hint="default"/>
      </w:rPr>
    </w:lvl>
    <w:lvl w:ilvl="3" w:tplc="1E88D202">
      <w:start w:val="1"/>
      <w:numFmt w:val="bullet"/>
      <w:lvlText w:val=""/>
      <w:lvlJc w:val="left"/>
      <w:pPr>
        <w:ind w:left="2880" w:hanging="360"/>
      </w:pPr>
      <w:rPr>
        <w:rFonts w:ascii="Symbol" w:hAnsi="Symbol" w:hint="default"/>
      </w:rPr>
    </w:lvl>
    <w:lvl w:ilvl="4" w:tplc="173A948C">
      <w:start w:val="1"/>
      <w:numFmt w:val="bullet"/>
      <w:lvlText w:val="o"/>
      <w:lvlJc w:val="left"/>
      <w:pPr>
        <w:ind w:left="3600" w:hanging="360"/>
      </w:pPr>
      <w:rPr>
        <w:rFonts w:ascii="Courier New" w:hAnsi="Courier New" w:hint="default"/>
      </w:rPr>
    </w:lvl>
    <w:lvl w:ilvl="5" w:tplc="536CCD06">
      <w:start w:val="1"/>
      <w:numFmt w:val="bullet"/>
      <w:lvlText w:val=""/>
      <w:lvlJc w:val="left"/>
      <w:pPr>
        <w:ind w:left="4320" w:hanging="360"/>
      </w:pPr>
      <w:rPr>
        <w:rFonts w:ascii="Wingdings" w:hAnsi="Wingdings" w:hint="default"/>
      </w:rPr>
    </w:lvl>
    <w:lvl w:ilvl="6" w:tplc="E3C6D438">
      <w:start w:val="1"/>
      <w:numFmt w:val="bullet"/>
      <w:lvlText w:val=""/>
      <w:lvlJc w:val="left"/>
      <w:pPr>
        <w:ind w:left="5040" w:hanging="360"/>
      </w:pPr>
      <w:rPr>
        <w:rFonts w:ascii="Symbol" w:hAnsi="Symbol" w:hint="default"/>
      </w:rPr>
    </w:lvl>
    <w:lvl w:ilvl="7" w:tplc="0936B68E">
      <w:start w:val="1"/>
      <w:numFmt w:val="bullet"/>
      <w:lvlText w:val="o"/>
      <w:lvlJc w:val="left"/>
      <w:pPr>
        <w:ind w:left="5760" w:hanging="360"/>
      </w:pPr>
      <w:rPr>
        <w:rFonts w:ascii="Courier New" w:hAnsi="Courier New" w:hint="default"/>
      </w:rPr>
    </w:lvl>
    <w:lvl w:ilvl="8" w:tplc="16CAA5D4">
      <w:start w:val="1"/>
      <w:numFmt w:val="bullet"/>
      <w:lvlText w:val=""/>
      <w:lvlJc w:val="left"/>
      <w:pPr>
        <w:ind w:left="6480" w:hanging="360"/>
      </w:pPr>
      <w:rPr>
        <w:rFonts w:ascii="Wingdings" w:hAnsi="Wingdings" w:hint="default"/>
      </w:rPr>
    </w:lvl>
  </w:abstractNum>
  <w:abstractNum w:abstractNumId="16" w15:restartNumberingAfterBreak="0">
    <w:nsid w:val="7A2A7550"/>
    <w:multiLevelType w:val="hybridMultilevel"/>
    <w:tmpl w:val="CE66D334"/>
    <w:lvl w:ilvl="0" w:tplc="BFE8D622">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B153187"/>
    <w:multiLevelType w:val="multilevel"/>
    <w:tmpl w:val="2852376A"/>
    <w:styleLink w:val="CurrentList4"/>
    <w:lvl w:ilvl="0">
      <w:start w:val="1"/>
      <w:numFmt w:val="decimal"/>
      <w:lvlText w:val="%1"/>
      <w:lvlJc w:val="left"/>
      <w:pPr>
        <w:ind w:left="432" w:hanging="432"/>
      </w:pPr>
      <w:rPr>
        <w:rFonts w:hint="default"/>
      </w:rPr>
    </w:lvl>
    <w:lvl w:ilvl="1">
      <w:start w:val="1"/>
      <w:numFmt w:val="decimal"/>
      <w:lvlText w:val="%1.%2"/>
      <w:lvlJc w:val="left"/>
      <w:pPr>
        <w:ind w:left="1002" w:hanging="576"/>
      </w:pPr>
      <w:rPr>
        <w:rFonts w:hint="default"/>
        <w:sz w:val="26"/>
        <w:szCs w:val="26"/>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7F5D5C20"/>
    <w:multiLevelType w:val="multilevel"/>
    <w:tmpl w:val="43126FB2"/>
    <w:styleLink w:val="CurrentList8"/>
    <w:lvl w:ilvl="0">
      <w:start w:val="1"/>
      <w:numFmt w:val="decimal"/>
      <w:lvlText w:val="%1."/>
      <w:lvlJc w:val="left"/>
      <w:pPr>
        <w:ind w:left="0" w:hanging="360"/>
      </w:pPr>
      <w:rPr>
        <w:rFonts w:hint="default"/>
      </w:rPr>
    </w:lvl>
    <w:lvl w:ilvl="1">
      <w:start w:val="1"/>
      <w:numFmt w:val="decimal"/>
      <w:lvlText w:val="%1.%2."/>
      <w:lvlJc w:val="left"/>
      <w:pPr>
        <w:ind w:left="432" w:hanging="432"/>
      </w:pPr>
      <w:rPr>
        <w:rFonts w:hint="default"/>
        <w:sz w:val="26"/>
        <w:szCs w:val="26"/>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num w:numId="1" w16cid:durableId="606742155">
    <w:abstractNumId w:val="14"/>
  </w:num>
  <w:num w:numId="2" w16cid:durableId="257714203">
    <w:abstractNumId w:val="1"/>
  </w:num>
  <w:num w:numId="3" w16cid:durableId="187565602">
    <w:abstractNumId w:val="16"/>
  </w:num>
  <w:num w:numId="4" w16cid:durableId="198904986">
    <w:abstractNumId w:val="5"/>
  </w:num>
  <w:num w:numId="5" w16cid:durableId="242640845">
    <w:abstractNumId w:val="6"/>
  </w:num>
  <w:num w:numId="6" w16cid:durableId="939141887">
    <w:abstractNumId w:val="15"/>
  </w:num>
  <w:num w:numId="7" w16cid:durableId="1490095153">
    <w:abstractNumId w:val="11"/>
  </w:num>
  <w:num w:numId="8" w16cid:durableId="2110658946">
    <w:abstractNumId w:val="9"/>
  </w:num>
  <w:num w:numId="9" w16cid:durableId="699935743">
    <w:abstractNumId w:val="2"/>
  </w:num>
  <w:num w:numId="10" w16cid:durableId="930044734">
    <w:abstractNumId w:val="4"/>
  </w:num>
  <w:num w:numId="11" w16cid:durableId="2012029345">
    <w:abstractNumId w:val="10"/>
  </w:num>
  <w:num w:numId="12" w16cid:durableId="1429229384">
    <w:abstractNumId w:val="17"/>
  </w:num>
  <w:num w:numId="13" w16cid:durableId="1432162195">
    <w:abstractNumId w:val="12"/>
  </w:num>
  <w:num w:numId="14" w16cid:durableId="1527864166">
    <w:abstractNumId w:val="13"/>
  </w:num>
  <w:num w:numId="15" w16cid:durableId="1482454838">
    <w:abstractNumId w:val="0"/>
  </w:num>
  <w:num w:numId="16" w16cid:durableId="52897653">
    <w:abstractNumId w:val="18"/>
  </w:num>
  <w:num w:numId="17" w16cid:durableId="1426196517">
    <w:abstractNumId w:val="7"/>
  </w:num>
  <w:num w:numId="18" w16cid:durableId="685785646">
    <w:abstractNumId w:val="3"/>
  </w:num>
  <w:num w:numId="19" w16cid:durableId="339895866">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6"/>
  <w:proofState w:spelling="clean"/>
  <w:defaultTabStop w:val="720"/>
  <w:characterSpacingControl w:val="doNotCompres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5B9"/>
    <w:rsid w:val="00001D46"/>
    <w:rsid w:val="00002ADC"/>
    <w:rsid w:val="000032EA"/>
    <w:rsid w:val="00003AE8"/>
    <w:rsid w:val="00003F29"/>
    <w:rsid w:val="00004120"/>
    <w:rsid w:val="000045F2"/>
    <w:rsid w:val="00004C5B"/>
    <w:rsid w:val="00005640"/>
    <w:rsid w:val="00005919"/>
    <w:rsid w:val="00005D0D"/>
    <w:rsid w:val="00006240"/>
    <w:rsid w:val="00006874"/>
    <w:rsid w:val="000068BF"/>
    <w:rsid w:val="000073C0"/>
    <w:rsid w:val="00007882"/>
    <w:rsid w:val="00007D22"/>
    <w:rsid w:val="00010404"/>
    <w:rsid w:val="00010B1A"/>
    <w:rsid w:val="0001199B"/>
    <w:rsid w:val="00012A19"/>
    <w:rsid w:val="000133AA"/>
    <w:rsid w:val="000135B4"/>
    <w:rsid w:val="00013A2D"/>
    <w:rsid w:val="00013C1A"/>
    <w:rsid w:val="0001438E"/>
    <w:rsid w:val="000146BD"/>
    <w:rsid w:val="00015548"/>
    <w:rsid w:val="00015BF9"/>
    <w:rsid w:val="00015C18"/>
    <w:rsid w:val="00016E2E"/>
    <w:rsid w:val="00016E41"/>
    <w:rsid w:val="000174F6"/>
    <w:rsid w:val="00017CBE"/>
    <w:rsid w:val="00020BA1"/>
    <w:rsid w:val="00021303"/>
    <w:rsid w:val="00021A1D"/>
    <w:rsid w:val="00021F19"/>
    <w:rsid w:val="00021F4D"/>
    <w:rsid w:val="0002228A"/>
    <w:rsid w:val="00022324"/>
    <w:rsid w:val="00022A03"/>
    <w:rsid w:val="00022F41"/>
    <w:rsid w:val="00023ABB"/>
    <w:rsid w:val="00024A7A"/>
    <w:rsid w:val="00024F87"/>
    <w:rsid w:val="0002542C"/>
    <w:rsid w:val="00025BC9"/>
    <w:rsid w:val="00025D9E"/>
    <w:rsid w:val="00025EA1"/>
    <w:rsid w:val="00026C90"/>
    <w:rsid w:val="00026D8C"/>
    <w:rsid w:val="00026DE7"/>
    <w:rsid w:val="00027EB4"/>
    <w:rsid w:val="000301A9"/>
    <w:rsid w:val="000315BF"/>
    <w:rsid w:val="00031713"/>
    <w:rsid w:val="000319C5"/>
    <w:rsid w:val="00031EC4"/>
    <w:rsid w:val="00031EDF"/>
    <w:rsid w:val="0003225A"/>
    <w:rsid w:val="0003252D"/>
    <w:rsid w:val="000329B5"/>
    <w:rsid w:val="00033975"/>
    <w:rsid w:val="00033C75"/>
    <w:rsid w:val="00033D4E"/>
    <w:rsid w:val="0003409A"/>
    <w:rsid w:val="000354E0"/>
    <w:rsid w:val="00035771"/>
    <w:rsid w:val="00036870"/>
    <w:rsid w:val="0004037F"/>
    <w:rsid w:val="00041037"/>
    <w:rsid w:val="00041943"/>
    <w:rsid w:val="0004198A"/>
    <w:rsid w:val="00041ECA"/>
    <w:rsid w:val="00042132"/>
    <w:rsid w:val="0004250E"/>
    <w:rsid w:val="000427DB"/>
    <w:rsid w:val="0004364E"/>
    <w:rsid w:val="00043DA9"/>
    <w:rsid w:val="00043E3D"/>
    <w:rsid w:val="0004495B"/>
    <w:rsid w:val="00044EAD"/>
    <w:rsid w:val="00045D38"/>
    <w:rsid w:val="00046082"/>
    <w:rsid w:val="000461E8"/>
    <w:rsid w:val="00046F16"/>
    <w:rsid w:val="000474C4"/>
    <w:rsid w:val="00050E41"/>
    <w:rsid w:val="00051980"/>
    <w:rsid w:val="00051CBD"/>
    <w:rsid w:val="000537D0"/>
    <w:rsid w:val="00053CB6"/>
    <w:rsid w:val="00054080"/>
    <w:rsid w:val="0005474B"/>
    <w:rsid w:val="00054C2E"/>
    <w:rsid w:val="00054D05"/>
    <w:rsid w:val="000552FD"/>
    <w:rsid w:val="00055ECB"/>
    <w:rsid w:val="00056DB2"/>
    <w:rsid w:val="00056FAE"/>
    <w:rsid w:val="00057D8E"/>
    <w:rsid w:val="00060A52"/>
    <w:rsid w:val="00060E5E"/>
    <w:rsid w:val="000619B4"/>
    <w:rsid w:val="00061D3D"/>
    <w:rsid w:val="00062677"/>
    <w:rsid w:val="00062A65"/>
    <w:rsid w:val="00062AAF"/>
    <w:rsid w:val="00063C9B"/>
    <w:rsid w:val="00065D41"/>
    <w:rsid w:val="000662AE"/>
    <w:rsid w:val="00066465"/>
    <w:rsid w:val="0006652C"/>
    <w:rsid w:val="000667D3"/>
    <w:rsid w:val="00066C72"/>
    <w:rsid w:val="00066C75"/>
    <w:rsid w:val="00067409"/>
    <w:rsid w:val="0006759B"/>
    <w:rsid w:val="00067907"/>
    <w:rsid w:val="000701D6"/>
    <w:rsid w:val="00070791"/>
    <w:rsid w:val="00073034"/>
    <w:rsid w:val="00073628"/>
    <w:rsid w:val="00073D67"/>
    <w:rsid w:val="00074E66"/>
    <w:rsid w:val="000751EF"/>
    <w:rsid w:val="00075891"/>
    <w:rsid w:val="000765A5"/>
    <w:rsid w:val="00076645"/>
    <w:rsid w:val="00076678"/>
    <w:rsid w:val="000766E7"/>
    <w:rsid w:val="000776EB"/>
    <w:rsid w:val="00077900"/>
    <w:rsid w:val="0008038F"/>
    <w:rsid w:val="000804B0"/>
    <w:rsid w:val="00080706"/>
    <w:rsid w:val="0008101F"/>
    <w:rsid w:val="0008110A"/>
    <w:rsid w:val="00081A7E"/>
    <w:rsid w:val="00081B18"/>
    <w:rsid w:val="000829BF"/>
    <w:rsid w:val="00082DD0"/>
    <w:rsid w:val="000836B0"/>
    <w:rsid w:val="00083E6E"/>
    <w:rsid w:val="0008493E"/>
    <w:rsid w:val="0008538D"/>
    <w:rsid w:val="00085DE7"/>
    <w:rsid w:val="000869E1"/>
    <w:rsid w:val="000877AC"/>
    <w:rsid w:val="00087A98"/>
    <w:rsid w:val="00087D99"/>
    <w:rsid w:val="000905C9"/>
    <w:rsid w:val="00090AEC"/>
    <w:rsid w:val="000916C2"/>
    <w:rsid w:val="00091BC6"/>
    <w:rsid w:val="000921C8"/>
    <w:rsid w:val="000924D9"/>
    <w:rsid w:val="00092722"/>
    <w:rsid w:val="00092FFC"/>
    <w:rsid w:val="00093450"/>
    <w:rsid w:val="000936D4"/>
    <w:rsid w:val="00093A7A"/>
    <w:rsid w:val="00095E23"/>
    <w:rsid w:val="00095E3E"/>
    <w:rsid w:val="000964A1"/>
    <w:rsid w:val="00097383"/>
    <w:rsid w:val="00097608"/>
    <w:rsid w:val="00097720"/>
    <w:rsid w:val="00097EA7"/>
    <w:rsid w:val="000A0460"/>
    <w:rsid w:val="000A0786"/>
    <w:rsid w:val="000A103B"/>
    <w:rsid w:val="000A14F8"/>
    <w:rsid w:val="000A17EC"/>
    <w:rsid w:val="000A2545"/>
    <w:rsid w:val="000A2704"/>
    <w:rsid w:val="000A2CF0"/>
    <w:rsid w:val="000A34F6"/>
    <w:rsid w:val="000A4CE7"/>
    <w:rsid w:val="000A5897"/>
    <w:rsid w:val="000A5B75"/>
    <w:rsid w:val="000A6650"/>
    <w:rsid w:val="000A67D0"/>
    <w:rsid w:val="000A69A4"/>
    <w:rsid w:val="000A6F2A"/>
    <w:rsid w:val="000A7701"/>
    <w:rsid w:val="000A7D70"/>
    <w:rsid w:val="000B0B97"/>
    <w:rsid w:val="000B10BA"/>
    <w:rsid w:val="000B147B"/>
    <w:rsid w:val="000B1705"/>
    <w:rsid w:val="000B1FD4"/>
    <w:rsid w:val="000B205A"/>
    <w:rsid w:val="000B2680"/>
    <w:rsid w:val="000B3816"/>
    <w:rsid w:val="000B4B0D"/>
    <w:rsid w:val="000B5F1B"/>
    <w:rsid w:val="000B5F85"/>
    <w:rsid w:val="000B639F"/>
    <w:rsid w:val="000B798D"/>
    <w:rsid w:val="000C066F"/>
    <w:rsid w:val="000C11CD"/>
    <w:rsid w:val="000C194B"/>
    <w:rsid w:val="000C3F65"/>
    <w:rsid w:val="000C4147"/>
    <w:rsid w:val="000C4CA2"/>
    <w:rsid w:val="000C4EB7"/>
    <w:rsid w:val="000C52EF"/>
    <w:rsid w:val="000C69B8"/>
    <w:rsid w:val="000C69EA"/>
    <w:rsid w:val="000C6BFC"/>
    <w:rsid w:val="000C6C4D"/>
    <w:rsid w:val="000C7584"/>
    <w:rsid w:val="000C7839"/>
    <w:rsid w:val="000C7E91"/>
    <w:rsid w:val="000D00DA"/>
    <w:rsid w:val="000D0453"/>
    <w:rsid w:val="000D059E"/>
    <w:rsid w:val="000D0B04"/>
    <w:rsid w:val="000D1219"/>
    <w:rsid w:val="000D1A63"/>
    <w:rsid w:val="000D1CB7"/>
    <w:rsid w:val="000D1EC6"/>
    <w:rsid w:val="000D27CA"/>
    <w:rsid w:val="000D2E48"/>
    <w:rsid w:val="000D3AC3"/>
    <w:rsid w:val="000D3BA1"/>
    <w:rsid w:val="000D3D46"/>
    <w:rsid w:val="000D4129"/>
    <w:rsid w:val="000D42DB"/>
    <w:rsid w:val="000D4933"/>
    <w:rsid w:val="000D51CB"/>
    <w:rsid w:val="000D5EF7"/>
    <w:rsid w:val="000D6486"/>
    <w:rsid w:val="000D7374"/>
    <w:rsid w:val="000D7B0E"/>
    <w:rsid w:val="000D7F53"/>
    <w:rsid w:val="000E0801"/>
    <w:rsid w:val="000E0CAC"/>
    <w:rsid w:val="000E13DD"/>
    <w:rsid w:val="000E1786"/>
    <w:rsid w:val="000E1903"/>
    <w:rsid w:val="000E3024"/>
    <w:rsid w:val="000E325F"/>
    <w:rsid w:val="000E3325"/>
    <w:rsid w:val="000E35D9"/>
    <w:rsid w:val="000E37DA"/>
    <w:rsid w:val="000E3BED"/>
    <w:rsid w:val="000E3F76"/>
    <w:rsid w:val="000E45B9"/>
    <w:rsid w:val="000E467B"/>
    <w:rsid w:val="000E56AA"/>
    <w:rsid w:val="000E5DFD"/>
    <w:rsid w:val="000E6A40"/>
    <w:rsid w:val="000E7184"/>
    <w:rsid w:val="000E71C9"/>
    <w:rsid w:val="000F0011"/>
    <w:rsid w:val="000F0223"/>
    <w:rsid w:val="000F05DE"/>
    <w:rsid w:val="000F0B03"/>
    <w:rsid w:val="000F106D"/>
    <w:rsid w:val="000F1966"/>
    <w:rsid w:val="000F28AE"/>
    <w:rsid w:val="000F3666"/>
    <w:rsid w:val="000F3A25"/>
    <w:rsid w:val="000F3E72"/>
    <w:rsid w:val="000F556B"/>
    <w:rsid w:val="000F6FF5"/>
    <w:rsid w:val="000F775D"/>
    <w:rsid w:val="001001AC"/>
    <w:rsid w:val="001005BA"/>
    <w:rsid w:val="001012F3"/>
    <w:rsid w:val="00101CF9"/>
    <w:rsid w:val="00102AFD"/>
    <w:rsid w:val="00102B68"/>
    <w:rsid w:val="00102BA9"/>
    <w:rsid w:val="00102C89"/>
    <w:rsid w:val="00102E92"/>
    <w:rsid w:val="001033C4"/>
    <w:rsid w:val="00103EE7"/>
    <w:rsid w:val="00104B87"/>
    <w:rsid w:val="00105915"/>
    <w:rsid w:val="001064DB"/>
    <w:rsid w:val="00106934"/>
    <w:rsid w:val="00107DAC"/>
    <w:rsid w:val="001104E1"/>
    <w:rsid w:val="001108A2"/>
    <w:rsid w:val="001113EA"/>
    <w:rsid w:val="0011145A"/>
    <w:rsid w:val="0011152E"/>
    <w:rsid w:val="00111AD4"/>
    <w:rsid w:val="00111B44"/>
    <w:rsid w:val="00112B32"/>
    <w:rsid w:val="001165EA"/>
    <w:rsid w:val="0011672F"/>
    <w:rsid w:val="00116BD5"/>
    <w:rsid w:val="00116C2A"/>
    <w:rsid w:val="00117AC5"/>
    <w:rsid w:val="00117AF6"/>
    <w:rsid w:val="00117EDC"/>
    <w:rsid w:val="00120E0E"/>
    <w:rsid w:val="0012122A"/>
    <w:rsid w:val="00122DEC"/>
    <w:rsid w:val="0012318C"/>
    <w:rsid w:val="00123B8F"/>
    <w:rsid w:val="001240E8"/>
    <w:rsid w:val="00124BBE"/>
    <w:rsid w:val="00124D50"/>
    <w:rsid w:val="00125307"/>
    <w:rsid w:val="00125470"/>
    <w:rsid w:val="001257A8"/>
    <w:rsid w:val="00126100"/>
    <w:rsid w:val="00126E34"/>
    <w:rsid w:val="00127790"/>
    <w:rsid w:val="001302DF"/>
    <w:rsid w:val="00131469"/>
    <w:rsid w:val="00131B58"/>
    <w:rsid w:val="00132284"/>
    <w:rsid w:val="00132300"/>
    <w:rsid w:val="0013373C"/>
    <w:rsid w:val="00135372"/>
    <w:rsid w:val="001353DF"/>
    <w:rsid w:val="00135899"/>
    <w:rsid w:val="00135F34"/>
    <w:rsid w:val="001369BC"/>
    <w:rsid w:val="00136D4F"/>
    <w:rsid w:val="001406E9"/>
    <w:rsid w:val="001407C3"/>
    <w:rsid w:val="00140BB8"/>
    <w:rsid w:val="00140FEF"/>
    <w:rsid w:val="00141814"/>
    <w:rsid w:val="00141F57"/>
    <w:rsid w:val="00142219"/>
    <w:rsid w:val="0014257E"/>
    <w:rsid w:val="001425E2"/>
    <w:rsid w:val="00142D5C"/>
    <w:rsid w:val="00142E70"/>
    <w:rsid w:val="00143765"/>
    <w:rsid w:val="0014380D"/>
    <w:rsid w:val="00143B29"/>
    <w:rsid w:val="00145889"/>
    <w:rsid w:val="0014619C"/>
    <w:rsid w:val="001464B9"/>
    <w:rsid w:val="001467C1"/>
    <w:rsid w:val="00146C98"/>
    <w:rsid w:val="00146E48"/>
    <w:rsid w:val="00147135"/>
    <w:rsid w:val="0014784E"/>
    <w:rsid w:val="00150156"/>
    <w:rsid w:val="00150182"/>
    <w:rsid w:val="001508FB"/>
    <w:rsid w:val="00151B0C"/>
    <w:rsid w:val="00151D56"/>
    <w:rsid w:val="00152318"/>
    <w:rsid w:val="001529A8"/>
    <w:rsid w:val="00153532"/>
    <w:rsid w:val="00154936"/>
    <w:rsid w:val="00154AAD"/>
    <w:rsid w:val="00154ECD"/>
    <w:rsid w:val="00155364"/>
    <w:rsid w:val="001553BC"/>
    <w:rsid w:val="0015639E"/>
    <w:rsid w:val="001570CF"/>
    <w:rsid w:val="00157EE6"/>
    <w:rsid w:val="00160186"/>
    <w:rsid w:val="001601DE"/>
    <w:rsid w:val="001606DC"/>
    <w:rsid w:val="001610DF"/>
    <w:rsid w:val="001613E5"/>
    <w:rsid w:val="00161BAA"/>
    <w:rsid w:val="00162083"/>
    <w:rsid w:val="00162DA3"/>
    <w:rsid w:val="00163E7F"/>
    <w:rsid w:val="00163FB8"/>
    <w:rsid w:val="00164247"/>
    <w:rsid w:val="00164D2A"/>
    <w:rsid w:val="00165A74"/>
    <w:rsid w:val="0016690D"/>
    <w:rsid w:val="00167585"/>
    <w:rsid w:val="00171FEA"/>
    <w:rsid w:val="00172516"/>
    <w:rsid w:val="00172AB0"/>
    <w:rsid w:val="001731D8"/>
    <w:rsid w:val="00174266"/>
    <w:rsid w:val="0017486F"/>
    <w:rsid w:val="001749F8"/>
    <w:rsid w:val="00175232"/>
    <w:rsid w:val="0017571C"/>
    <w:rsid w:val="001764E5"/>
    <w:rsid w:val="00176B5A"/>
    <w:rsid w:val="00177573"/>
    <w:rsid w:val="00177BEB"/>
    <w:rsid w:val="00180CDF"/>
    <w:rsid w:val="00180D8F"/>
    <w:rsid w:val="001817F4"/>
    <w:rsid w:val="001818C3"/>
    <w:rsid w:val="00182D66"/>
    <w:rsid w:val="001833FC"/>
    <w:rsid w:val="00183FD4"/>
    <w:rsid w:val="0018463A"/>
    <w:rsid w:val="0018476F"/>
    <w:rsid w:val="00184E65"/>
    <w:rsid w:val="00184EEE"/>
    <w:rsid w:val="00185D08"/>
    <w:rsid w:val="001874BD"/>
    <w:rsid w:val="00187AD0"/>
    <w:rsid w:val="0019020D"/>
    <w:rsid w:val="001910D9"/>
    <w:rsid w:val="001918B7"/>
    <w:rsid w:val="001918E5"/>
    <w:rsid w:val="00192041"/>
    <w:rsid w:val="00192098"/>
    <w:rsid w:val="00192705"/>
    <w:rsid w:val="00193575"/>
    <w:rsid w:val="00193973"/>
    <w:rsid w:val="001950C8"/>
    <w:rsid w:val="0019557E"/>
    <w:rsid w:val="001966F8"/>
    <w:rsid w:val="0019673E"/>
    <w:rsid w:val="00196C75"/>
    <w:rsid w:val="0019726A"/>
    <w:rsid w:val="001972A6"/>
    <w:rsid w:val="001976CC"/>
    <w:rsid w:val="0019775B"/>
    <w:rsid w:val="00197A96"/>
    <w:rsid w:val="00197BCB"/>
    <w:rsid w:val="00197C31"/>
    <w:rsid w:val="001A04A2"/>
    <w:rsid w:val="001A0983"/>
    <w:rsid w:val="001A09CD"/>
    <w:rsid w:val="001A112C"/>
    <w:rsid w:val="001A2142"/>
    <w:rsid w:val="001A21D6"/>
    <w:rsid w:val="001A2646"/>
    <w:rsid w:val="001A2E77"/>
    <w:rsid w:val="001A3042"/>
    <w:rsid w:val="001A5ABA"/>
    <w:rsid w:val="001A6982"/>
    <w:rsid w:val="001A7F1C"/>
    <w:rsid w:val="001B039B"/>
    <w:rsid w:val="001B0681"/>
    <w:rsid w:val="001B100E"/>
    <w:rsid w:val="001B1567"/>
    <w:rsid w:val="001B23EF"/>
    <w:rsid w:val="001B2550"/>
    <w:rsid w:val="001B44AC"/>
    <w:rsid w:val="001B4FA1"/>
    <w:rsid w:val="001B6D81"/>
    <w:rsid w:val="001B7052"/>
    <w:rsid w:val="001B7AF8"/>
    <w:rsid w:val="001B7B2D"/>
    <w:rsid w:val="001C080C"/>
    <w:rsid w:val="001C14A8"/>
    <w:rsid w:val="001C23C9"/>
    <w:rsid w:val="001C246A"/>
    <w:rsid w:val="001C2DC8"/>
    <w:rsid w:val="001C2E64"/>
    <w:rsid w:val="001C3E03"/>
    <w:rsid w:val="001C3E22"/>
    <w:rsid w:val="001C3FC8"/>
    <w:rsid w:val="001C79BA"/>
    <w:rsid w:val="001C79FE"/>
    <w:rsid w:val="001C7B8D"/>
    <w:rsid w:val="001C7D6A"/>
    <w:rsid w:val="001D013A"/>
    <w:rsid w:val="001D0471"/>
    <w:rsid w:val="001D0630"/>
    <w:rsid w:val="001D1D7C"/>
    <w:rsid w:val="001D2C06"/>
    <w:rsid w:val="001D320E"/>
    <w:rsid w:val="001D3305"/>
    <w:rsid w:val="001D3A99"/>
    <w:rsid w:val="001D3F82"/>
    <w:rsid w:val="001D4DB5"/>
    <w:rsid w:val="001D5524"/>
    <w:rsid w:val="001D60D1"/>
    <w:rsid w:val="001D66A4"/>
    <w:rsid w:val="001D6759"/>
    <w:rsid w:val="001D76C6"/>
    <w:rsid w:val="001D79C0"/>
    <w:rsid w:val="001E032C"/>
    <w:rsid w:val="001E0A59"/>
    <w:rsid w:val="001E0BD3"/>
    <w:rsid w:val="001E10C7"/>
    <w:rsid w:val="001E1154"/>
    <w:rsid w:val="001E1789"/>
    <w:rsid w:val="001E2312"/>
    <w:rsid w:val="001E28EC"/>
    <w:rsid w:val="001E3050"/>
    <w:rsid w:val="001E39B7"/>
    <w:rsid w:val="001E3A3F"/>
    <w:rsid w:val="001E4572"/>
    <w:rsid w:val="001E49BA"/>
    <w:rsid w:val="001E4E05"/>
    <w:rsid w:val="001E566E"/>
    <w:rsid w:val="001E5951"/>
    <w:rsid w:val="001E6583"/>
    <w:rsid w:val="001E717E"/>
    <w:rsid w:val="001E7478"/>
    <w:rsid w:val="001E74F2"/>
    <w:rsid w:val="001E7FD6"/>
    <w:rsid w:val="001F1CCC"/>
    <w:rsid w:val="001F2422"/>
    <w:rsid w:val="001F2B23"/>
    <w:rsid w:val="001F6B9B"/>
    <w:rsid w:val="001F6E1A"/>
    <w:rsid w:val="001F70C0"/>
    <w:rsid w:val="001F7564"/>
    <w:rsid w:val="001F781E"/>
    <w:rsid w:val="001F79D5"/>
    <w:rsid w:val="001F7D72"/>
    <w:rsid w:val="001F7FEE"/>
    <w:rsid w:val="002011C8"/>
    <w:rsid w:val="002015A1"/>
    <w:rsid w:val="0020166C"/>
    <w:rsid w:val="00201B81"/>
    <w:rsid w:val="002020DF"/>
    <w:rsid w:val="002028FD"/>
    <w:rsid w:val="002036B7"/>
    <w:rsid w:val="002037E2"/>
    <w:rsid w:val="00203B96"/>
    <w:rsid w:val="002045A8"/>
    <w:rsid w:val="002053DB"/>
    <w:rsid w:val="002057B0"/>
    <w:rsid w:val="00205917"/>
    <w:rsid w:val="00206A78"/>
    <w:rsid w:val="0020709A"/>
    <w:rsid w:val="002072D3"/>
    <w:rsid w:val="002075EB"/>
    <w:rsid w:val="00207B23"/>
    <w:rsid w:val="00207EFD"/>
    <w:rsid w:val="0021059D"/>
    <w:rsid w:val="00210B2B"/>
    <w:rsid w:val="00210F5E"/>
    <w:rsid w:val="00212187"/>
    <w:rsid w:val="00213520"/>
    <w:rsid w:val="00214A16"/>
    <w:rsid w:val="00214E8E"/>
    <w:rsid w:val="00215BC1"/>
    <w:rsid w:val="00215F0E"/>
    <w:rsid w:val="00217281"/>
    <w:rsid w:val="00217972"/>
    <w:rsid w:val="00220058"/>
    <w:rsid w:val="002203BD"/>
    <w:rsid w:val="002205AE"/>
    <w:rsid w:val="00220951"/>
    <w:rsid w:val="00220F9E"/>
    <w:rsid w:val="002219BC"/>
    <w:rsid w:val="00221DFA"/>
    <w:rsid w:val="002223A1"/>
    <w:rsid w:val="00222C70"/>
    <w:rsid w:val="00223CAB"/>
    <w:rsid w:val="002246E9"/>
    <w:rsid w:val="00224916"/>
    <w:rsid w:val="00224AC5"/>
    <w:rsid w:val="00224C52"/>
    <w:rsid w:val="00225A10"/>
    <w:rsid w:val="002261A3"/>
    <w:rsid w:val="002267D0"/>
    <w:rsid w:val="0022681B"/>
    <w:rsid w:val="00226866"/>
    <w:rsid w:val="00226F6A"/>
    <w:rsid w:val="0022757E"/>
    <w:rsid w:val="00230AFF"/>
    <w:rsid w:val="0023183F"/>
    <w:rsid w:val="002319E3"/>
    <w:rsid w:val="00232797"/>
    <w:rsid w:val="00232CEC"/>
    <w:rsid w:val="00232D39"/>
    <w:rsid w:val="00233130"/>
    <w:rsid w:val="00233433"/>
    <w:rsid w:val="002340D5"/>
    <w:rsid w:val="00234E92"/>
    <w:rsid w:val="0023524F"/>
    <w:rsid w:val="0023609C"/>
    <w:rsid w:val="0023650B"/>
    <w:rsid w:val="00236766"/>
    <w:rsid w:val="00240DD9"/>
    <w:rsid w:val="0024178B"/>
    <w:rsid w:val="00242F11"/>
    <w:rsid w:val="00243456"/>
    <w:rsid w:val="0024391C"/>
    <w:rsid w:val="00244385"/>
    <w:rsid w:val="00244497"/>
    <w:rsid w:val="002445B1"/>
    <w:rsid w:val="0024483F"/>
    <w:rsid w:val="0024493C"/>
    <w:rsid w:val="00244A38"/>
    <w:rsid w:val="00244D6E"/>
    <w:rsid w:val="0024538B"/>
    <w:rsid w:val="00247378"/>
    <w:rsid w:val="00250424"/>
    <w:rsid w:val="00250680"/>
    <w:rsid w:val="002508DC"/>
    <w:rsid w:val="002509B7"/>
    <w:rsid w:val="00250A21"/>
    <w:rsid w:val="00250DB4"/>
    <w:rsid w:val="0025140E"/>
    <w:rsid w:val="0025151E"/>
    <w:rsid w:val="0025192B"/>
    <w:rsid w:val="00251AA8"/>
    <w:rsid w:val="00251C64"/>
    <w:rsid w:val="00251EBC"/>
    <w:rsid w:val="00252217"/>
    <w:rsid w:val="0025238E"/>
    <w:rsid w:val="0025294C"/>
    <w:rsid w:val="00252D7C"/>
    <w:rsid w:val="002535D7"/>
    <w:rsid w:val="0025372E"/>
    <w:rsid w:val="002539C7"/>
    <w:rsid w:val="002543E4"/>
    <w:rsid w:val="00254621"/>
    <w:rsid w:val="00255900"/>
    <w:rsid w:val="002560E6"/>
    <w:rsid w:val="00257F9E"/>
    <w:rsid w:val="0026017F"/>
    <w:rsid w:val="00260507"/>
    <w:rsid w:val="00261016"/>
    <w:rsid w:val="0026246D"/>
    <w:rsid w:val="0026270F"/>
    <w:rsid w:val="00262DC6"/>
    <w:rsid w:val="00263050"/>
    <w:rsid w:val="00263077"/>
    <w:rsid w:val="002637A4"/>
    <w:rsid w:val="00263B0E"/>
    <w:rsid w:val="00263D05"/>
    <w:rsid w:val="00264276"/>
    <w:rsid w:val="00264409"/>
    <w:rsid w:val="002658F8"/>
    <w:rsid w:val="0026600B"/>
    <w:rsid w:val="002705CF"/>
    <w:rsid w:val="0027184A"/>
    <w:rsid w:val="002719BB"/>
    <w:rsid w:val="002721A7"/>
    <w:rsid w:val="00272B3C"/>
    <w:rsid w:val="00273BBE"/>
    <w:rsid w:val="00273F6A"/>
    <w:rsid w:val="00275EE2"/>
    <w:rsid w:val="002766F0"/>
    <w:rsid w:val="00276EBD"/>
    <w:rsid w:val="002773B5"/>
    <w:rsid w:val="002779E4"/>
    <w:rsid w:val="00277A3A"/>
    <w:rsid w:val="00280302"/>
    <w:rsid w:val="002808B0"/>
    <w:rsid w:val="00280B33"/>
    <w:rsid w:val="00281B86"/>
    <w:rsid w:val="00282293"/>
    <w:rsid w:val="002830A8"/>
    <w:rsid w:val="002836DE"/>
    <w:rsid w:val="00283923"/>
    <w:rsid w:val="00284055"/>
    <w:rsid w:val="00284171"/>
    <w:rsid w:val="0028483C"/>
    <w:rsid w:val="00284B7E"/>
    <w:rsid w:val="00284DC8"/>
    <w:rsid w:val="0028581C"/>
    <w:rsid w:val="002866D0"/>
    <w:rsid w:val="00287258"/>
    <w:rsid w:val="00287E3A"/>
    <w:rsid w:val="00290BB7"/>
    <w:rsid w:val="00291DBE"/>
    <w:rsid w:val="00292F16"/>
    <w:rsid w:val="002937B5"/>
    <w:rsid w:val="00293818"/>
    <w:rsid w:val="00293A2B"/>
    <w:rsid w:val="002959CA"/>
    <w:rsid w:val="00295A65"/>
    <w:rsid w:val="00295A94"/>
    <w:rsid w:val="00295DDF"/>
    <w:rsid w:val="0029660B"/>
    <w:rsid w:val="00296CAC"/>
    <w:rsid w:val="002975FF"/>
    <w:rsid w:val="002A0155"/>
    <w:rsid w:val="002A0692"/>
    <w:rsid w:val="002A0D32"/>
    <w:rsid w:val="002A160A"/>
    <w:rsid w:val="002A1CFC"/>
    <w:rsid w:val="002A2B1E"/>
    <w:rsid w:val="002A2B37"/>
    <w:rsid w:val="002A3810"/>
    <w:rsid w:val="002A4182"/>
    <w:rsid w:val="002A4388"/>
    <w:rsid w:val="002A439F"/>
    <w:rsid w:val="002A43FB"/>
    <w:rsid w:val="002A45BE"/>
    <w:rsid w:val="002A4786"/>
    <w:rsid w:val="002A536A"/>
    <w:rsid w:val="002A55AE"/>
    <w:rsid w:val="002A6FD7"/>
    <w:rsid w:val="002B1841"/>
    <w:rsid w:val="002B216C"/>
    <w:rsid w:val="002B2179"/>
    <w:rsid w:val="002B26F6"/>
    <w:rsid w:val="002B2F37"/>
    <w:rsid w:val="002B36A3"/>
    <w:rsid w:val="002B3753"/>
    <w:rsid w:val="002B3A4F"/>
    <w:rsid w:val="002B4225"/>
    <w:rsid w:val="002B43DB"/>
    <w:rsid w:val="002B496D"/>
    <w:rsid w:val="002B4DC5"/>
    <w:rsid w:val="002B5EE8"/>
    <w:rsid w:val="002B70D4"/>
    <w:rsid w:val="002B766F"/>
    <w:rsid w:val="002B7680"/>
    <w:rsid w:val="002C01C6"/>
    <w:rsid w:val="002C09CC"/>
    <w:rsid w:val="002C104C"/>
    <w:rsid w:val="002C1142"/>
    <w:rsid w:val="002C129E"/>
    <w:rsid w:val="002C1369"/>
    <w:rsid w:val="002C176D"/>
    <w:rsid w:val="002C2132"/>
    <w:rsid w:val="002C2304"/>
    <w:rsid w:val="002C29E5"/>
    <w:rsid w:val="002C2E5C"/>
    <w:rsid w:val="002C442E"/>
    <w:rsid w:val="002C488E"/>
    <w:rsid w:val="002C4D42"/>
    <w:rsid w:val="002C5353"/>
    <w:rsid w:val="002C58E6"/>
    <w:rsid w:val="002C611E"/>
    <w:rsid w:val="002C6875"/>
    <w:rsid w:val="002C718A"/>
    <w:rsid w:val="002C73F9"/>
    <w:rsid w:val="002D01F0"/>
    <w:rsid w:val="002D0DDE"/>
    <w:rsid w:val="002D0E5F"/>
    <w:rsid w:val="002D167F"/>
    <w:rsid w:val="002D20A9"/>
    <w:rsid w:val="002D244A"/>
    <w:rsid w:val="002D259F"/>
    <w:rsid w:val="002D31D2"/>
    <w:rsid w:val="002D344B"/>
    <w:rsid w:val="002D4744"/>
    <w:rsid w:val="002D4F42"/>
    <w:rsid w:val="002D567F"/>
    <w:rsid w:val="002D59B5"/>
    <w:rsid w:val="002D5EF8"/>
    <w:rsid w:val="002D684D"/>
    <w:rsid w:val="002D69D9"/>
    <w:rsid w:val="002D6CF4"/>
    <w:rsid w:val="002D6D45"/>
    <w:rsid w:val="002D72F8"/>
    <w:rsid w:val="002D7B4F"/>
    <w:rsid w:val="002E04DD"/>
    <w:rsid w:val="002E0C14"/>
    <w:rsid w:val="002E0F11"/>
    <w:rsid w:val="002E1C15"/>
    <w:rsid w:val="002E1F11"/>
    <w:rsid w:val="002E2603"/>
    <w:rsid w:val="002E3465"/>
    <w:rsid w:val="002E3C76"/>
    <w:rsid w:val="002E40A2"/>
    <w:rsid w:val="002E4C3A"/>
    <w:rsid w:val="002E5E65"/>
    <w:rsid w:val="002E5F68"/>
    <w:rsid w:val="002E695D"/>
    <w:rsid w:val="002E776C"/>
    <w:rsid w:val="002E7E26"/>
    <w:rsid w:val="002F0107"/>
    <w:rsid w:val="002F0EE7"/>
    <w:rsid w:val="002F1D8E"/>
    <w:rsid w:val="002F2251"/>
    <w:rsid w:val="002F227F"/>
    <w:rsid w:val="002F2523"/>
    <w:rsid w:val="002F2921"/>
    <w:rsid w:val="002F298F"/>
    <w:rsid w:val="002F39DD"/>
    <w:rsid w:val="002F3BBB"/>
    <w:rsid w:val="002F4321"/>
    <w:rsid w:val="002F4726"/>
    <w:rsid w:val="002F475F"/>
    <w:rsid w:val="002F51D9"/>
    <w:rsid w:val="002F55BE"/>
    <w:rsid w:val="002F6814"/>
    <w:rsid w:val="002F69D0"/>
    <w:rsid w:val="002F710E"/>
    <w:rsid w:val="002F7452"/>
    <w:rsid w:val="002F7A98"/>
    <w:rsid w:val="002F7FFC"/>
    <w:rsid w:val="00300320"/>
    <w:rsid w:val="003003B7"/>
    <w:rsid w:val="0030050D"/>
    <w:rsid w:val="00300FE8"/>
    <w:rsid w:val="00301849"/>
    <w:rsid w:val="003019C6"/>
    <w:rsid w:val="00301A81"/>
    <w:rsid w:val="0030228C"/>
    <w:rsid w:val="003023BB"/>
    <w:rsid w:val="00302901"/>
    <w:rsid w:val="00303BC4"/>
    <w:rsid w:val="003042CF"/>
    <w:rsid w:val="00304B0E"/>
    <w:rsid w:val="003061B3"/>
    <w:rsid w:val="00306EA9"/>
    <w:rsid w:val="00307108"/>
    <w:rsid w:val="003103A4"/>
    <w:rsid w:val="0031072E"/>
    <w:rsid w:val="003109DA"/>
    <w:rsid w:val="0031127B"/>
    <w:rsid w:val="00311280"/>
    <w:rsid w:val="00311286"/>
    <w:rsid w:val="00311BC9"/>
    <w:rsid w:val="00311D46"/>
    <w:rsid w:val="00311DCB"/>
    <w:rsid w:val="00311E24"/>
    <w:rsid w:val="0031215B"/>
    <w:rsid w:val="00312D41"/>
    <w:rsid w:val="00313545"/>
    <w:rsid w:val="003138E2"/>
    <w:rsid w:val="00314150"/>
    <w:rsid w:val="00314158"/>
    <w:rsid w:val="00314230"/>
    <w:rsid w:val="00315DA6"/>
    <w:rsid w:val="0031638C"/>
    <w:rsid w:val="003169A1"/>
    <w:rsid w:val="003179F5"/>
    <w:rsid w:val="00317A6D"/>
    <w:rsid w:val="0032026D"/>
    <w:rsid w:val="00320FD8"/>
    <w:rsid w:val="003214CF"/>
    <w:rsid w:val="003219DF"/>
    <w:rsid w:val="003220CF"/>
    <w:rsid w:val="00322D18"/>
    <w:rsid w:val="00322F9A"/>
    <w:rsid w:val="00323881"/>
    <w:rsid w:val="003249C5"/>
    <w:rsid w:val="00324EE8"/>
    <w:rsid w:val="0032551E"/>
    <w:rsid w:val="00325602"/>
    <w:rsid w:val="00325F6B"/>
    <w:rsid w:val="00327254"/>
    <w:rsid w:val="00327582"/>
    <w:rsid w:val="00327934"/>
    <w:rsid w:val="00327B27"/>
    <w:rsid w:val="00330026"/>
    <w:rsid w:val="003305EF"/>
    <w:rsid w:val="0033088E"/>
    <w:rsid w:val="00330B8C"/>
    <w:rsid w:val="00330BFC"/>
    <w:rsid w:val="00330E24"/>
    <w:rsid w:val="0033140C"/>
    <w:rsid w:val="003319F6"/>
    <w:rsid w:val="00332AAC"/>
    <w:rsid w:val="00332D61"/>
    <w:rsid w:val="0033303C"/>
    <w:rsid w:val="00333B10"/>
    <w:rsid w:val="00333E50"/>
    <w:rsid w:val="00335496"/>
    <w:rsid w:val="00335BA1"/>
    <w:rsid w:val="00336345"/>
    <w:rsid w:val="003367D1"/>
    <w:rsid w:val="0033693C"/>
    <w:rsid w:val="00336D00"/>
    <w:rsid w:val="003403B9"/>
    <w:rsid w:val="0034183F"/>
    <w:rsid w:val="00341E72"/>
    <w:rsid w:val="00342FEE"/>
    <w:rsid w:val="00343618"/>
    <w:rsid w:val="00344220"/>
    <w:rsid w:val="00344C01"/>
    <w:rsid w:val="00344FA7"/>
    <w:rsid w:val="00346044"/>
    <w:rsid w:val="00346650"/>
    <w:rsid w:val="003467F8"/>
    <w:rsid w:val="00346DC3"/>
    <w:rsid w:val="00347DCA"/>
    <w:rsid w:val="003501B2"/>
    <w:rsid w:val="00350A57"/>
    <w:rsid w:val="00350D4E"/>
    <w:rsid w:val="003516B2"/>
    <w:rsid w:val="00351E0E"/>
    <w:rsid w:val="00352A6C"/>
    <w:rsid w:val="00352AED"/>
    <w:rsid w:val="00353462"/>
    <w:rsid w:val="0035352D"/>
    <w:rsid w:val="003539C4"/>
    <w:rsid w:val="0035462E"/>
    <w:rsid w:val="00355698"/>
    <w:rsid w:val="00356289"/>
    <w:rsid w:val="0035630E"/>
    <w:rsid w:val="0035663A"/>
    <w:rsid w:val="003569D3"/>
    <w:rsid w:val="0035730F"/>
    <w:rsid w:val="0036013B"/>
    <w:rsid w:val="003602A2"/>
    <w:rsid w:val="003614F7"/>
    <w:rsid w:val="003624F8"/>
    <w:rsid w:val="00364C70"/>
    <w:rsid w:val="00364DB7"/>
    <w:rsid w:val="003655B2"/>
    <w:rsid w:val="0036575F"/>
    <w:rsid w:val="00366CC8"/>
    <w:rsid w:val="003671DD"/>
    <w:rsid w:val="00367B80"/>
    <w:rsid w:val="00370930"/>
    <w:rsid w:val="0037260B"/>
    <w:rsid w:val="003734A7"/>
    <w:rsid w:val="003745A8"/>
    <w:rsid w:val="00374888"/>
    <w:rsid w:val="00374B1A"/>
    <w:rsid w:val="00374FC0"/>
    <w:rsid w:val="00375A9E"/>
    <w:rsid w:val="00375EBD"/>
    <w:rsid w:val="003760C9"/>
    <w:rsid w:val="003767C4"/>
    <w:rsid w:val="0037737E"/>
    <w:rsid w:val="00380290"/>
    <w:rsid w:val="003806CE"/>
    <w:rsid w:val="00380873"/>
    <w:rsid w:val="0038275C"/>
    <w:rsid w:val="00382E27"/>
    <w:rsid w:val="00383A6E"/>
    <w:rsid w:val="00383D49"/>
    <w:rsid w:val="003843BF"/>
    <w:rsid w:val="003847F4"/>
    <w:rsid w:val="003848B5"/>
    <w:rsid w:val="003848B7"/>
    <w:rsid w:val="00384942"/>
    <w:rsid w:val="00385F69"/>
    <w:rsid w:val="00386539"/>
    <w:rsid w:val="00386DF7"/>
    <w:rsid w:val="00390D8A"/>
    <w:rsid w:val="00390FF5"/>
    <w:rsid w:val="0039214D"/>
    <w:rsid w:val="003923D3"/>
    <w:rsid w:val="0039281B"/>
    <w:rsid w:val="00392F61"/>
    <w:rsid w:val="00393934"/>
    <w:rsid w:val="00395FA7"/>
    <w:rsid w:val="003962E2"/>
    <w:rsid w:val="003966BE"/>
    <w:rsid w:val="00396782"/>
    <w:rsid w:val="0039782D"/>
    <w:rsid w:val="003A1174"/>
    <w:rsid w:val="003A17C0"/>
    <w:rsid w:val="003A207D"/>
    <w:rsid w:val="003A2A01"/>
    <w:rsid w:val="003A401A"/>
    <w:rsid w:val="003A4489"/>
    <w:rsid w:val="003A49CE"/>
    <w:rsid w:val="003A4C91"/>
    <w:rsid w:val="003A5E07"/>
    <w:rsid w:val="003A5E7D"/>
    <w:rsid w:val="003A6129"/>
    <w:rsid w:val="003A6447"/>
    <w:rsid w:val="003A6B89"/>
    <w:rsid w:val="003A7471"/>
    <w:rsid w:val="003A7A09"/>
    <w:rsid w:val="003B15BB"/>
    <w:rsid w:val="003B26FA"/>
    <w:rsid w:val="003B2AC8"/>
    <w:rsid w:val="003B3CAC"/>
    <w:rsid w:val="003B4964"/>
    <w:rsid w:val="003B5C60"/>
    <w:rsid w:val="003B7985"/>
    <w:rsid w:val="003BE7E8"/>
    <w:rsid w:val="003C01EE"/>
    <w:rsid w:val="003C129B"/>
    <w:rsid w:val="003C2932"/>
    <w:rsid w:val="003C33A5"/>
    <w:rsid w:val="003C464C"/>
    <w:rsid w:val="003C46BC"/>
    <w:rsid w:val="003C4719"/>
    <w:rsid w:val="003C47B0"/>
    <w:rsid w:val="003C5F2C"/>
    <w:rsid w:val="003C5F3F"/>
    <w:rsid w:val="003C6104"/>
    <w:rsid w:val="003C626F"/>
    <w:rsid w:val="003C740A"/>
    <w:rsid w:val="003C75F7"/>
    <w:rsid w:val="003C765E"/>
    <w:rsid w:val="003CA4D2"/>
    <w:rsid w:val="003D11DF"/>
    <w:rsid w:val="003D1E51"/>
    <w:rsid w:val="003D2357"/>
    <w:rsid w:val="003D2CAD"/>
    <w:rsid w:val="003D2DFA"/>
    <w:rsid w:val="003D3108"/>
    <w:rsid w:val="003D3436"/>
    <w:rsid w:val="003D383F"/>
    <w:rsid w:val="003D48B8"/>
    <w:rsid w:val="003D49DB"/>
    <w:rsid w:val="003D563F"/>
    <w:rsid w:val="003D5F79"/>
    <w:rsid w:val="003D62C5"/>
    <w:rsid w:val="003D6F74"/>
    <w:rsid w:val="003E02A5"/>
    <w:rsid w:val="003E0696"/>
    <w:rsid w:val="003E0791"/>
    <w:rsid w:val="003E0CE7"/>
    <w:rsid w:val="003E1208"/>
    <w:rsid w:val="003E149A"/>
    <w:rsid w:val="003E15FA"/>
    <w:rsid w:val="003E2096"/>
    <w:rsid w:val="003E3DE8"/>
    <w:rsid w:val="003E4452"/>
    <w:rsid w:val="003E4C08"/>
    <w:rsid w:val="003E4DCD"/>
    <w:rsid w:val="003E5DB5"/>
    <w:rsid w:val="003E648B"/>
    <w:rsid w:val="003E6E57"/>
    <w:rsid w:val="003E729D"/>
    <w:rsid w:val="003E72FE"/>
    <w:rsid w:val="003F00B1"/>
    <w:rsid w:val="003F15BF"/>
    <w:rsid w:val="003F17BD"/>
    <w:rsid w:val="003F1EA4"/>
    <w:rsid w:val="003F23F2"/>
    <w:rsid w:val="003F26D3"/>
    <w:rsid w:val="003F3D4A"/>
    <w:rsid w:val="003F4952"/>
    <w:rsid w:val="003F4A40"/>
    <w:rsid w:val="003F6535"/>
    <w:rsid w:val="003F654A"/>
    <w:rsid w:val="003F796D"/>
    <w:rsid w:val="004007A5"/>
    <w:rsid w:val="004013E9"/>
    <w:rsid w:val="00401A35"/>
    <w:rsid w:val="00401B35"/>
    <w:rsid w:val="00403883"/>
    <w:rsid w:val="00403DE8"/>
    <w:rsid w:val="0040440E"/>
    <w:rsid w:val="0040592E"/>
    <w:rsid w:val="004059D4"/>
    <w:rsid w:val="00405E05"/>
    <w:rsid w:val="004061F6"/>
    <w:rsid w:val="004063F8"/>
    <w:rsid w:val="00406483"/>
    <w:rsid w:val="00406524"/>
    <w:rsid w:val="0040664E"/>
    <w:rsid w:val="004066F6"/>
    <w:rsid w:val="00406DF9"/>
    <w:rsid w:val="00407070"/>
    <w:rsid w:val="004071A2"/>
    <w:rsid w:val="004078A1"/>
    <w:rsid w:val="00407A6F"/>
    <w:rsid w:val="0041039B"/>
    <w:rsid w:val="0041074B"/>
    <w:rsid w:val="004110D5"/>
    <w:rsid w:val="00411A0C"/>
    <w:rsid w:val="00412B91"/>
    <w:rsid w:val="00413290"/>
    <w:rsid w:val="0041358A"/>
    <w:rsid w:val="004139DB"/>
    <w:rsid w:val="00414132"/>
    <w:rsid w:val="00414906"/>
    <w:rsid w:val="0041490E"/>
    <w:rsid w:val="00414F1C"/>
    <w:rsid w:val="00415CC2"/>
    <w:rsid w:val="0041618F"/>
    <w:rsid w:val="00416EF6"/>
    <w:rsid w:val="00417BD8"/>
    <w:rsid w:val="0041C5C6"/>
    <w:rsid w:val="0042001A"/>
    <w:rsid w:val="004202E3"/>
    <w:rsid w:val="00421275"/>
    <w:rsid w:val="00421646"/>
    <w:rsid w:val="0042283A"/>
    <w:rsid w:val="00422861"/>
    <w:rsid w:val="00422954"/>
    <w:rsid w:val="004233B1"/>
    <w:rsid w:val="00423B8F"/>
    <w:rsid w:val="00425882"/>
    <w:rsid w:val="00426256"/>
    <w:rsid w:val="00426A82"/>
    <w:rsid w:val="00426C98"/>
    <w:rsid w:val="00426EBB"/>
    <w:rsid w:val="00427598"/>
    <w:rsid w:val="00427641"/>
    <w:rsid w:val="00427C47"/>
    <w:rsid w:val="00427CE0"/>
    <w:rsid w:val="00430EFA"/>
    <w:rsid w:val="004316F0"/>
    <w:rsid w:val="00432339"/>
    <w:rsid w:val="0043271E"/>
    <w:rsid w:val="00433CD2"/>
    <w:rsid w:val="0043447C"/>
    <w:rsid w:val="00434B92"/>
    <w:rsid w:val="00434BB9"/>
    <w:rsid w:val="0043516B"/>
    <w:rsid w:val="00435E89"/>
    <w:rsid w:val="004365F8"/>
    <w:rsid w:val="004373D6"/>
    <w:rsid w:val="00437895"/>
    <w:rsid w:val="00437ABD"/>
    <w:rsid w:val="00437C90"/>
    <w:rsid w:val="00437D71"/>
    <w:rsid w:val="00441F20"/>
    <w:rsid w:val="00442258"/>
    <w:rsid w:val="00442B72"/>
    <w:rsid w:val="00443747"/>
    <w:rsid w:val="00443BEF"/>
    <w:rsid w:val="00443C17"/>
    <w:rsid w:val="00444061"/>
    <w:rsid w:val="00444359"/>
    <w:rsid w:val="0044486B"/>
    <w:rsid w:val="0044505E"/>
    <w:rsid w:val="0044571E"/>
    <w:rsid w:val="00445893"/>
    <w:rsid w:val="00445E27"/>
    <w:rsid w:val="00446174"/>
    <w:rsid w:val="004463C2"/>
    <w:rsid w:val="004475BA"/>
    <w:rsid w:val="00447E7D"/>
    <w:rsid w:val="00451577"/>
    <w:rsid w:val="004518CF"/>
    <w:rsid w:val="00451DFD"/>
    <w:rsid w:val="00453206"/>
    <w:rsid w:val="00454122"/>
    <w:rsid w:val="004541F2"/>
    <w:rsid w:val="00454778"/>
    <w:rsid w:val="0045579C"/>
    <w:rsid w:val="00455A9B"/>
    <w:rsid w:val="00455F07"/>
    <w:rsid w:val="00456AB0"/>
    <w:rsid w:val="00456D27"/>
    <w:rsid w:val="0045766B"/>
    <w:rsid w:val="00457865"/>
    <w:rsid w:val="00457A7A"/>
    <w:rsid w:val="00457BB5"/>
    <w:rsid w:val="0046033D"/>
    <w:rsid w:val="00460348"/>
    <w:rsid w:val="00461F4F"/>
    <w:rsid w:val="0046239E"/>
    <w:rsid w:val="00462A6D"/>
    <w:rsid w:val="00462E79"/>
    <w:rsid w:val="00462EEB"/>
    <w:rsid w:val="00466402"/>
    <w:rsid w:val="0046647D"/>
    <w:rsid w:val="00466549"/>
    <w:rsid w:val="00466935"/>
    <w:rsid w:val="00470779"/>
    <w:rsid w:val="00470891"/>
    <w:rsid w:val="00470B21"/>
    <w:rsid w:val="00470F83"/>
    <w:rsid w:val="00470FFF"/>
    <w:rsid w:val="0047183B"/>
    <w:rsid w:val="0047187A"/>
    <w:rsid w:val="004719ED"/>
    <w:rsid w:val="0047252C"/>
    <w:rsid w:val="0047303C"/>
    <w:rsid w:val="004735A1"/>
    <w:rsid w:val="00473847"/>
    <w:rsid w:val="00473A57"/>
    <w:rsid w:val="004740A9"/>
    <w:rsid w:val="00474286"/>
    <w:rsid w:val="0047474C"/>
    <w:rsid w:val="004749EE"/>
    <w:rsid w:val="0047540F"/>
    <w:rsid w:val="0047657E"/>
    <w:rsid w:val="004766D9"/>
    <w:rsid w:val="004776D0"/>
    <w:rsid w:val="00480051"/>
    <w:rsid w:val="00480875"/>
    <w:rsid w:val="0048181A"/>
    <w:rsid w:val="0048273D"/>
    <w:rsid w:val="00483033"/>
    <w:rsid w:val="0048341B"/>
    <w:rsid w:val="00484855"/>
    <w:rsid w:val="004852B5"/>
    <w:rsid w:val="00485AEB"/>
    <w:rsid w:val="0048769C"/>
    <w:rsid w:val="004905FA"/>
    <w:rsid w:val="00491319"/>
    <w:rsid w:val="00491486"/>
    <w:rsid w:val="004918CF"/>
    <w:rsid w:val="00491BCD"/>
    <w:rsid w:val="00491BF5"/>
    <w:rsid w:val="00491F76"/>
    <w:rsid w:val="0049259B"/>
    <w:rsid w:val="0049334D"/>
    <w:rsid w:val="00494886"/>
    <w:rsid w:val="00494D34"/>
    <w:rsid w:val="00495640"/>
    <w:rsid w:val="004968C7"/>
    <w:rsid w:val="00497B82"/>
    <w:rsid w:val="004A012E"/>
    <w:rsid w:val="004A0B24"/>
    <w:rsid w:val="004A1F08"/>
    <w:rsid w:val="004A2346"/>
    <w:rsid w:val="004A2353"/>
    <w:rsid w:val="004A26F8"/>
    <w:rsid w:val="004A332D"/>
    <w:rsid w:val="004A3D39"/>
    <w:rsid w:val="004A4F98"/>
    <w:rsid w:val="004A50DF"/>
    <w:rsid w:val="004A58B5"/>
    <w:rsid w:val="004A5BFB"/>
    <w:rsid w:val="004A65A5"/>
    <w:rsid w:val="004A70F2"/>
    <w:rsid w:val="004A7D44"/>
    <w:rsid w:val="004A7DBF"/>
    <w:rsid w:val="004A81FE"/>
    <w:rsid w:val="004B0556"/>
    <w:rsid w:val="004B1178"/>
    <w:rsid w:val="004B1601"/>
    <w:rsid w:val="004B28D6"/>
    <w:rsid w:val="004B2B6F"/>
    <w:rsid w:val="004B31B9"/>
    <w:rsid w:val="004B36DB"/>
    <w:rsid w:val="004B395F"/>
    <w:rsid w:val="004B3C29"/>
    <w:rsid w:val="004B47CF"/>
    <w:rsid w:val="004B4808"/>
    <w:rsid w:val="004B489B"/>
    <w:rsid w:val="004B5104"/>
    <w:rsid w:val="004B539E"/>
    <w:rsid w:val="004B6C78"/>
    <w:rsid w:val="004B6D86"/>
    <w:rsid w:val="004B794C"/>
    <w:rsid w:val="004C12C1"/>
    <w:rsid w:val="004C1441"/>
    <w:rsid w:val="004C19B5"/>
    <w:rsid w:val="004C2516"/>
    <w:rsid w:val="004C28B2"/>
    <w:rsid w:val="004C2BE8"/>
    <w:rsid w:val="004C2E9A"/>
    <w:rsid w:val="004C2FBC"/>
    <w:rsid w:val="004C3187"/>
    <w:rsid w:val="004C339E"/>
    <w:rsid w:val="004C34C0"/>
    <w:rsid w:val="004C39D0"/>
    <w:rsid w:val="004C3A0C"/>
    <w:rsid w:val="004C3E0F"/>
    <w:rsid w:val="004C4618"/>
    <w:rsid w:val="004C50BE"/>
    <w:rsid w:val="004C5BBC"/>
    <w:rsid w:val="004C5C32"/>
    <w:rsid w:val="004C5ED2"/>
    <w:rsid w:val="004C7565"/>
    <w:rsid w:val="004C75BC"/>
    <w:rsid w:val="004C7710"/>
    <w:rsid w:val="004C775E"/>
    <w:rsid w:val="004C78CC"/>
    <w:rsid w:val="004D0D9B"/>
    <w:rsid w:val="004D245F"/>
    <w:rsid w:val="004D2575"/>
    <w:rsid w:val="004D294F"/>
    <w:rsid w:val="004D324B"/>
    <w:rsid w:val="004D3C7E"/>
    <w:rsid w:val="004D3CB4"/>
    <w:rsid w:val="004D53C5"/>
    <w:rsid w:val="004D57DB"/>
    <w:rsid w:val="004D5EE5"/>
    <w:rsid w:val="004D6019"/>
    <w:rsid w:val="004D60AB"/>
    <w:rsid w:val="004D60ED"/>
    <w:rsid w:val="004D74B0"/>
    <w:rsid w:val="004E1159"/>
    <w:rsid w:val="004E1CF9"/>
    <w:rsid w:val="004E3184"/>
    <w:rsid w:val="004E35A2"/>
    <w:rsid w:val="004E35FF"/>
    <w:rsid w:val="004E3FA8"/>
    <w:rsid w:val="004E4037"/>
    <w:rsid w:val="004E533C"/>
    <w:rsid w:val="004E537F"/>
    <w:rsid w:val="004E5549"/>
    <w:rsid w:val="004E554C"/>
    <w:rsid w:val="004E5955"/>
    <w:rsid w:val="004E6575"/>
    <w:rsid w:val="004E6845"/>
    <w:rsid w:val="004E6A8E"/>
    <w:rsid w:val="004E734C"/>
    <w:rsid w:val="004F07C6"/>
    <w:rsid w:val="004F10A6"/>
    <w:rsid w:val="004F1590"/>
    <w:rsid w:val="004F1BED"/>
    <w:rsid w:val="004F1E47"/>
    <w:rsid w:val="004F1FB7"/>
    <w:rsid w:val="004F25C5"/>
    <w:rsid w:val="004F2C7B"/>
    <w:rsid w:val="004F2D42"/>
    <w:rsid w:val="004F312B"/>
    <w:rsid w:val="004F3355"/>
    <w:rsid w:val="004F33C8"/>
    <w:rsid w:val="004F5074"/>
    <w:rsid w:val="004F59DD"/>
    <w:rsid w:val="004F6E60"/>
    <w:rsid w:val="004F72B1"/>
    <w:rsid w:val="004F72E3"/>
    <w:rsid w:val="005008F5"/>
    <w:rsid w:val="00502BFD"/>
    <w:rsid w:val="00503172"/>
    <w:rsid w:val="00504B1B"/>
    <w:rsid w:val="005053D3"/>
    <w:rsid w:val="00505742"/>
    <w:rsid w:val="00506E9A"/>
    <w:rsid w:val="00507188"/>
    <w:rsid w:val="005076FC"/>
    <w:rsid w:val="005103BE"/>
    <w:rsid w:val="00510FB8"/>
    <w:rsid w:val="0051179C"/>
    <w:rsid w:val="00511D74"/>
    <w:rsid w:val="00512694"/>
    <w:rsid w:val="0051295A"/>
    <w:rsid w:val="00512CCC"/>
    <w:rsid w:val="005130D7"/>
    <w:rsid w:val="005134DA"/>
    <w:rsid w:val="00513F32"/>
    <w:rsid w:val="0051422A"/>
    <w:rsid w:val="0051484B"/>
    <w:rsid w:val="00514B24"/>
    <w:rsid w:val="00514F69"/>
    <w:rsid w:val="0051579E"/>
    <w:rsid w:val="0051661D"/>
    <w:rsid w:val="00516FBB"/>
    <w:rsid w:val="00517023"/>
    <w:rsid w:val="00517286"/>
    <w:rsid w:val="0051732F"/>
    <w:rsid w:val="0052000E"/>
    <w:rsid w:val="00520689"/>
    <w:rsid w:val="005207E2"/>
    <w:rsid w:val="00520B60"/>
    <w:rsid w:val="0052105D"/>
    <w:rsid w:val="005211C5"/>
    <w:rsid w:val="00521C27"/>
    <w:rsid w:val="00521F9D"/>
    <w:rsid w:val="005222CC"/>
    <w:rsid w:val="0052278F"/>
    <w:rsid w:val="0052316C"/>
    <w:rsid w:val="00524299"/>
    <w:rsid w:val="0052437C"/>
    <w:rsid w:val="005247FA"/>
    <w:rsid w:val="00524FBD"/>
    <w:rsid w:val="00525002"/>
    <w:rsid w:val="00525276"/>
    <w:rsid w:val="005258B1"/>
    <w:rsid w:val="00525A8C"/>
    <w:rsid w:val="00525C40"/>
    <w:rsid w:val="0052634A"/>
    <w:rsid w:val="00526D2A"/>
    <w:rsid w:val="00526D7D"/>
    <w:rsid w:val="00526DDB"/>
    <w:rsid w:val="00527C9F"/>
    <w:rsid w:val="00527D7E"/>
    <w:rsid w:val="0053056B"/>
    <w:rsid w:val="00530B17"/>
    <w:rsid w:val="0053199C"/>
    <w:rsid w:val="00531AC4"/>
    <w:rsid w:val="0053250C"/>
    <w:rsid w:val="005326EC"/>
    <w:rsid w:val="00532918"/>
    <w:rsid w:val="00532C0F"/>
    <w:rsid w:val="00533B85"/>
    <w:rsid w:val="00533F29"/>
    <w:rsid w:val="00534C75"/>
    <w:rsid w:val="00535341"/>
    <w:rsid w:val="00536F34"/>
    <w:rsid w:val="0053706D"/>
    <w:rsid w:val="0053742B"/>
    <w:rsid w:val="00537925"/>
    <w:rsid w:val="00537F81"/>
    <w:rsid w:val="00540AE1"/>
    <w:rsid w:val="00540C0F"/>
    <w:rsid w:val="00540D70"/>
    <w:rsid w:val="00541E56"/>
    <w:rsid w:val="005427A9"/>
    <w:rsid w:val="00542AD0"/>
    <w:rsid w:val="00542B47"/>
    <w:rsid w:val="00542F50"/>
    <w:rsid w:val="00542FE3"/>
    <w:rsid w:val="00543451"/>
    <w:rsid w:val="0054373D"/>
    <w:rsid w:val="00543752"/>
    <w:rsid w:val="00543CF5"/>
    <w:rsid w:val="00544144"/>
    <w:rsid w:val="005442EC"/>
    <w:rsid w:val="00545362"/>
    <w:rsid w:val="00545896"/>
    <w:rsid w:val="005458E3"/>
    <w:rsid w:val="00545D85"/>
    <w:rsid w:val="0054603A"/>
    <w:rsid w:val="00546760"/>
    <w:rsid w:val="005468E9"/>
    <w:rsid w:val="00546A51"/>
    <w:rsid w:val="00546EE7"/>
    <w:rsid w:val="00547628"/>
    <w:rsid w:val="0054781C"/>
    <w:rsid w:val="00547F49"/>
    <w:rsid w:val="00550690"/>
    <w:rsid w:val="00551113"/>
    <w:rsid w:val="0055187E"/>
    <w:rsid w:val="00551DD9"/>
    <w:rsid w:val="005520E2"/>
    <w:rsid w:val="005538D4"/>
    <w:rsid w:val="0055411F"/>
    <w:rsid w:val="0055418D"/>
    <w:rsid w:val="00554192"/>
    <w:rsid w:val="00554539"/>
    <w:rsid w:val="0055489F"/>
    <w:rsid w:val="00554C19"/>
    <w:rsid w:val="0055629F"/>
    <w:rsid w:val="00556B13"/>
    <w:rsid w:val="00556C18"/>
    <w:rsid w:val="00557437"/>
    <w:rsid w:val="00557913"/>
    <w:rsid w:val="005614E7"/>
    <w:rsid w:val="00561862"/>
    <w:rsid w:val="00561F3C"/>
    <w:rsid w:val="00561F4D"/>
    <w:rsid w:val="00562AA1"/>
    <w:rsid w:val="00562BE3"/>
    <w:rsid w:val="0056382D"/>
    <w:rsid w:val="005642A9"/>
    <w:rsid w:val="00564385"/>
    <w:rsid w:val="005645D0"/>
    <w:rsid w:val="00564763"/>
    <w:rsid w:val="0056592D"/>
    <w:rsid w:val="00566C11"/>
    <w:rsid w:val="0056759E"/>
    <w:rsid w:val="0057018A"/>
    <w:rsid w:val="005710C3"/>
    <w:rsid w:val="005723E6"/>
    <w:rsid w:val="00574002"/>
    <w:rsid w:val="005742B4"/>
    <w:rsid w:val="00574535"/>
    <w:rsid w:val="0057582E"/>
    <w:rsid w:val="00575E15"/>
    <w:rsid w:val="0057615D"/>
    <w:rsid w:val="00576637"/>
    <w:rsid w:val="005768F2"/>
    <w:rsid w:val="00576950"/>
    <w:rsid w:val="00576EE0"/>
    <w:rsid w:val="00577CDC"/>
    <w:rsid w:val="0058020B"/>
    <w:rsid w:val="00580421"/>
    <w:rsid w:val="0058078A"/>
    <w:rsid w:val="0058117F"/>
    <w:rsid w:val="005813CC"/>
    <w:rsid w:val="005817CE"/>
    <w:rsid w:val="00581D77"/>
    <w:rsid w:val="00581DC0"/>
    <w:rsid w:val="0058220F"/>
    <w:rsid w:val="00582255"/>
    <w:rsid w:val="00582487"/>
    <w:rsid w:val="00582ACC"/>
    <w:rsid w:val="00582BAB"/>
    <w:rsid w:val="00583CF7"/>
    <w:rsid w:val="0058472C"/>
    <w:rsid w:val="0058478E"/>
    <w:rsid w:val="005850E1"/>
    <w:rsid w:val="00585A2E"/>
    <w:rsid w:val="00585B29"/>
    <w:rsid w:val="00585EA9"/>
    <w:rsid w:val="00586126"/>
    <w:rsid w:val="00586707"/>
    <w:rsid w:val="00586A87"/>
    <w:rsid w:val="0058740D"/>
    <w:rsid w:val="0059145C"/>
    <w:rsid w:val="00591FEC"/>
    <w:rsid w:val="00592AF5"/>
    <w:rsid w:val="00593F91"/>
    <w:rsid w:val="00593FD2"/>
    <w:rsid w:val="00595D07"/>
    <w:rsid w:val="0059668F"/>
    <w:rsid w:val="00597AFD"/>
    <w:rsid w:val="005A02B4"/>
    <w:rsid w:val="005A048E"/>
    <w:rsid w:val="005A079D"/>
    <w:rsid w:val="005A07DC"/>
    <w:rsid w:val="005A1168"/>
    <w:rsid w:val="005A1B52"/>
    <w:rsid w:val="005A2168"/>
    <w:rsid w:val="005A248F"/>
    <w:rsid w:val="005A2DA0"/>
    <w:rsid w:val="005A2ECA"/>
    <w:rsid w:val="005A4112"/>
    <w:rsid w:val="005A5129"/>
    <w:rsid w:val="005A514C"/>
    <w:rsid w:val="005A554F"/>
    <w:rsid w:val="005A5B9C"/>
    <w:rsid w:val="005A606E"/>
    <w:rsid w:val="005A6BBE"/>
    <w:rsid w:val="005A6CD8"/>
    <w:rsid w:val="005A6E5B"/>
    <w:rsid w:val="005A708D"/>
    <w:rsid w:val="005A71BC"/>
    <w:rsid w:val="005A75C0"/>
    <w:rsid w:val="005A797B"/>
    <w:rsid w:val="005A7FB4"/>
    <w:rsid w:val="005B0C09"/>
    <w:rsid w:val="005B0C60"/>
    <w:rsid w:val="005B1F1B"/>
    <w:rsid w:val="005B2E01"/>
    <w:rsid w:val="005B3480"/>
    <w:rsid w:val="005B34F8"/>
    <w:rsid w:val="005B3C05"/>
    <w:rsid w:val="005B5817"/>
    <w:rsid w:val="005B5A65"/>
    <w:rsid w:val="005B6371"/>
    <w:rsid w:val="005B6880"/>
    <w:rsid w:val="005B68BF"/>
    <w:rsid w:val="005B6B1F"/>
    <w:rsid w:val="005B6C23"/>
    <w:rsid w:val="005B6DB0"/>
    <w:rsid w:val="005B71A9"/>
    <w:rsid w:val="005C1EFD"/>
    <w:rsid w:val="005C1F72"/>
    <w:rsid w:val="005C21A2"/>
    <w:rsid w:val="005C2A0A"/>
    <w:rsid w:val="005C2ACA"/>
    <w:rsid w:val="005C2E50"/>
    <w:rsid w:val="005C30EC"/>
    <w:rsid w:val="005C3166"/>
    <w:rsid w:val="005C4202"/>
    <w:rsid w:val="005C5471"/>
    <w:rsid w:val="005C5721"/>
    <w:rsid w:val="005C5A51"/>
    <w:rsid w:val="005C5A63"/>
    <w:rsid w:val="005C6C19"/>
    <w:rsid w:val="005C7914"/>
    <w:rsid w:val="005D0B3C"/>
    <w:rsid w:val="005D1461"/>
    <w:rsid w:val="005D2523"/>
    <w:rsid w:val="005D2A6D"/>
    <w:rsid w:val="005D3215"/>
    <w:rsid w:val="005D368B"/>
    <w:rsid w:val="005D3964"/>
    <w:rsid w:val="005D42C8"/>
    <w:rsid w:val="005D461B"/>
    <w:rsid w:val="005D4C8A"/>
    <w:rsid w:val="005D57D3"/>
    <w:rsid w:val="005D7025"/>
    <w:rsid w:val="005D7514"/>
    <w:rsid w:val="005E152A"/>
    <w:rsid w:val="005E2088"/>
    <w:rsid w:val="005E2239"/>
    <w:rsid w:val="005E2489"/>
    <w:rsid w:val="005E2E3D"/>
    <w:rsid w:val="005E305E"/>
    <w:rsid w:val="005E3111"/>
    <w:rsid w:val="005E32F2"/>
    <w:rsid w:val="005E4323"/>
    <w:rsid w:val="005E4ED6"/>
    <w:rsid w:val="005E624C"/>
    <w:rsid w:val="005E63FA"/>
    <w:rsid w:val="005E662F"/>
    <w:rsid w:val="005E676C"/>
    <w:rsid w:val="005E7C57"/>
    <w:rsid w:val="005E7FA2"/>
    <w:rsid w:val="005F00A3"/>
    <w:rsid w:val="005F0A66"/>
    <w:rsid w:val="005F0AC8"/>
    <w:rsid w:val="005F15F8"/>
    <w:rsid w:val="005F18BC"/>
    <w:rsid w:val="005F18E2"/>
    <w:rsid w:val="005F3572"/>
    <w:rsid w:val="005F358D"/>
    <w:rsid w:val="005F4771"/>
    <w:rsid w:val="005F49F0"/>
    <w:rsid w:val="005F5A93"/>
    <w:rsid w:val="005F5C7E"/>
    <w:rsid w:val="005F6547"/>
    <w:rsid w:val="005F6E05"/>
    <w:rsid w:val="006002E5"/>
    <w:rsid w:val="006006D5"/>
    <w:rsid w:val="00600AA5"/>
    <w:rsid w:val="00601F9F"/>
    <w:rsid w:val="0060344E"/>
    <w:rsid w:val="0060370B"/>
    <w:rsid w:val="00603AEF"/>
    <w:rsid w:val="00603F92"/>
    <w:rsid w:val="00604404"/>
    <w:rsid w:val="00604A51"/>
    <w:rsid w:val="006066B7"/>
    <w:rsid w:val="006103C8"/>
    <w:rsid w:val="00610892"/>
    <w:rsid w:val="00610F5D"/>
    <w:rsid w:val="00611437"/>
    <w:rsid w:val="00612820"/>
    <w:rsid w:val="00612B0F"/>
    <w:rsid w:val="00613B26"/>
    <w:rsid w:val="00613B8E"/>
    <w:rsid w:val="00613FD4"/>
    <w:rsid w:val="00614C73"/>
    <w:rsid w:val="00615122"/>
    <w:rsid w:val="006171DD"/>
    <w:rsid w:val="006203F6"/>
    <w:rsid w:val="00620EB2"/>
    <w:rsid w:val="006229D9"/>
    <w:rsid w:val="006232FB"/>
    <w:rsid w:val="00623529"/>
    <w:rsid w:val="00623D5D"/>
    <w:rsid w:val="0062477B"/>
    <w:rsid w:val="00624910"/>
    <w:rsid w:val="00624F59"/>
    <w:rsid w:val="006252EB"/>
    <w:rsid w:val="0062645F"/>
    <w:rsid w:val="00626467"/>
    <w:rsid w:val="0063132B"/>
    <w:rsid w:val="00631A0A"/>
    <w:rsid w:val="00632A9D"/>
    <w:rsid w:val="00633040"/>
    <w:rsid w:val="00633F9D"/>
    <w:rsid w:val="006341E1"/>
    <w:rsid w:val="00634E77"/>
    <w:rsid w:val="006352D4"/>
    <w:rsid w:val="006354D8"/>
    <w:rsid w:val="006355E5"/>
    <w:rsid w:val="006358A7"/>
    <w:rsid w:val="00635ABE"/>
    <w:rsid w:val="006365A1"/>
    <w:rsid w:val="00636F10"/>
    <w:rsid w:val="00637102"/>
    <w:rsid w:val="00637296"/>
    <w:rsid w:val="00637722"/>
    <w:rsid w:val="00637E05"/>
    <w:rsid w:val="0064005A"/>
    <w:rsid w:val="0064047D"/>
    <w:rsid w:val="0064066E"/>
    <w:rsid w:val="006410EB"/>
    <w:rsid w:val="00641113"/>
    <w:rsid w:val="006421AE"/>
    <w:rsid w:val="00642263"/>
    <w:rsid w:val="00643837"/>
    <w:rsid w:val="00644298"/>
    <w:rsid w:val="00644750"/>
    <w:rsid w:val="00644EFB"/>
    <w:rsid w:val="006457CD"/>
    <w:rsid w:val="00645A23"/>
    <w:rsid w:val="00646221"/>
    <w:rsid w:val="00650653"/>
    <w:rsid w:val="006516F9"/>
    <w:rsid w:val="00651AE4"/>
    <w:rsid w:val="00651F71"/>
    <w:rsid w:val="00652D68"/>
    <w:rsid w:val="00652E92"/>
    <w:rsid w:val="0065321D"/>
    <w:rsid w:val="006532EA"/>
    <w:rsid w:val="00653365"/>
    <w:rsid w:val="0065349D"/>
    <w:rsid w:val="00653A81"/>
    <w:rsid w:val="00654210"/>
    <w:rsid w:val="00654899"/>
    <w:rsid w:val="00655409"/>
    <w:rsid w:val="00656437"/>
    <w:rsid w:val="00656ACD"/>
    <w:rsid w:val="00656B67"/>
    <w:rsid w:val="006570DA"/>
    <w:rsid w:val="00657DB1"/>
    <w:rsid w:val="0066081D"/>
    <w:rsid w:val="0066090F"/>
    <w:rsid w:val="00660A32"/>
    <w:rsid w:val="006617DB"/>
    <w:rsid w:val="00661A4B"/>
    <w:rsid w:val="00662D41"/>
    <w:rsid w:val="00662ED6"/>
    <w:rsid w:val="00662FD1"/>
    <w:rsid w:val="006631C2"/>
    <w:rsid w:val="006638D7"/>
    <w:rsid w:val="00663BF9"/>
    <w:rsid w:val="00664014"/>
    <w:rsid w:val="006640E7"/>
    <w:rsid w:val="00665E00"/>
    <w:rsid w:val="00665E5A"/>
    <w:rsid w:val="006707A6"/>
    <w:rsid w:val="00671ACD"/>
    <w:rsid w:val="006722D0"/>
    <w:rsid w:val="00674449"/>
    <w:rsid w:val="00674490"/>
    <w:rsid w:val="006751D7"/>
    <w:rsid w:val="006754B3"/>
    <w:rsid w:val="00675E35"/>
    <w:rsid w:val="00676369"/>
    <w:rsid w:val="006766CA"/>
    <w:rsid w:val="006769C7"/>
    <w:rsid w:val="00677A9D"/>
    <w:rsid w:val="00677E93"/>
    <w:rsid w:val="006802FF"/>
    <w:rsid w:val="00680EF5"/>
    <w:rsid w:val="00682364"/>
    <w:rsid w:val="00682701"/>
    <w:rsid w:val="00683911"/>
    <w:rsid w:val="00683E65"/>
    <w:rsid w:val="006843C1"/>
    <w:rsid w:val="00684A02"/>
    <w:rsid w:val="00685036"/>
    <w:rsid w:val="00685436"/>
    <w:rsid w:val="00685D86"/>
    <w:rsid w:val="00685EC3"/>
    <w:rsid w:val="00686CFC"/>
    <w:rsid w:val="00687C01"/>
    <w:rsid w:val="00687FFA"/>
    <w:rsid w:val="00690052"/>
    <w:rsid w:val="00690C6C"/>
    <w:rsid w:val="00690CBD"/>
    <w:rsid w:val="00690CFB"/>
    <w:rsid w:val="00690D11"/>
    <w:rsid w:val="00690EB6"/>
    <w:rsid w:val="00690EE4"/>
    <w:rsid w:val="006910E7"/>
    <w:rsid w:val="00692058"/>
    <w:rsid w:val="0069233E"/>
    <w:rsid w:val="00692C98"/>
    <w:rsid w:val="00692E15"/>
    <w:rsid w:val="00693817"/>
    <w:rsid w:val="00693B4B"/>
    <w:rsid w:val="00694591"/>
    <w:rsid w:val="006946E9"/>
    <w:rsid w:val="0069508D"/>
    <w:rsid w:val="006955B4"/>
    <w:rsid w:val="00695A1F"/>
    <w:rsid w:val="0069665E"/>
    <w:rsid w:val="00696C1D"/>
    <w:rsid w:val="006978F0"/>
    <w:rsid w:val="00697C16"/>
    <w:rsid w:val="006A0892"/>
    <w:rsid w:val="006A250E"/>
    <w:rsid w:val="006A3211"/>
    <w:rsid w:val="006A389F"/>
    <w:rsid w:val="006A3A33"/>
    <w:rsid w:val="006A3FEE"/>
    <w:rsid w:val="006A5930"/>
    <w:rsid w:val="006A617C"/>
    <w:rsid w:val="006A703F"/>
    <w:rsid w:val="006A7123"/>
    <w:rsid w:val="006A760F"/>
    <w:rsid w:val="006B040E"/>
    <w:rsid w:val="006B0EF0"/>
    <w:rsid w:val="006B1436"/>
    <w:rsid w:val="006B20EC"/>
    <w:rsid w:val="006B312E"/>
    <w:rsid w:val="006B3AC0"/>
    <w:rsid w:val="006B3EB0"/>
    <w:rsid w:val="006B3F21"/>
    <w:rsid w:val="006B5388"/>
    <w:rsid w:val="006B5438"/>
    <w:rsid w:val="006B585D"/>
    <w:rsid w:val="006B5CE7"/>
    <w:rsid w:val="006B64E6"/>
    <w:rsid w:val="006B76EE"/>
    <w:rsid w:val="006C1524"/>
    <w:rsid w:val="006C1D3E"/>
    <w:rsid w:val="006C23AB"/>
    <w:rsid w:val="006C26E9"/>
    <w:rsid w:val="006C288A"/>
    <w:rsid w:val="006C365F"/>
    <w:rsid w:val="006C4076"/>
    <w:rsid w:val="006C4487"/>
    <w:rsid w:val="006C4EF5"/>
    <w:rsid w:val="006C6751"/>
    <w:rsid w:val="006C70E2"/>
    <w:rsid w:val="006D0560"/>
    <w:rsid w:val="006D0C7D"/>
    <w:rsid w:val="006D1F71"/>
    <w:rsid w:val="006D1FA6"/>
    <w:rsid w:val="006D3A1A"/>
    <w:rsid w:val="006D45D8"/>
    <w:rsid w:val="006D5038"/>
    <w:rsid w:val="006D675E"/>
    <w:rsid w:val="006D72B1"/>
    <w:rsid w:val="006D75A2"/>
    <w:rsid w:val="006E039B"/>
    <w:rsid w:val="006E1C04"/>
    <w:rsid w:val="006E1E3F"/>
    <w:rsid w:val="006E22C0"/>
    <w:rsid w:val="006E2870"/>
    <w:rsid w:val="006E288B"/>
    <w:rsid w:val="006E2C5E"/>
    <w:rsid w:val="006E300A"/>
    <w:rsid w:val="006E30AC"/>
    <w:rsid w:val="006E39FA"/>
    <w:rsid w:val="006E5092"/>
    <w:rsid w:val="006E61B7"/>
    <w:rsid w:val="006E6D8A"/>
    <w:rsid w:val="006F0783"/>
    <w:rsid w:val="006F0811"/>
    <w:rsid w:val="006F0A0A"/>
    <w:rsid w:val="006F0A75"/>
    <w:rsid w:val="006F1542"/>
    <w:rsid w:val="006F1AC5"/>
    <w:rsid w:val="006F1FB9"/>
    <w:rsid w:val="006F235C"/>
    <w:rsid w:val="006F2775"/>
    <w:rsid w:val="006F2FC6"/>
    <w:rsid w:val="006F3409"/>
    <w:rsid w:val="006F3849"/>
    <w:rsid w:val="006F51B9"/>
    <w:rsid w:val="006F545E"/>
    <w:rsid w:val="006F69EC"/>
    <w:rsid w:val="006F6B6E"/>
    <w:rsid w:val="006F7155"/>
    <w:rsid w:val="006F73F7"/>
    <w:rsid w:val="006F7C04"/>
    <w:rsid w:val="006F7F58"/>
    <w:rsid w:val="0070026E"/>
    <w:rsid w:val="00700F8C"/>
    <w:rsid w:val="00701160"/>
    <w:rsid w:val="0070161E"/>
    <w:rsid w:val="00701C32"/>
    <w:rsid w:val="00701E29"/>
    <w:rsid w:val="0070203A"/>
    <w:rsid w:val="0070251F"/>
    <w:rsid w:val="0070262F"/>
    <w:rsid w:val="007027F1"/>
    <w:rsid w:val="00702D31"/>
    <w:rsid w:val="00702E5E"/>
    <w:rsid w:val="007041D9"/>
    <w:rsid w:val="00704563"/>
    <w:rsid w:val="00705EA3"/>
    <w:rsid w:val="00705F8D"/>
    <w:rsid w:val="00706492"/>
    <w:rsid w:val="007065CE"/>
    <w:rsid w:val="007065FE"/>
    <w:rsid w:val="00706905"/>
    <w:rsid w:val="0070700B"/>
    <w:rsid w:val="007105E6"/>
    <w:rsid w:val="00710D89"/>
    <w:rsid w:val="00711013"/>
    <w:rsid w:val="00711297"/>
    <w:rsid w:val="007115D2"/>
    <w:rsid w:val="00711A1F"/>
    <w:rsid w:val="00712C11"/>
    <w:rsid w:val="00714466"/>
    <w:rsid w:val="00714693"/>
    <w:rsid w:val="00714827"/>
    <w:rsid w:val="00714B05"/>
    <w:rsid w:val="00715366"/>
    <w:rsid w:val="0072044B"/>
    <w:rsid w:val="00720E9F"/>
    <w:rsid w:val="00720EA9"/>
    <w:rsid w:val="00721499"/>
    <w:rsid w:val="00721BAC"/>
    <w:rsid w:val="00721C87"/>
    <w:rsid w:val="0072209A"/>
    <w:rsid w:val="00722362"/>
    <w:rsid w:val="00722570"/>
    <w:rsid w:val="00722D68"/>
    <w:rsid w:val="00722F75"/>
    <w:rsid w:val="00722FC9"/>
    <w:rsid w:val="00723239"/>
    <w:rsid w:val="007234E8"/>
    <w:rsid w:val="0072378C"/>
    <w:rsid w:val="007237B3"/>
    <w:rsid w:val="00723D2E"/>
    <w:rsid w:val="0072415C"/>
    <w:rsid w:val="007243E0"/>
    <w:rsid w:val="0072556A"/>
    <w:rsid w:val="00725578"/>
    <w:rsid w:val="00725963"/>
    <w:rsid w:val="007259E4"/>
    <w:rsid w:val="00726556"/>
    <w:rsid w:val="0072660F"/>
    <w:rsid w:val="00726FEB"/>
    <w:rsid w:val="00727645"/>
    <w:rsid w:val="00727EC3"/>
    <w:rsid w:val="007304BD"/>
    <w:rsid w:val="007309AB"/>
    <w:rsid w:val="00730DDE"/>
    <w:rsid w:val="00731625"/>
    <w:rsid w:val="00731DBC"/>
    <w:rsid w:val="007321AD"/>
    <w:rsid w:val="0073256A"/>
    <w:rsid w:val="00732DD1"/>
    <w:rsid w:val="007331F6"/>
    <w:rsid w:val="00733780"/>
    <w:rsid w:val="007339D3"/>
    <w:rsid w:val="0073413D"/>
    <w:rsid w:val="00734447"/>
    <w:rsid w:val="0073472E"/>
    <w:rsid w:val="00734760"/>
    <w:rsid w:val="00734952"/>
    <w:rsid w:val="00734B4F"/>
    <w:rsid w:val="00734E23"/>
    <w:rsid w:val="00735C1A"/>
    <w:rsid w:val="0073628B"/>
    <w:rsid w:val="00736A5C"/>
    <w:rsid w:val="0073773B"/>
    <w:rsid w:val="00737B44"/>
    <w:rsid w:val="00740756"/>
    <w:rsid w:val="0074106E"/>
    <w:rsid w:val="0074119D"/>
    <w:rsid w:val="00741DDF"/>
    <w:rsid w:val="007424D2"/>
    <w:rsid w:val="00742D6E"/>
    <w:rsid w:val="007430CB"/>
    <w:rsid w:val="00743B16"/>
    <w:rsid w:val="00745E7C"/>
    <w:rsid w:val="00746374"/>
    <w:rsid w:val="007464C9"/>
    <w:rsid w:val="00746559"/>
    <w:rsid w:val="00746B20"/>
    <w:rsid w:val="0074705B"/>
    <w:rsid w:val="0074730C"/>
    <w:rsid w:val="007507E1"/>
    <w:rsid w:val="00750F09"/>
    <w:rsid w:val="00752AD0"/>
    <w:rsid w:val="00753676"/>
    <w:rsid w:val="00753996"/>
    <w:rsid w:val="00754528"/>
    <w:rsid w:val="00754DBF"/>
    <w:rsid w:val="00754FD7"/>
    <w:rsid w:val="00754FFB"/>
    <w:rsid w:val="0075587F"/>
    <w:rsid w:val="0075782E"/>
    <w:rsid w:val="00757AFC"/>
    <w:rsid w:val="00757D6A"/>
    <w:rsid w:val="00757DEE"/>
    <w:rsid w:val="00760167"/>
    <w:rsid w:val="0076046D"/>
    <w:rsid w:val="00760C8D"/>
    <w:rsid w:val="00761D2D"/>
    <w:rsid w:val="00761F13"/>
    <w:rsid w:val="00762688"/>
    <w:rsid w:val="007631D0"/>
    <w:rsid w:val="007641C1"/>
    <w:rsid w:val="007647E7"/>
    <w:rsid w:val="00764F86"/>
    <w:rsid w:val="007659DF"/>
    <w:rsid w:val="00765C75"/>
    <w:rsid w:val="00766516"/>
    <w:rsid w:val="00766B90"/>
    <w:rsid w:val="00767571"/>
    <w:rsid w:val="0076785E"/>
    <w:rsid w:val="00767E3F"/>
    <w:rsid w:val="007704DA"/>
    <w:rsid w:val="007722CA"/>
    <w:rsid w:val="0077280C"/>
    <w:rsid w:val="00773127"/>
    <w:rsid w:val="0077596B"/>
    <w:rsid w:val="00775AD9"/>
    <w:rsid w:val="0077604C"/>
    <w:rsid w:val="007765F1"/>
    <w:rsid w:val="00776702"/>
    <w:rsid w:val="007770E7"/>
    <w:rsid w:val="00777784"/>
    <w:rsid w:val="007777C3"/>
    <w:rsid w:val="0078243E"/>
    <w:rsid w:val="007826D0"/>
    <w:rsid w:val="00782D72"/>
    <w:rsid w:val="00783B68"/>
    <w:rsid w:val="00783CB2"/>
    <w:rsid w:val="00784898"/>
    <w:rsid w:val="0078494F"/>
    <w:rsid w:val="0078534A"/>
    <w:rsid w:val="007866B0"/>
    <w:rsid w:val="00786712"/>
    <w:rsid w:val="00786F3A"/>
    <w:rsid w:val="0078703F"/>
    <w:rsid w:val="007904FA"/>
    <w:rsid w:val="007906CD"/>
    <w:rsid w:val="00790E48"/>
    <w:rsid w:val="007911DC"/>
    <w:rsid w:val="00791A44"/>
    <w:rsid w:val="00791B5C"/>
    <w:rsid w:val="00792345"/>
    <w:rsid w:val="0079294A"/>
    <w:rsid w:val="00792F90"/>
    <w:rsid w:val="00793890"/>
    <w:rsid w:val="007940D3"/>
    <w:rsid w:val="007948D9"/>
    <w:rsid w:val="00795884"/>
    <w:rsid w:val="00795B73"/>
    <w:rsid w:val="00796117"/>
    <w:rsid w:val="00796163"/>
    <w:rsid w:val="00797735"/>
    <w:rsid w:val="00797BDA"/>
    <w:rsid w:val="007A0EF9"/>
    <w:rsid w:val="007A1238"/>
    <w:rsid w:val="007A13FB"/>
    <w:rsid w:val="007A1692"/>
    <w:rsid w:val="007A1DB9"/>
    <w:rsid w:val="007A1F00"/>
    <w:rsid w:val="007A2D68"/>
    <w:rsid w:val="007A36B1"/>
    <w:rsid w:val="007A3A6D"/>
    <w:rsid w:val="007A3C50"/>
    <w:rsid w:val="007A5030"/>
    <w:rsid w:val="007A54ED"/>
    <w:rsid w:val="007A564B"/>
    <w:rsid w:val="007A5955"/>
    <w:rsid w:val="007B052E"/>
    <w:rsid w:val="007B0B05"/>
    <w:rsid w:val="007B0E99"/>
    <w:rsid w:val="007B0F0B"/>
    <w:rsid w:val="007B119D"/>
    <w:rsid w:val="007B13E1"/>
    <w:rsid w:val="007B182B"/>
    <w:rsid w:val="007B1DB2"/>
    <w:rsid w:val="007B1F68"/>
    <w:rsid w:val="007B211E"/>
    <w:rsid w:val="007B229F"/>
    <w:rsid w:val="007B27BE"/>
    <w:rsid w:val="007B2B48"/>
    <w:rsid w:val="007B38CF"/>
    <w:rsid w:val="007B3F39"/>
    <w:rsid w:val="007B474F"/>
    <w:rsid w:val="007B4A5F"/>
    <w:rsid w:val="007B50DE"/>
    <w:rsid w:val="007B5153"/>
    <w:rsid w:val="007B5DCF"/>
    <w:rsid w:val="007B749B"/>
    <w:rsid w:val="007B75B0"/>
    <w:rsid w:val="007B7D53"/>
    <w:rsid w:val="007C0303"/>
    <w:rsid w:val="007C0B0A"/>
    <w:rsid w:val="007C1A95"/>
    <w:rsid w:val="007C1F40"/>
    <w:rsid w:val="007C22A7"/>
    <w:rsid w:val="007C2FE1"/>
    <w:rsid w:val="007C365A"/>
    <w:rsid w:val="007C3A9B"/>
    <w:rsid w:val="007C41B8"/>
    <w:rsid w:val="007C5292"/>
    <w:rsid w:val="007C5AD7"/>
    <w:rsid w:val="007C6262"/>
    <w:rsid w:val="007C7D71"/>
    <w:rsid w:val="007C7E78"/>
    <w:rsid w:val="007D0B28"/>
    <w:rsid w:val="007D0F0E"/>
    <w:rsid w:val="007D1D61"/>
    <w:rsid w:val="007D1FDF"/>
    <w:rsid w:val="007D229B"/>
    <w:rsid w:val="007D24C9"/>
    <w:rsid w:val="007D2C96"/>
    <w:rsid w:val="007D52D8"/>
    <w:rsid w:val="007D6390"/>
    <w:rsid w:val="007D63C7"/>
    <w:rsid w:val="007D6762"/>
    <w:rsid w:val="007D68FD"/>
    <w:rsid w:val="007D693C"/>
    <w:rsid w:val="007D7298"/>
    <w:rsid w:val="007D7CFE"/>
    <w:rsid w:val="007E0452"/>
    <w:rsid w:val="007E1422"/>
    <w:rsid w:val="007E142C"/>
    <w:rsid w:val="007E161A"/>
    <w:rsid w:val="007E1EA1"/>
    <w:rsid w:val="007E28C7"/>
    <w:rsid w:val="007E30F0"/>
    <w:rsid w:val="007E3454"/>
    <w:rsid w:val="007E3D2B"/>
    <w:rsid w:val="007E3FEE"/>
    <w:rsid w:val="007E4C34"/>
    <w:rsid w:val="007E725A"/>
    <w:rsid w:val="007F01C7"/>
    <w:rsid w:val="007F0D0D"/>
    <w:rsid w:val="007F12A3"/>
    <w:rsid w:val="007F21EA"/>
    <w:rsid w:val="007F23B8"/>
    <w:rsid w:val="007F3850"/>
    <w:rsid w:val="007F3E01"/>
    <w:rsid w:val="007F4BC1"/>
    <w:rsid w:val="007F4D30"/>
    <w:rsid w:val="007F4FB6"/>
    <w:rsid w:val="007F5563"/>
    <w:rsid w:val="007F5D33"/>
    <w:rsid w:val="007F74DF"/>
    <w:rsid w:val="007F7539"/>
    <w:rsid w:val="007F7773"/>
    <w:rsid w:val="008004B1"/>
    <w:rsid w:val="00800C6C"/>
    <w:rsid w:val="008030B8"/>
    <w:rsid w:val="00803577"/>
    <w:rsid w:val="008037CA"/>
    <w:rsid w:val="00803CCF"/>
    <w:rsid w:val="008047E0"/>
    <w:rsid w:val="00804A1C"/>
    <w:rsid w:val="00805686"/>
    <w:rsid w:val="00805BF7"/>
    <w:rsid w:val="00805E65"/>
    <w:rsid w:val="00806782"/>
    <w:rsid w:val="00811A07"/>
    <w:rsid w:val="008120A7"/>
    <w:rsid w:val="0081211C"/>
    <w:rsid w:val="00817C07"/>
    <w:rsid w:val="00817C7D"/>
    <w:rsid w:val="00817E44"/>
    <w:rsid w:val="00820A76"/>
    <w:rsid w:val="00820C8C"/>
    <w:rsid w:val="0082137E"/>
    <w:rsid w:val="00821565"/>
    <w:rsid w:val="008236FD"/>
    <w:rsid w:val="00823BE1"/>
    <w:rsid w:val="00823FF3"/>
    <w:rsid w:val="00824293"/>
    <w:rsid w:val="008244E7"/>
    <w:rsid w:val="0082733E"/>
    <w:rsid w:val="00827BD2"/>
    <w:rsid w:val="008307B6"/>
    <w:rsid w:val="008312AB"/>
    <w:rsid w:val="00831DD7"/>
    <w:rsid w:val="008339E4"/>
    <w:rsid w:val="008346C7"/>
    <w:rsid w:val="008353EE"/>
    <w:rsid w:val="008359E9"/>
    <w:rsid w:val="008360A7"/>
    <w:rsid w:val="00836303"/>
    <w:rsid w:val="00840643"/>
    <w:rsid w:val="00841100"/>
    <w:rsid w:val="0084122C"/>
    <w:rsid w:val="008427AF"/>
    <w:rsid w:val="00842E26"/>
    <w:rsid w:val="0084458D"/>
    <w:rsid w:val="008448D4"/>
    <w:rsid w:val="00844E57"/>
    <w:rsid w:val="008450A5"/>
    <w:rsid w:val="00845AAB"/>
    <w:rsid w:val="00846D5C"/>
    <w:rsid w:val="00846E33"/>
    <w:rsid w:val="0084727E"/>
    <w:rsid w:val="008478A7"/>
    <w:rsid w:val="00847E1D"/>
    <w:rsid w:val="00850748"/>
    <w:rsid w:val="00850B14"/>
    <w:rsid w:val="0085107F"/>
    <w:rsid w:val="00851AEC"/>
    <w:rsid w:val="008521B9"/>
    <w:rsid w:val="008525CA"/>
    <w:rsid w:val="00852C00"/>
    <w:rsid w:val="00852FA3"/>
    <w:rsid w:val="008540CF"/>
    <w:rsid w:val="008547D6"/>
    <w:rsid w:val="00855390"/>
    <w:rsid w:val="00856643"/>
    <w:rsid w:val="00860000"/>
    <w:rsid w:val="0086032C"/>
    <w:rsid w:val="00860B35"/>
    <w:rsid w:val="00861056"/>
    <w:rsid w:val="00861530"/>
    <w:rsid w:val="00861BC4"/>
    <w:rsid w:val="00862804"/>
    <w:rsid w:val="0086295C"/>
    <w:rsid w:val="00862D9B"/>
    <w:rsid w:val="0086333A"/>
    <w:rsid w:val="008637E5"/>
    <w:rsid w:val="00863D71"/>
    <w:rsid w:val="00865D17"/>
    <w:rsid w:val="00865E5C"/>
    <w:rsid w:val="00866BFC"/>
    <w:rsid w:val="008674FC"/>
    <w:rsid w:val="00870776"/>
    <w:rsid w:val="00870CE3"/>
    <w:rsid w:val="00870DC3"/>
    <w:rsid w:val="0087195B"/>
    <w:rsid w:val="0087196A"/>
    <w:rsid w:val="00872313"/>
    <w:rsid w:val="008726A8"/>
    <w:rsid w:val="00872886"/>
    <w:rsid w:val="00872F14"/>
    <w:rsid w:val="0087382A"/>
    <w:rsid w:val="00873D48"/>
    <w:rsid w:val="00875B92"/>
    <w:rsid w:val="00875C9C"/>
    <w:rsid w:val="008762AB"/>
    <w:rsid w:val="008768F1"/>
    <w:rsid w:val="00876E37"/>
    <w:rsid w:val="00877092"/>
    <w:rsid w:val="008778BB"/>
    <w:rsid w:val="00880EB2"/>
    <w:rsid w:val="0088122C"/>
    <w:rsid w:val="008814D1"/>
    <w:rsid w:val="00881510"/>
    <w:rsid w:val="008818D4"/>
    <w:rsid w:val="00881A37"/>
    <w:rsid w:val="00881EFA"/>
    <w:rsid w:val="008828B7"/>
    <w:rsid w:val="008831FE"/>
    <w:rsid w:val="0088376F"/>
    <w:rsid w:val="00883DB7"/>
    <w:rsid w:val="0088411E"/>
    <w:rsid w:val="008849F0"/>
    <w:rsid w:val="00884A21"/>
    <w:rsid w:val="00884DA0"/>
    <w:rsid w:val="00884DCE"/>
    <w:rsid w:val="0088567C"/>
    <w:rsid w:val="008864F8"/>
    <w:rsid w:val="00886F09"/>
    <w:rsid w:val="008870FE"/>
    <w:rsid w:val="0088721B"/>
    <w:rsid w:val="008873AA"/>
    <w:rsid w:val="00887F83"/>
    <w:rsid w:val="0089092D"/>
    <w:rsid w:val="00890A59"/>
    <w:rsid w:val="00890C28"/>
    <w:rsid w:val="00891B7B"/>
    <w:rsid w:val="00892011"/>
    <w:rsid w:val="00892507"/>
    <w:rsid w:val="008929F0"/>
    <w:rsid w:val="00893E51"/>
    <w:rsid w:val="00893ED4"/>
    <w:rsid w:val="00894CF7"/>
    <w:rsid w:val="00895280"/>
    <w:rsid w:val="00895A2B"/>
    <w:rsid w:val="008960A1"/>
    <w:rsid w:val="00896567"/>
    <w:rsid w:val="008966A1"/>
    <w:rsid w:val="00896EAF"/>
    <w:rsid w:val="00897066"/>
    <w:rsid w:val="00897A13"/>
    <w:rsid w:val="008A1C46"/>
    <w:rsid w:val="008A2AC6"/>
    <w:rsid w:val="008A2D32"/>
    <w:rsid w:val="008A391B"/>
    <w:rsid w:val="008A3B90"/>
    <w:rsid w:val="008A42F7"/>
    <w:rsid w:val="008A4B1F"/>
    <w:rsid w:val="008A4C01"/>
    <w:rsid w:val="008A4FFA"/>
    <w:rsid w:val="008A5B84"/>
    <w:rsid w:val="008A637A"/>
    <w:rsid w:val="008A7555"/>
    <w:rsid w:val="008A75AA"/>
    <w:rsid w:val="008B0AC9"/>
    <w:rsid w:val="008B1232"/>
    <w:rsid w:val="008B1512"/>
    <w:rsid w:val="008B1AD9"/>
    <w:rsid w:val="008B374F"/>
    <w:rsid w:val="008B3839"/>
    <w:rsid w:val="008B4481"/>
    <w:rsid w:val="008B4648"/>
    <w:rsid w:val="008B4E9E"/>
    <w:rsid w:val="008B4F9D"/>
    <w:rsid w:val="008B515A"/>
    <w:rsid w:val="008B5D95"/>
    <w:rsid w:val="008B5F9A"/>
    <w:rsid w:val="008B71F8"/>
    <w:rsid w:val="008B767E"/>
    <w:rsid w:val="008B78AB"/>
    <w:rsid w:val="008B7C40"/>
    <w:rsid w:val="008B7CA7"/>
    <w:rsid w:val="008B7CE6"/>
    <w:rsid w:val="008C0632"/>
    <w:rsid w:val="008C0978"/>
    <w:rsid w:val="008C0BA0"/>
    <w:rsid w:val="008C2232"/>
    <w:rsid w:val="008C271D"/>
    <w:rsid w:val="008C2A6E"/>
    <w:rsid w:val="008C2F13"/>
    <w:rsid w:val="008C34F3"/>
    <w:rsid w:val="008C43D6"/>
    <w:rsid w:val="008C45CA"/>
    <w:rsid w:val="008C50E5"/>
    <w:rsid w:val="008C5C4C"/>
    <w:rsid w:val="008C5C66"/>
    <w:rsid w:val="008C600E"/>
    <w:rsid w:val="008C6D53"/>
    <w:rsid w:val="008C76E6"/>
    <w:rsid w:val="008D03B4"/>
    <w:rsid w:val="008D0DE5"/>
    <w:rsid w:val="008D110D"/>
    <w:rsid w:val="008D11F9"/>
    <w:rsid w:val="008D14D5"/>
    <w:rsid w:val="008D1DCB"/>
    <w:rsid w:val="008D1E8E"/>
    <w:rsid w:val="008D1FDA"/>
    <w:rsid w:val="008D1FF6"/>
    <w:rsid w:val="008D2622"/>
    <w:rsid w:val="008D32EF"/>
    <w:rsid w:val="008D349B"/>
    <w:rsid w:val="008D41EC"/>
    <w:rsid w:val="008D421D"/>
    <w:rsid w:val="008D58B8"/>
    <w:rsid w:val="008D5C75"/>
    <w:rsid w:val="008D67C2"/>
    <w:rsid w:val="008D6B29"/>
    <w:rsid w:val="008D6F32"/>
    <w:rsid w:val="008E0117"/>
    <w:rsid w:val="008E061E"/>
    <w:rsid w:val="008E19B2"/>
    <w:rsid w:val="008E24E7"/>
    <w:rsid w:val="008E27BB"/>
    <w:rsid w:val="008E3198"/>
    <w:rsid w:val="008E3B3A"/>
    <w:rsid w:val="008E42BF"/>
    <w:rsid w:val="008E5764"/>
    <w:rsid w:val="008E6494"/>
    <w:rsid w:val="008E703C"/>
    <w:rsid w:val="008E746C"/>
    <w:rsid w:val="008E7A44"/>
    <w:rsid w:val="008F0A9B"/>
    <w:rsid w:val="008F1198"/>
    <w:rsid w:val="008F21B3"/>
    <w:rsid w:val="008F30C6"/>
    <w:rsid w:val="008F328E"/>
    <w:rsid w:val="008F3D68"/>
    <w:rsid w:val="008F3DDD"/>
    <w:rsid w:val="008F466A"/>
    <w:rsid w:val="008F48FA"/>
    <w:rsid w:val="008F4BC0"/>
    <w:rsid w:val="008F4BCB"/>
    <w:rsid w:val="008F5331"/>
    <w:rsid w:val="008F6984"/>
    <w:rsid w:val="008F6FAE"/>
    <w:rsid w:val="008F7BCA"/>
    <w:rsid w:val="009002FE"/>
    <w:rsid w:val="0090239B"/>
    <w:rsid w:val="009025B6"/>
    <w:rsid w:val="00903313"/>
    <w:rsid w:val="009036D5"/>
    <w:rsid w:val="00903F50"/>
    <w:rsid w:val="00905A93"/>
    <w:rsid w:val="0090628B"/>
    <w:rsid w:val="009062FB"/>
    <w:rsid w:val="00906DF4"/>
    <w:rsid w:val="00910CC3"/>
    <w:rsid w:val="009110DA"/>
    <w:rsid w:val="009117D3"/>
    <w:rsid w:val="00911848"/>
    <w:rsid w:val="00911D02"/>
    <w:rsid w:val="00912040"/>
    <w:rsid w:val="00912CF9"/>
    <w:rsid w:val="0091333D"/>
    <w:rsid w:val="009137D4"/>
    <w:rsid w:val="009144E4"/>
    <w:rsid w:val="00914871"/>
    <w:rsid w:val="00914BC6"/>
    <w:rsid w:val="00914FD0"/>
    <w:rsid w:val="009151BA"/>
    <w:rsid w:val="00915B4B"/>
    <w:rsid w:val="00915D54"/>
    <w:rsid w:val="00916D1D"/>
    <w:rsid w:val="00916DCC"/>
    <w:rsid w:val="00916DE4"/>
    <w:rsid w:val="009171B3"/>
    <w:rsid w:val="00920454"/>
    <w:rsid w:val="009206D4"/>
    <w:rsid w:val="00920CE8"/>
    <w:rsid w:val="00921720"/>
    <w:rsid w:val="00921EF7"/>
    <w:rsid w:val="00921F9F"/>
    <w:rsid w:val="0092252A"/>
    <w:rsid w:val="0092328A"/>
    <w:rsid w:val="00923921"/>
    <w:rsid w:val="00923E05"/>
    <w:rsid w:val="0092428D"/>
    <w:rsid w:val="009245DB"/>
    <w:rsid w:val="00924AFF"/>
    <w:rsid w:val="00925360"/>
    <w:rsid w:val="00925E43"/>
    <w:rsid w:val="00926C1B"/>
    <w:rsid w:val="00926DE3"/>
    <w:rsid w:val="0092760F"/>
    <w:rsid w:val="00927957"/>
    <w:rsid w:val="009302AA"/>
    <w:rsid w:val="0093031F"/>
    <w:rsid w:val="0093109C"/>
    <w:rsid w:val="0093112B"/>
    <w:rsid w:val="009313BF"/>
    <w:rsid w:val="00932432"/>
    <w:rsid w:val="00933CD7"/>
    <w:rsid w:val="009343BB"/>
    <w:rsid w:val="00934D4B"/>
    <w:rsid w:val="00934F67"/>
    <w:rsid w:val="00935E3E"/>
    <w:rsid w:val="009372CF"/>
    <w:rsid w:val="00937D63"/>
    <w:rsid w:val="00941F1E"/>
    <w:rsid w:val="00942BD5"/>
    <w:rsid w:val="00942EA0"/>
    <w:rsid w:val="00943E17"/>
    <w:rsid w:val="00944A80"/>
    <w:rsid w:val="00945474"/>
    <w:rsid w:val="00945A4C"/>
    <w:rsid w:val="00946761"/>
    <w:rsid w:val="009514BA"/>
    <w:rsid w:val="009517A6"/>
    <w:rsid w:val="00951996"/>
    <w:rsid w:val="00952032"/>
    <w:rsid w:val="0095223F"/>
    <w:rsid w:val="00952D14"/>
    <w:rsid w:val="0095320F"/>
    <w:rsid w:val="009537BA"/>
    <w:rsid w:val="0095380B"/>
    <w:rsid w:val="00953E4B"/>
    <w:rsid w:val="00954081"/>
    <w:rsid w:val="0095456D"/>
    <w:rsid w:val="0095537A"/>
    <w:rsid w:val="0095542F"/>
    <w:rsid w:val="00956408"/>
    <w:rsid w:val="0095680A"/>
    <w:rsid w:val="0096101B"/>
    <w:rsid w:val="0096135A"/>
    <w:rsid w:val="0096193E"/>
    <w:rsid w:val="00962830"/>
    <w:rsid w:val="00962852"/>
    <w:rsid w:val="00962FED"/>
    <w:rsid w:val="0096309F"/>
    <w:rsid w:val="00964640"/>
    <w:rsid w:val="00964FC9"/>
    <w:rsid w:val="00965042"/>
    <w:rsid w:val="00966050"/>
    <w:rsid w:val="0096703E"/>
    <w:rsid w:val="009674E9"/>
    <w:rsid w:val="00967A87"/>
    <w:rsid w:val="00967CC3"/>
    <w:rsid w:val="009702C6"/>
    <w:rsid w:val="00970387"/>
    <w:rsid w:val="009708F1"/>
    <w:rsid w:val="00970933"/>
    <w:rsid w:val="0097118C"/>
    <w:rsid w:val="00971527"/>
    <w:rsid w:val="0097186F"/>
    <w:rsid w:val="0097209F"/>
    <w:rsid w:val="0097220A"/>
    <w:rsid w:val="009726D9"/>
    <w:rsid w:val="00972DCA"/>
    <w:rsid w:val="00973435"/>
    <w:rsid w:val="00973E33"/>
    <w:rsid w:val="009743DC"/>
    <w:rsid w:val="009759D0"/>
    <w:rsid w:val="00976799"/>
    <w:rsid w:val="00977172"/>
    <w:rsid w:val="00980077"/>
    <w:rsid w:val="0098015A"/>
    <w:rsid w:val="00980E25"/>
    <w:rsid w:val="00981379"/>
    <w:rsid w:val="009814F1"/>
    <w:rsid w:val="009815DD"/>
    <w:rsid w:val="00982219"/>
    <w:rsid w:val="00982561"/>
    <w:rsid w:val="0098293B"/>
    <w:rsid w:val="00983530"/>
    <w:rsid w:val="009840E7"/>
    <w:rsid w:val="00984735"/>
    <w:rsid w:val="009853CA"/>
    <w:rsid w:val="00985C33"/>
    <w:rsid w:val="0098614F"/>
    <w:rsid w:val="00986C41"/>
    <w:rsid w:val="0098720B"/>
    <w:rsid w:val="00987683"/>
    <w:rsid w:val="009900EA"/>
    <w:rsid w:val="0099053D"/>
    <w:rsid w:val="00990EA7"/>
    <w:rsid w:val="0099137D"/>
    <w:rsid w:val="00991E8D"/>
    <w:rsid w:val="00991FD8"/>
    <w:rsid w:val="009921B6"/>
    <w:rsid w:val="009931AA"/>
    <w:rsid w:val="00993F99"/>
    <w:rsid w:val="00996156"/>
    <w:rsid w:val="009961BB"/>
    <w:rsid w:val="009964D7"/>
    <w:rsid w:val="00996CD0"/>
    <w:rsid w:val="00997E3E"/>
    <w:rsid w:val="009A0B42"/>
    <w:rsid w:val="009A0E3C"/>
    <w:rsid w:val="009A1904"/>
    <w:rsid w:val="009A2C9D"/>
    <w:rsid w:val="009A36AE"/>
    <w:rsid w:val="009A45A6"/>
    <w:rsid w:val="009A487A"/>
    <w:rsid w:val="009A4AA1"/>
    <w:rsid w:val="009A4FC7"/>
    <w:rsid w:val="009A53AF"/>
    <w:rsid w:val="009A6ABA"/>
    <w:rsid w:val="009A6CB6"/>
    <w:rsid w:val="009A762F"/>
    <w:rsid w:val="009B04C6"/>
    <w:rsid w:val="009B051A"/>
    <w:rsid w:val="009B0B48"/>
    <w:rsid w:val="009B1C92"/>
    <w:rsid w:val="009B1DC4"/>
    <w:rsid w:val="009B2039"/>
    <w:rsid w:val="009B24B2"/>
    <w:rsid w:val="009B289B"/>
    <w:rsid w:val="009B2D92"/>
    <w:rsid w:val="009B3951"/>
    <w:rsid w:val="009B3B1E"/>
    <w:rsid w:val="009B3F04"/>
    <w:rsid w:val="009B4485"/>
    <w:rsid w:val="009B4BF3"/>
    <w:rsid w:val="009B4C87"/>
    <w:rsid w:val="009B522B"/>
    <w:rsid w:val="009B5A5B"/>
    <w:rsid w:val="009B5F31"/>
    <w:rsid w:val="009B622E"/>
    <w:rsid w:val="009B631D"/>
    <w:rsid w:val="009B6B2F"/>
    <w:rsid w:val="009B6BCB"/>
    <w:rsid w:val="009B6CDB"/>
    <w:rsid w:val="009B70DC"/>
    <w:rsid w:val="009B769A"/>
    <w:rsid w:val="009B7CBD"/>
    <w:rsid w:val="009C00DF"/>
    <w:rsid w:val="009C07D9"/>
    <w:rsid w:val="009C0910"/>
    <w:rsid w:val="009C0AFF"/>
    <w:rsid w:val="009C0B67"/>
    <w:rsid w:val="009C1DB9"/>
    <w:rsid w:val="009C1F53"/>
    <w:rsid w:val="009C209D"/>
    <w:rsid w:val="009C366F"/>
    <w:rsid w:val="009C3BC3"/>
    <w:rsid w:val="009C4033"/>
    <w:rsid w:val="009C5674"/>
    <w:rsid w:val="009C568A"/>
    <w:rsid w:val="009C6746"/>
    <w:rsid w:val="009C6B5E"/>
    <w:rsid w:val="009C6B8F"/>
    <w:rsid w:val="009C713C"/>
    <w:rsid w:val="009C742D"/>
    <w:rsid w:val="009C76BE"/>
    <w:rsid w:val="009C7E70"/>
    <w:rsid w:val="009D00FE"/>
    <w:rsid w:val="009D0730"/>
    <w:rsid w:val="009D1B8C"/>
    <w:rsid w:val="009D1B91"/>
    <w:rsid w:val="009D1D52"/>
    <w:rsid w:val="009D252A"/>
    <w:rsid w:val="009D2D5B"/>
    <w:rsid w:val="009D2ECF"/>
    <w:rsid w:val="009D3EE4"/>
    <w:rsid w:val="009D3F10"/>
    <w:rsid w:val="009D5D89"/>
    <w:rsid w:val="009D5ECD"/>
    <w:rsid w:val="009D62F9"/>
    <w:rsid w:val="009D65BA"/>
    <w:rsid w:val="009D7575"/>
    <w:rsid w:val="009E0090"/>
    <w:rsid w:val="009E0CAE"/>
    <w:rsid w:val="009E2320"/>
    <w:rsid w:val="009E29D9"/>
    <w:rsid w:val="009E2AD4"/>
    <w:rsid w:val="009E2C75"/>
    <w:rsid w:val="009E301A"/>
    <w:rsid w:val="009E3F0F"/>
    <w:rsid w:val="009E47F9"/>
    <w:rsid w:val="009E4C6D"/>
    <w:rsid w:val="009E5351"/>
    <w:rsid w:val="009E5DF2"/>
    <w:rsid w:val="009E6342"/>
    <w:rsid w:val="009E6D84"/>
    <w:rsid w:val="009E7DED"/>
    <w:rsid w:val="009F194A"/>
    <w:rsid w:val="009F1F5E"/>
    <w:rsid w:val="009F2FDA"/>
    <w:rsid w:val="009F3A38"/>
    <w:rsid w:val="009F4100"/>
    <w:rsid w:val="009F4F76"/>
    <w:rsid w:val="009F66B4"/>
    <w:rsid w:val="009F6B3F"/>
    <w:rsid w:val="009F6B75"/>
    <w:rsid w:val="009F6D16"/>
    <w:rsid w:val="009F7907"/>
    <w:rsid w:val="00A01A34"/>
    <w:rsid w:val="00A02F25"/>
    <w:rsid w:val="00A03709"/>
    <w:rsid w:val="00A03932"/>
    <w:rsid w:val="00A047AD"/>
    <w:rsid w:val="00A054CB"/>
    <w:rsid w:val="00A05FCC"/>
    <w:rsid w:val="00A06C96"/>
    <w:rsid w:val="00A06FBC"/>
    <w:rsid w:val="00A074EB"/>
    <w:rsid w:val="00A07843"/>
    <w:rsid w:val="00A07940"/>
    <w:rsid w:val="00A07B88"/>
    <w:rsid w:val="00A07CDF"/>
    <w:rsid w:val="00A07DFF"/>
    <w:rsid w:val="00A07E69"/>
    <w:rsid w:val="00A10264"/>
    <w:rsid w:val="00A1075F"/>
    <w:rsid w:val="00A10C0C"/>
    <w:rsid w:val="00A11895"/>
    <w:rsid w:val="00A11B22"/>
    <w:rsid w:val="00A11F1E"/>
    <w:rsid w:val="00A129E7"/>
    <w:rsid w:val="00A12B7E"/>
    <w:rsid w:val="00A13028"/>
    <w:rsid w:val="00A13504"/>
    <w:rsid w:val="00A13A53"/>
    <w:rsid w:val="00A13E76"/>
    <w:rsid w:val="00A14225"/>
    <w:rsid w:val="00A16467"/>
    <w:rsid w:val="00A16739"/>
    <w:rsid w:val="00A16B8E"/>
    <w:rsid w:val="00A1712D"/>
    <w:rsid w:val="00A17D65"/>
    <w:rsid w:val="00A20660"/>
    <w:rsid w:val="00A20E40"/>
    <w:rsid w:val="00A2203F"/>
    <w:rsid w:val="00A241B2"/>
    <w:rsid w:val="00A24627"/>
    <w:rsid w:val="00A2507C"/>
    <w:rsid w:val="00A26243"/>
    <w:rsid w:val="00A2656F"/>
    <w:rsid w:val="00A2670C"/>
    <w:rsid w:val="00A268CC"/>
    <w:rsid w:val="00A26C90"/>
    <w:rsid w:val="00A26DFE"/>
    <w:rsid w:val="00A27C5D"/>
    <w:rsid w:val="00A30ABD"/>
    <w:rsid w:val="00A30C6E"/>
    <w:rsid w:val="00A30DC8"/>
    <w:rsid w:val="00A31CF9"/>
    <w:rsid w:val="00A31F0B"/>
    <w:rsid w:val="00A32533"/>
    <w:rsid w:val="00A329BA"/>
    <w:rsid w:val="00A33044"/>
    <w:rsid w:val="00A338A7"/>
    <w:rsid w:val="00A338B0"/>
    <w:rsid w:val="00A340B4"/>
    <w:rsid w:val="00A346F4"/>
    <w:rsid w:val="00A348E5"/>
    <w:rsid w:val="00A3517E"/>
    <w:rsid w:val="00A35681"/>
    <w:rsid w:val="00A35C18"/>
    <w:rsid w:val="00A3703A"/>
    <w:rsid w:val="00A37527"/>
    <w:rsid w:val="00A37AA2"/>
    <w:rsid w:val="00A37BEE"/>
    <w:rsid w:val="00A41018"/>
    <w:rsid w:val="00A4127B"/>
    <w:rsid w:val="00A43028"/>
    <w:rsid w:val="00A438E2"/>
    <w:rsid w:val="00A43DAA"/>
    <w:rsid w:val="00A44132"/>
    <w:rsid w:val="00A444BB"/>
    <w:rsid w:val="00A4452C"/>
    <w:rsid w:val="00A44754"/>
    <w:rsid w:val="00A44939"/>
    <w:rsid w:val="00A44976"/>
    <w:rsid w:val="00A4716C"/>
    <w:rsid w:val="00A4721C"/>
    <w:rsid w:val="00A475EB"/>
    <w:rsid w:val="00A5004D"/>
    <w:rsid w:val="00A50F04"/>
    <w:rsid w:val="00A51592"/>
    <w:rsid w:val="00A5177F"/>
    <w:rsid w:val="00A524FC"/>
    <w:rsid w:val="00A52A20"/>
    <w:rsid w:val="00A52B45"/>
    <w:rsid w:val="00A52C9A"/>
    <w:rsid w:val="00A52CC5"/>
    <w:rsid w:val="00A52D8B"/>
    <w:rsid w:val="00A549AA"/>
    <w:rsid w:val="00A550DF"/>
    <w:rsid w:val="00A55CD0"/>
    <w:rsid w:val="00A56036"/>
    <w:rsid w:val="00A56876"/>
    <w:rsid w:val="00A569E3"/>
    <w:rsid w:val="00A56FC6"/>
    <w:rsid w:val="00A573B0"/>
    <w:rsid w:val="00A57CA9"/>
    <w:rsid w:val="00A60740"/>
    <w:rsid w:val="00A60812"/>
    <w:rsid w:val="00A60E61"/>
    <w:rsid w:val="00A610E5"/>
    <w:rsid w:val="00A6135D"/>
    <w:rsid w:val="00A61BF1"/>
    <w:rsid w:val="00A6204F"/>
    <w:rsid w:val="00A62372"/>
    <w:rsid w:val="00A6240D"/>
    <w:rsid w:val="00A625F6"/>
    <w:rsid w:val="00A627E9"/>
    <w:rsid w:val="00A62C0D"/>
    <w:rsid w:val="00A62C20"/>
    <w:rsid w:val="00A62ED1"/>
    <w:rsid w:val="00A62F6D"/>
    <w:rsid w:val="00A64BA5"/>
    <w:rsid w:val="00A6559A"/>
    <w:rsid w:val="00A66842"/>
    <w:rsid w:val="00A668DA"/>
    <w:rsid w:val="00A66B5C"/>
    <w:rsid w:val="00A674DE"/>
    <w:rsid w:val="00A6765B"/>
    <w:rsid w:val="00A6766D"/>
    <w:rsid w:val="00A67A7A"/>
    <w:rsid w:val="00A701E7"/>
    <w:rsid w:val="00A71795"/>
    <w:rsid w:val="00A71D20"/>
    <w:rsid w:val="00A72592"/>
    <w:rsid w:val="00A72843"/>
    <w:rsid w:val="00A72A75"/>
    <w:rsid w:val="00A746E1"/>
    <w:rsid w:val="00A750FA"/>
    <w:rsid w:val="00A75FDF"/>
    <w:rsid w:val="00A7641E"/>
    <w:rsid w:val="00A76CBA"/>
    <w:rsid w:val="00A7771A"/>
    <w:rsid w:val="00A801AA"/>
    <w:rsid w:val="00A81EE2"/>
    <w:rsid w:val="00A81EEE"/>
    <w:rsid w:val="00A8247A"/>
    <w:rsid w:val="00A82B7B"/>
    <w:rsid w:val="00A83CE9"/>
    <w:rsid w:val="00A83DCD"/>
    <w:rsid w:val="00A84667"/>
    <w:rsid w:val="00A84BBF"/>
    <w:rsid w:val="00A85363"/>
    <w:rsid w:val="00A85601"/>
    <w:rsid w:val="00A85B97"/>
    <w:rsid w:val="00A85D4D"/>
    <w:rsid w:val="00A863FE"/>
    <w:rsid w:val="00A8657D"/>
    <w:rsid w:val="00A86CD7"/>
    <w:rsid w:val="00A86D11"/>
    <w:rsid w:val="00A86D34"/>
    <w:rsid w:val="00A87344"/>
    <w:rsid w:val="00A87F08"/>
    <w:rsid w:val="00A903AD"/>
    <w:rsid w:val="00A90D4F"/>
    <w:rsid w:val="00A90D52"/>
    <w:rsid w:val="00A9138A"/>
    <w:rsid w:val="00A91E81"/>
    <w:rsid w:val="00A91F61"/>
    <w:rsid w:val="00A926EF"/>
    <w:rsid w:val="00A92B00"/>
    <w:rsid w:val="00A92DFE"/>
    <w:rsid w:val="00A9319F"/>
    <w:rsid w:val="00A93962"/>
    <w:rsid w:val="00A93ED6"/>
    <w:rsid w:val="00A9472C"/>
    <w:rsid w:val="00A94C7B"/>
    <w:rsid w:val="00A950CF"/>
    <w:rsid w:val="00A95326"/>
    <w:rsid w:val="00A95BCF"/>
    <w:rsid w:val="00A95DC8"/>
    <w:rsid w:val="00A96205"/>
    <w:rsid w:val="00A9622B"/>
    <w:rsid w:val="00A96C4C"/>
    <w:rsid w:val="00A9740F"/>
    <w:rsid w:val="00A97C56"/>
    <w:rsid w:val="00AA0520"/>
    <w:rsid w:val="00AA0A95"/>
    <w:rsid w:val="00AA1A59"/>
    <w:rsid w:val="00AA26F0"/>
    <w:rsid w:val="00AA3AE1"/>
    <w:rsid w:val="00AA411F"/>
    <w:rsid w:val="00AA4ABE"/>
    <w:rsid w:val="00AA4D01"/>
    <w:rsid w:val="00AA623F"/>
    <w:rsid w:val="00AA7BDF"/>
    <w:rsid w:val="00AB019E"/>
    <w:rsid w:val="00AB0412"/>
    <w:rsid w:val="00AB0AF3"/>
    <w:rsid w:val="00AB10B0"/>
    <w:rsid w:val="00AB179A"/>
    <w:rsid w:val="00AB1B1F"/>
    <w:rsid w:val="00AB1BBA"/>
    <w:rsid w:val="00AB33FE"/>
    <w:rsid w:val="00AB370D"/>
    <w:rsid w:val="00AB40B1"/>
    <w:rsid w:val="00AB4802"/>
    <w:rsid w:val="00AB52ED"/>
    <w:rsid w:val="00AB624F"/>
    <w:rsid w:val="00AB67B3"/>
    <w:rsid w:val="00AB724F"/>
    <w:rsid w:val="00AB7431"/>
    <w:rsid w:val="00AB7560"/>
    <w:rsid w:val="00AC01E2"/>
    <w:rsid w:val="00AC0503"/>
    <w:rsid w:val="00AC13C2"/>
    <w:rsid w:val="00AC180C"/>
    <w:rsid w:val="00AC18A5"/>
    <w:rsid w:val="00AC2A11"/>
    <w:rsid w:val="00AC322D"/>
    <w:rsid w:val="00AC3275"/>
    <w:rsid w:val="00AC3FD0"/>
    <w:rsid w:val="00AC4193"/>
    <w:rsid w:val="00AC485F"/>
    <w:rsid w:val="00AC4B74"/>
    <w:rsid w:val="00AC505F"/>
    <w:rsid w:val="00AC5CA3"/>
    <w:rsid w:val="00AC6ABD"/>
    <w:rsid w:val="00AC707C"/>
    <w:rsid w:val="00AC7F06"/>
    <w:rsid w:val="00AD0287"/>
    <w:rsid w:val="00AD028F"/>
    <w:rsid w:val="00AD056C"/>
    <w:rsid w:val="00AD09B5"/>
    <w:rsid w:val="00AD124E"/>
    <w:rsid w:val="00AD1713"/>
    <w:rsid w:val="00AD1F4F"/>
    <w:rsid w:val="00AD24AD"/>
    <w:rsid w:val="00AD2CB7"/>
    <w:rsid w:val="00AD3DC0"/>
    <w:rsid w:val="00AD4EC9"/>
    <w:rsid w:val="00AD4FEA"/>
    <w:rsid w:val="00AD5827"/>
    <w:rsid w:val="00AD6934"/>
    <w:rsid w:val="00AD70E9"/>
    <w:rsid w:val="00AD72E2"/>
    <w:rsid w:val="00AD7358"/>
    <w:rsid w:val="00AD7387"/>
    <w:rsid w:val="00AD7991"/>
    <w:rsid w:val="00AD7EEE"/>
    <w:rsid w:val="00AE0227"/>
    <w:rsid w:val="00AE058D"/>
    <w:rsid w:val="00AE073A"/>
    <w:rsid w:val="00AE0DF9"/>
    <w:rsid w:val="00AE1CBF"/>
    <w:rsid w:val="00AE2630"/>
    <w:rsid w:val="00AE2C37"/>
    <w:rsid w:val="00AE3988"/>
    <w:rsid w:val="00AE4458"/>
    <w:rsid w:val="00AE535F"/>
    <w:rsid w:val="00AE54B2"/>
    <w:rsid w:val="00AE5796"/>
    <w:rsid w:val="00AE5D02"/>
    <w:rsid w:val="00AE63E6"/>
    <w:rsid w:val="00AE72D5"/>
    <w:rsid w:val="00AE7B96"/>
    <w:rsid w:val="00AF111A"/>
    <w:rsid w:val="00AF1C2F"/>
    <w:rsid w:val="00AF1EE4"/>
    <w:rsid w:val="00AF20D0"/>
    <w:rsid w:val="00AF2253"/>
    <w:rsid w:val="00AF2A0E"/>
    <w:rsid w:val="00AF2BEF"/>
    <w:rsid w:val="00AF3A48"/>
    <w:rsid w:val="00AF3FAE"/>
    <w:rsid w:val="00AF47A7"/>
    <w:rsid w:val="00AF4BC6"/>
    <w:rsid w:val="00AF4C17"/>
    <w:rsid w:val="00AF4E0B"/>
    <w:rsid w:val="00AF7652"/>
    <w:rsid w:val="00AF79C2"/>
    <w:rsid w:val="00AF7B6D"/>
    <w:rsid w:val="00B016B2"/>
    <w:rsid w:val="00B0201A"/>
    <w:rsid w:val="00B02928"/>
    <w:rsid w:val="00B02F16"/>
    <w:rsid w:val="00B03A17"/>
    <w:rsid w:val="00B04C08"/>
    <w:rsid w:val="00B056E3"/>
    <w:rsid w:val="00B05BAB"/>
    <w:rsid w:val="00B05D54"/>
    <w:rsid w:val="00B06F0B"/>
    <w:rsid w:val="00B07110"/>
    <w:rsid w:val="00B071B8"/>
    <w:rsid w:val="00B076A6"/>
    <w:rsid w:val="00B076DC"/>
    <w:rsid w:val="00B1181B"/>
    <w:rsid w:val="00B122E0"/>
    <w:rsid w:val="00B1377E"/>
    <w:rsid w:val="00B1403D"/>
    <w:rsid w:val="00B145D1"/>
    <w:rsid w:val="00B15514"/>
    <w:rsid w:val="00B15ABE"/>
    <w:rsid w:val="00B16232"/>
    <w:rsid w:val="00B169B8"/>
    <w:rsid w:val="00B17B2B"/>
    <w:rsid w:val="00B203DF"/>
    <w:rsid w:val="00B209BC"/>
    <w:rsid w:val="00B21725"/>
    <w:rsid w:val="00B21787"/>
    <w:rsid w:val="00B22046"/>
    <w:rsid w:val="00B2225C"/>
    <w:rsid w:val="00B228BA"/>
    <w:rsid w:val="00B2337C"/>
    <w:rsid w:val="00B242AF"/>
    <w:rsid w:val="00B243A7"/>
    <w:rsid w:val="00B24F08"/>
    <w:rsid w:val="00B25153"/>
    <w:rsid w:val="00B2530E"/>
    <w:rsid w:val="00B27353"/>
    <w:rsid w:val="00B303C8"/>
    <w:rsid w:val="00B304BF"/>
    <w:rsid w:val="00B30B92"/>
    <w:rsid w:val="00B310D5"/>
    <w:rsid w:val="00B3180B"/>
    <w:rsid w:val="00B31B0C"/>
    <w:rsid w:val="00B320F7"/>
    <w:rsid w:val="00B32709"/>
    <w:rsid w:val="00B32D71"/>
    <w:rsid w:val="00B32E31"/>
    <w:rsid w:val="00B334A1"/>
    <w:rsid w:val="00B33E09"/>
    <w:rsid w:val="00B34772"/>
    <w:rsid w:val="00B34EE1"/>
    <w:rsid w:val="00B35679"/>
    <w:rsid w:val="00B35B2A"/>
    <w:rsid w:val="00B35CAD"/>
    <w:rsid w:val="00B36419"/>
    <w:rsid w:val="00B371B4"/>
    <w:rsid w:val="00B37209"/>
    <w:rsid w:val="00B379E0"/>
    <w:rsid w:val="00B37D89"/>
    <w:rsid w:val="00B37F0E"/>
    <w:rsid w:val="00B401C0"/>
    <w:rsid w:val="00B40970"/>
    <w:rsid w:val="00B41D4F"/>
    <w:rsid w:val="00B42054"/>
    <w:rsid w:val="00B425B7"/>
    <w:rsid w:val="00B42B73"/>
    <w:rsid w:val="00B430CA"/>
    <w:rsid w:val="00B43B70"/>
    <w:rsid w:val="00B4485F"/>
    <w:rsid w:val="00B45046"/>
    <w:rsid w:val="00B454F4"/>
    <w:rsid w:val="00B45995"/>
    <w:rsid w:val="00B46B77"/>
    <w:rsid w:val="00B50462"/>
    <w:rsid w:val="00B50699"/>
    <w:rsid w:val="00B507DC"/>
    <w:rsid w:val="00B50F74"/>
    <w:rsid w:val="00B5103E"/>
    <w:rsid w:val="00B5107E"/>
    <w:rsid w:val="00B51648"/>
    <w:rsid w:val="00B518DD"/>
    <w:rsid w:val="00B519DD"/>
    <w:rsid w:val="00B51C98"/>
    <w:rsid w:val="00B520C8"/>
    <w:rsid w:val="00B526D3"/>
    <w:rsid w:val="00B52A4D"/>
    <w:rsid w:val="00B530E7"/>
    <w:rsid w:val="00B53677"/>
    <w:rsid w:val="00B5441C"/>
    <w:rsid w:val="00B54E92"/>
    <w:rsid w:val="00B55B1C"/>
    <w:rsid w:val="00B57390"/>
    <w:rsid w:val="00B6028C"/>
    <w:rsid w:val="00B61830"/>
    <w:rsid w:val="00B620DC"/>
    <w:rsid w:val="00B62104"/>
    <w:rsid w:val="00B63354"/>
    <w:rsid w:val="00B637BD"/>
    <w:rsid w:val="00B63D60"/>
    <w:rsid w:val="00B662A0"/>
    <w:rsid w:val="00B67AE5"/>
    <w:rsid w:val="00B67E26"/>
    <w:rsid w:val="00B70178"/>
    <w:rsid w:val="00B70767"/>
    <w:rsid w:val="00B7085F"/>
    <w:rsid w:val="00B7088D"/>
    <w:rsid w:val="00B71777"/>
    <w:rsid w:val="00B71788"/>
    <w:rsid w:val="00B71A7F"/>
    <w:rsid w:val="00B72522"/>
    <w:rsid w:val="00B73024"/>
    <w:rsid w:val="00B73051"/>
    <w:rsid w:val="00B747FB"/>
    <w:rsid w:val="00B74CED"/>
    <w:rsid w:val="00B75CE9"/>
    <w:rsid w:val="00B75D5C"/>
    <w:rsid w:val="00B75F80"/>
    <w:rsid w:val="00B75FF6"/>
    <w:rsid w:val="00B765D5"/>
    <w:rsid w:val="00B77155"/>
    <w:rsid w:val="00B773B0"/>
    <w:rsid w:val="00B77B01"/>
    <w:rsid w:val="00B77B24"/>
    <w:rsid w:val="00B807B4"/>
    <w:rsid w:val="00B807C8"/>
    <w:rsid w:val="00B80CEC"/>
    <w:rsid w:val="00B80D61"/>
    <w:rsid w:val="00B81473"/>
    <w:rsid w:val="00B81474"/>
    <w:rsid w:val="00B81574"/>
    <w:rsid w:val="00B81595"/>
    <w:rsid w:val="00B832A0"/>
    <w:rsid w:val="00B83BAC"/>
    <w:rsid w:val="00B84136"/>
    <w:rsid w:val="00B842BD"/>
    <w:rsid w:val="00B84692"/>
    <w:rsid w:val="00B8511E"/>
    <w:rsid w:val="00B86846"/>
    <w:rsid w:val="00B86AFB"/>
    <w:rsid w:val="00B87150"/>
    <w:rsid w:val="00B87E8E"/>
    <w:rsid w:val="00B907B8"/>
    <w:rsid w:val="00B90A01"/>
    <w:rsid w:val="00B91105"/>
    <w:rsid w:val="00B92021"/>
    <w:rsid w:val="00B92489"/>
    <w:rsid w:val="00B92C1C"/>
    <w:rsid w:val="00B92D7F"/>
    <w:rsid w:val="00B9329F"/>
    <w:rsid w:val="00B9349F"/>
    <w:rsid w:val="00B93A3A"/>
    <w:rsid w:val="00B93C27"/>
    <w:rsid w:val="00B93DA3"/>
    <w:rsid w:val="00B93E53"/>
    <w:rsid w:val="00B94E19"/>
    <w:rsid w:val="00B95234"/>
    <w:rsid w:val="00B95DF4"/>
    <w:rsid w:val="00B96420"/>
    <w:rsid w:val="00B96453"/>
    <w:rsid w:val="00B96A2B"/>
    <w:rsid w:val="00B9765F"/>
    <w:rsid w:val="00B97BAF"/>
    <w:rsid w:val="00B97CFA"/>
    <w:rsid w:val="00BA02BC"/>
    <w:rsid w:val="00BA0A41"/>
    <w:rsid w:val="00BA1563"/>
    <w:rsid w:val="00BA189C"/>
    <w:rsid w:val="00BA1ADA"/>
    <w:rsid w:val="00BA1B4F"/>
    <w:rsid w:val="00BA1DAA"/>
    <w:rsid w:val="00BA2E48"/>
    <w:rsid w:val="00BA355B"/>
    <w:rsid w:val="00BA3811"/>
    <w:rsid w:val="00BA3A99"/>
    <w:rsid w:val="00BA3B55"/>
    <w:rsid w:val="00BA41AA"/>
    <w:rsid w:val="00BA43CB"/>
    <w:rsid w:val="00BA5B11"/>
    <w:rsid w:val="00BA6463"/>
    <w:rsid w:val="00BA6CD6"/>
    <w:rsid w:val="00BA6CEF"/>
    <w:rsid w:val="00BA6CF0"/>
    <w:rsid w:val="00BA6E5B"/>
    <w:rsid w:val="00BA79E4"/>
    <w:rsid w:val="00BA7BCA"/>
    <w:rsid w:val="00BB0437"/>
    <w:rsid w:val="00BB0E58"/>
    <w:rsid w:val="00BB3A5A"/>
    <w:rsid w:val="00BB49BC"/>
    <w:rsid w:val="00BB4F0F"/>
    <w:rsid w:val="00BB5BA5"/>
    <w:rsid w:val="00BB5D16"/>
    <w:rsid w:val="00BB64B3"/>
    <w:rsid w:val="00BB79D4"/>
    <w:rsid w:val="00BB7B06"/>
    <w:rsid w:val="00BC06F4"/>
    <w:rsid w:val="00BC0D78"/>
    <w:rsid w:val="00BC153B"/>
    <w:rsid w:val="00BC1F97"/>
    <w:rsid w:val="00BC3287"/>
    <w:rsid w:val="00BC3BD0"/>
    <w:rsid w:val="00BC40CD"/>
    <w:rsid w:val="00BC41B3"/>
    <w:rsid w:val="00BC4C31"/>
    <w:rsid w:val="00BC4CC2"/>
    <w:rsid w:val="00BC4DA1"/>
    <w:rsid w:val="00BC4EC1"/>
    <w:rsid w:val="00BC506F"/>
    <w:rsid w:val="00BC6B53"/>
    <w:rsid w:val="00BC6E82"/>
    <w:rsid w:val="00BC78BC"/>
    <w:rsid w:val="00BD0EFF"/>
    <w:rsid w:val="00BD0FC4"/>
    <w:rsid w:val="00BD21AB"/>
    <w:rsid w:val="00BD2B5C"/>
    <w:rsid w:val="00BD427C"/>
    <w:rsid w:val="00BD49AB"/>
    <w:rsid w:val="00BD5014"/>
    <w:rsid w:val="00BD5507"/>
    <w:rsid w:val="00BD5B2A"/>
    <w:rsid w:val="00BD6502"/>
    <w:rsid w:val="00BD6A61"/>
    <w:rsid w:val="00BD6A7B"/>
    <w:rsid w:val="00BD6E99"/>
    <w:rsid w:val="00BD7160"/>
    <w:rsid w:val="00BE0167"/>
    <w:rsid w:val="00BE0477"/>
    <w:rsid w:val="00BE155D"/>
    <w:rsid w:val="00BE17B1"/>
    <w:rsid w:val="00BE45C0"/>
    <w:rsid w:val="00BE46FA"/>
    <w:rsid w:val="00BE48E7"/>
    <w:rsid w:val="00BE5401"/>
    <w:rsid w:val="00BE6AA2"/>
    <w:rsid w:val="00BE7245"/>
    <w:rsid w:val="00BE780C"/>
    <w:rsid w:val="00BE7896"/>
    <w:rsid w:val="00BE7C0A"/>
    <w:rsid w:val="00BF1C3B"/>
    <w:rsid w:val="00BF20D8"/>
    <w:rsid w:val="00BF24D5"/>
    <w:rsid w:val="00BF277E"/>
    <w:rsid w:val="00BF29BB"/>
    <w:rsid w:val="00BF320F"/>
    <w:rsid w:val="00BF33D6"/>
    <w:rsid w:val="00BF3B45"/>
    <w:rsid w:val="00BF5DEA"/>
    <w:rsid w:val="00BF5EA8"/>
    <w:rsid w:val="00BF6903"/>
    <w:rsid w:val="00BF6F05"/>
    <w:rsid w:val="00BF7274"/>
    <w:rsid w:val="00BF77AD"/>
    <w:rsid w:val="00C005C2"/>
    <w:rsid w:val="00C006B8"/>
    <w:rsid w:val="00C00C5C"/>
    <w:rsid w:val="00C01BC9"/>
    <w:rsid w:val="00C01DCE"/>
    <w:rsid w:val="00C02183"/>
    <w:rsid w:val="00C02509"/>
    <w:rsid w:val="00C02936"/>
    <w:rsid w:val="00C02D54"/>
    <w:rsid w:val="00C03D6E"/>
    <w:rsid w:val="00C03F5A"/>
    <w:rsid w:val="00C04164"/>
    <w:rsid w:val="00C0462D"/>
    <w:rsid w:val="00C04E8D"/>
    <w:rsid w:val="00C04FCA"/>
    <w:rsid w:val="00C052BA"/>
    <w:rsid w:val="00C052F8"/>
    <w:rsid w:val="00C06029"/>
    <w:rsid w:val="00C062FB"/>
    <w:rsid w:val="00C07766"/>
    <w:rsid w:val="00C0784D"/>
    <w:rsid w:val="00C10814"/>
    <w:rsid w:val="00C11E13"/>
    <w:rsid w:val="00C1206A"/>
    <w:rsid w:val="00C1233E"/>
    <w:rsid w:val="00C125F0"/>
    <w:rsid w:val="00C13FD3"/>
    <w:rsid w:val="00C14080"/>
    <w:rsid w:val="00C14B01"/>
    <w:rsid w:val="00C14F36"/>
    <w:rsid w:val="00C154DF"/>
    <w:rsid w:val="00C15A66"/>
    <w:rsid w:val="00C16CDC"/>
    <w:rsid w:val="00C17715"/>
    <w:rsid w:val="00C17ED5"/>
    <w:rsid w:val="00C20599"/>
    <w:rsid w:val="00C210F1"/>
    <w:rsid w:val="00C21554"/>
    <w:rsid w:val="00C21F5E"/>
    <w:rsid w:val="00C23063"/>
    <w:rsid w:val="00C2366A"/>
    <w:rsid w:val="00C24954"/>
    <w:rsid w:val="00C24C58"/>
    <w:rsid w:val="00C24D4C"/>
    <w:rsid w:val="00C25CE5"/>
    <w:rsid w:val="00C269C7"/>
    <w:rsid w:val="00C26ED9"/>
    <w:rsid w:val="00C2732A"/>
    <w:rsid w:val="00C2762C"/>
    <w:rsid w:val="00C277FB"/>
    <w:rsid w:val="00C27CE9"/>
    <w:rsid w:val="00C30405"/>
    <w:rsid w:val="00C304C3"/>
    <w:rsid w:val="00C3060A"/>
    <w:rsid w:val="00C30ECD"/>
    <w:rsid w:val="00C32292"/>
    <w:rsid w:val="00C323E0"/>
    <w:rsid w:val="00C333CE"/>
    <w:rsid w:val="00C333FE"/>
    <w:rsid w:val="00C33466"/>
    <w:rsid w:val="00C33CAE"/>
    <w:rsid w:val="00C346D0"/>
    <w:rsid w:val="00C34C18"/>
    <w:rsid w:val="00C34F84"/>
    <w:rsid w:val="00C35ADE"/>
    <w:rsid w:val="00C35C47"/>
    <w:rsid w:val="00C36C3F"/>
    <w:rsid w:val="00C37157"/>
    <w:rsid w:val="00C37E57"/>
    <w:rsid w:val="00C40065"/>
    <w:rsid w:val="00C41694"/>
    <w:rsid w:val="00C417A7"/>
    <w:rsid w:val="00C42420"/>
    <w:rsid w:val="00C43FD5"/>
    <w:rsid w:val="00C4502F"/>
    <w:rsid w:val="00C45C89"/>
    <w:rsid w:val="00C469A4"/>
    <w:rsid w:val="00C46D42"/>
    <w:rsid w:val="00C46DBE"/>
    <w:rsid w:val="00C5038C"/>
    <w:rsid w:val="00C505C1"/>
    <w:rsid w:val="00C506F8"/>
    <w:rsid w:val="00C50A33"/>
    <w:rsid w:val="00C50A3C"/>
    <w:rsid w:val="00C50DDF"/>
    <w:rsid w:val="00C51138"/>
    <w:rsid w:val="00C51DE1"/>
    <w:rsid w:val="00C51EF3"/>
    <w:rsid w:val="00C521D3"/>
    <w:rsid w:val="00C52606"/>
    <w:rsid w:val="00C52B9C"/>
    <w:rsid w:val="00C5355D"/>
    <w:rsid w:val="00C5361D"/>
    <w:rsid w:val="00C54DEF"/>
    <w:rsid w:val="00C57F94"/>
    <w:rsid w:val="00C60417"/>
    <w:rsid w:val="00C604E3"/>
    <w:rsid w:val="00C61152"/>
    <w:rsid w:val="00C618FD"/>
    <w:rsid w:val="00C620FE"/>
    <w:rsid w:val="00C6270E"/>
    <w:rsid w:val="00C62A0C"/>
    <w:rsid w:val="00C62AE8"/>
    <w:rsid w:val="00C6313A"/>
    <w:rsid w:val="00C63154"/>
    <w:rsid w:val="00C63789"/>
    <w:rsid w:val="00C63FAD"/>
    <w:rsid w:val="00C64394"/>
    <w:rsid w:val="00C64955"/>
    <w:rsid w:val="00C64A9F"/>
    <w:rsid w:val="00C64CF0"/>
    <w:rsid w:val="00C6516D"/>
    <w:rsid w:val="00C65330"/>
    <w:rsid w:val="00C658FF"/>
    <w:rsid w:val="00C6606E"/>
    <w:rsid w:val="00C661BD"/>
    <w:rsid w:val="00C670B4"/>
    <w:rsid w:val="00C67D45"/>
    <w:rsid w:val="00C701F7"/>
    <w:rsid w:val="00C706C3"/>
    <w:rsid w:val="00C70D2B"/>
    <w:rsid w:val="00C70F6E"/>
    <w:rsid w:val="00C71AA9"/>
    <w:rsid w:val="00C72385"/>
    <w:rsid w:val="00C73197"/>
    <w:rsid w:val="00C731B1"/>
    <w:rsid w:val="00C732BE"/>
    <w:rsid w:val="00C7354C"/>
    <w:rsid w:val="00C7394B"/>
    <w:rsid w:val="00C7504C"/>
    <w:rsid w:val="00C758E7"/>
    <w:rsid w:val="00C778CE"/>
    <w:rsid w:val="00C803A5"/>
    <w:rsid w:val="00C80539"/>
    <w:rsid w:val="00C80BC9"/>
    <w:rsid w:val="00C81B19"/>
    <w:rsid w:val="00C81F1D"/>
    <w:rsid w:val="00C81F3E"/>
    <w:rsid w:val="00C831A7"/>
    <w:rsid w:val="00C83C70"/>
    <w:rsid w:val="00C83D78"/>
    <w:rsid w:val="00C83D7D"/>
    <w:rsid w:val="00C83DD2"/>
    <w:rsid w:val="00C8438E"/>
    <w:rsid w:val="00C8461D"/>
    <w:rsid w:val="00C8484F"/>
    <w:rsid w:val="00C84E27"/>
    <w:rsid w:val="00C85354"/>
    <w:rsid w:val="00C85549"/>
    <w:rsid w:val="00C85B50"/>
    <w:rsid w:val="00C85E12"/>
    <w:rsid w:val="00C85FA1"/>
    <w:rsid w:val="00C8683F"/>
    <w:rsid w:val="00C8722F"/>
    <w:rsid w:val="00C87A02"/>
    <w:rsid w:val="00C907BA"/>
    <w:rsid w:val="00C90FCC"/>
    <w:rsid w:val="00C915D2"/>
    <w:rsid w:val="00C91746"/>
    <w:rsid w:val="00C93C18"/>
    <w:rsid w:val="00C959EA"/>
    <w:rsid w:val="00C97541"/>
    <w:rsid w:val="00C97AB7"/>
    <w:rsid w:val="00CA0014"/>
    <w:rsid w:val="00CA0E12"/>
    <w:rsid w:val="00CA3793"/>
    <w:rsid w:val="00CA3C67"/>
    <w:rsid w:val="00CA4771"/>
    <w:rsid w:val="00CA4AC2"/>
    <w:rsid w:val="00CA4ADC"/>
    <w:rsid w:val="00CA4EBB"/>
    <w:rsid w:val="00CA4F76"/>
    <w:rsid w:val="00CA610E"/>
    <w:rsid w:val="00CA76E5"/>
    <w:rsid w:val="00CB06AF"/>
    <w:rsid w:val="00CB11C3"/>
    <w:rsid w:val="00CB1B2F"/>
    <w:rsid w:val="00CB209F"/>
    <w:rsid w:val="00CB2AA3"/>
    <w:rsid w:val="00CB2C58"/>
    <w:rsid w:val="00CB3070"/>
    <w:rsid w:val="00CB3273"/>
    <w:rsid w:val="00CB32B8"/>
    <w:rsid w:val="00CB3F31"/>
    <w:rsid w:val="00CB5304"/>
    <w:rsid w:val="00CB57E5"/>
    <w:rsid w:val="00CB5BD3"/>
    <w:rsid w:val="00CB6176"/>
    <w:rsid w:val="00CB6682"/>
    <w:rsid w:val="00CB715F"/>
    <w:rsid w:val="00CC1F38"/>
    <w:rsid w:val="00CC2132"/>
    <w:rsid w:val="00CC2396"/>
    <w:rsid w:val="00CC28B8"/>
    <w:rsid w:val="00CC299D"/>
    <w:rsid w:val="00CC2E3E"/>
    <w:rsid w:val="00CC2FE2"/>
    <w:rsid w:val="00CC323E"/>
    <w:rsid w:val="00CC3451"/>
    <w:rsid w:val="00CC4468"/>
    <w:rsid w:val="00CC4479"/>
    <w:rsid w:val="00CC4A19"/>
    <w:rsid w:val="00CC4B2B"/>
    <w:rsid w:val="00CC4F28"/>
    <w:rsid w:val="00CC569B"/>
    <w:rsid w:val="00CC5A66"/>
    <w:rsid w:val="00CC5B3B"/>
    <w:rsid w:val="00CC5C1F"/>
    <w:rsid w:val="00CC6209"/>
    <w:rsid w:val="00CC756D"/>
    <w:rsid w:val="00CD0E1F"/>
    <w:rsid w:val="00CD1B2F"/>
    <w:rsid w:val="00CD2305"/>
    <w:rsid w:val="00CD27AC"/>
    <w:rsid w:val="00CD3150"/>
    <w:rsid w:val="00CD3248"/>
    <w:rsid w:val="00CD40F4"/>
    <w:rsid w:val="00CD47C1"/>
    <w:rsid w:val="00CD4AE9"/>
    <w:rsid w:val="00CD60E5"/>
    <w:rsid w:val="00CD6FD1"/>
    <w:rsid w:val="00CD7B19"/>
    <w:rsid w:val="00CD7F0A"/>
    <w:rsid w:val="00CE04BC"/>
    <w:rsid w:val="00CE13D4"/>
    <w:rsid w:val="00CE1EC7"/>
    <w:rsid w:val="00CE2134"/>
    <w:rsid w:val="00CE28F8"/>
    <w:rsid w:val="00CE2C94"/>
    <w:rsid w:val="00CE2ECB"/>
    <w:rsid w:val="00CE3AE5"/>
    <w:rsid w:val="00CE3EF9"/>
    <w:rsid w:val="00CE3F51"/>
    <w:rsid w:val="00CE4282"/>
    <w:rsid w:val="00CE4394"/>
    <w:rsid w:val="00CE446B"/>
    <w:rsid w:val="00CE560C"/>
    <w:rsid w:val="00CE5AE7"/>
    <w:rsid w:val="00CE6C7B"/>
    <w:rsid w:val="00CE7161"/>
    <w:rsid w:val="00CE7221"/>
    <w:rsid w:val="00CF13B4"/>
    <w:rsid w:val="00CF17A2"/>
    <w:rsid w:val="00CF1B73"/>
    <w:rsid w:val="00CF209C"/>
    <w:rsid w:val="00CF23CF"/>
    <w:rsid w:val="00CF26B1"/>
    <w:rsid w:val="00CF3652"/>
    <w:rsid w:val="00CF3D13"/>
    <w:rsid w:val="00CF57A1"/>
    <w:rsid w:val="00CF59AB"/>
    <w:rsid w:val="00CF781C"/>
    <w:rsid w:val="00D00036"/>
    <w:rsid w:val="00D0017D"/>
    <w:rsid w:val="00D00DA3"/>
    <w:rsid w:val="00D0106F"/>
    <w:rsid w:val="00D01351"/>
    <w:rsid w:val="00D01950"/>
    <w:rsid w:val="00D024D6"/>
    <w:rsid w:val="00D02962"/>
    <w:rsid w:val="00D02BA2"/>
    <w:rsid w:val="00D02CFB"/>
    <w:rsid w:val="00D03129"/>
    <w:rsid w:val="00D03E61"/>
    <w:rsid w:val="00D04B9F"/>
    <w:rsid w:val="00D04C4D"/>
    <w:rsid w:val="00D04F56"/>
    <w:rsid w:val="00D04F8D"/>
    <w:rsid w:val="00D05278"/>
    <w:rsid w:val="00D06C4D"/>
    <w:rsid w:val="00D06CB8"/>
    <w:rsid w:val="00D0721F"/>
    <w:rsid w:val="00D07284"/>
    <w:rsid w:val="00D07799"/>
    <w:rsid w:val="00D103C1"/>
    <w:rsid w:val="00D10433"/>
    <w:rsid w:val="00D10F12"/>
    <w:rsid w:val="00D11CB3"/>
    <w:rsid w:val="00D13647"/>
    <w:rsid w:val="00D14D16"/>
    <w:rsid w:val="00D15272"/>
    <w:rsid w:val="00D154F4"/>
    <w:rsid w:val="00D17BEF"/>
    <w:rsid w:val="00D20330"/>
    <w:rsid w:val="00D20337"/>
    <w:rsid w:val="00D2089D"/>
    <w:rsid w:val="00D21461"/>
    <w:rsid w:val="00D215F7"/>
    <w:rsid w:val="00D21C9F"/>
    <w:rsid w:val="00D22261"/>
    <w:rsid w:val="00D2564E"/>
    <w:rsid w:val="00D25CEF"/>
    <w:rsid w:val="00D2636C"/>
    <w:rsid w:val="00D26A16"/>
    <w:rsid w:val="00D26B61"/>
    <w:rsid w:val="00D26B9D"/>
    <w:rsid w:val="00D2780E"/>
    <w:rsid w:val="00D279E9"/>
    <w:rsid w:val="00D3014F"/>
    <w:rsid w:val="00D30B7A"/>
    <w:rsid w:val="00D33091"/>
    <w:rsid w:val="00D337B8"/>
    <w:rsid w:val="00D33BC6"/>
    <w:rsid w:val="00D33C1F"/>
    <w:rsid w:val="00D3510E"/>
    <w:rsid w:val="00D3675C"/>
    <w:rsid w:val="00D36C6A"/>
    <w:rsid w:val="00D36FB9"/>
    <w:rsid w:val="00D37777"/>
    <w:rsid w:val="00D37E5A"/>
    <w:rsid w:val="00D414E3"/>
    <w:rsid w:val="00D41AE9"/>
    <w:rsid w:val="00D42162"/>
    <w:rsid w:val="00D42562"/>
    <w:rsid w:val="00D42725"/>
    <w:rsid w:val="00D42943"/>
    <w:rsid w:val="00D43027"/>
    <w:rsid w:val="00D432A0"/>
    <w:rsid w:val="00D43435"/>
    <w:rsid w:val="00D4385D"/>
    <w:rsid w:val="00D44C0C"/>
    <w:rsid w:val="00D45AFF"/>
    <w:rsid w:val="00D45E0E"/>
    <w:rsid w:val="00D45F74"/>
    <w:rsid w:val="00D469BF"/>
    <w:rsid w:val="00D46BFD"/>
    <w:rsid w:val="00D4720F"/>
    <w:rsid w:val="00D47702"/>
    <w:rsid w:val="00D47AA5"/>
    <w:rsid w:val="00D502E2"/>
    <w:rsid w:val="00D5165A"/>
    <w:rsid w:val="00D519B2"/>
    <w:rsid w:val="00D525A1"/>
    <w:rsid w:val="00D52801"/>
    <w:rsid w:val="00D538E5"/>
    <w:rsid w:val="00D5395F"/>
    <w:rsid w:val="00D55401"/>
    <w:rsid w:val="00D5569F"/>
    <w:rsid w:val="00D558C4"/>
    <w:rsid w:val="00D55C7D"/>
    <w:rsid w:val="00D562C8"/>
    <w:rsid w:val="00D56349"/>
    <w:rsid w:val="00D56603"/>
    <w:rsid w:val="00D56A4E"/>
    <w:rsid w:val="00D56C25"/>
    <w:rsid w:val="00D57168"/>
    <w:rsid w:val="00D57698"/>
    <w:rsid w:val="00D57FC6"/>
    <w:rsid w:val="00D60F2E"/>
    <w:rsid w:val="00D6112B"/>
    <w:rsid w:val="00D61A66"/>
    <w:rsid w:val="00D61B7F"/>
    <w:rsid w:val="00D61FF6"/>
    <w:rsid w:val="00D623F0"/>
    <w:rsid w:val="00D62402"/>
    <w:rsid w:val="00D630A3"/>
    <w:rsid w:val="00D64441"/>
    <w:rsid w:val="00D64964"/>
    <w:rsid w:val="00D6518E"/>
    <w:rsid w:val="00D65241"/>
    <w:rsid w:val="00D6549F"/>
    <w:rsid w:val="00D65540"/>
    <w:rsid w:val="00D655A6"/>
    <w:rsid w:val="00D65949"/>
    <w:rsid w:val="00D65CAD"/>
    <w:rsid w:val="00D66249"/>
    <w:rsid w:val="00D6634F"/>
    <w:rsid w:val="00D66B8C"/>
    <w:rsid w:val="00D67448"/>
    <w:rsid w:val="00D7027D"/>
    <w:rsid w:val="00D704CE"/>
    <w:rsid w:val="00D70726"/>
    <w:rsid w:val="00D71E5D"/>
    <w:rsid w:val="00D72A88"/>
    <w:rsid w:val="00D73896"/>
    <w:rsid w:val="00D7392E"/>
    <w:rsid w:val="00D746F3"/>
    <w:rsid w:val="00D754C1"/>
    <w:rsid w:val="00D767C4"/>
    <w:rsid w:val="00D77469"/>
    <w:rsid w:val="00D77892"/>
    <w:rsid w:val="00D8069B"/>
    <w:rsid w:val="00D8069D"/>
    <w:rsid w:val="00D808CD"/>
    <w:rsid w:val="00D80E8E"/>
    <w:rsid w:val="00D8111B"/>
    <w:rsid w:val="00D8140F"/>
    <w:rsid w:val="00D81475"/>
    <w:rsid w:val="00D8168C"/>
    <w:rsid w:val="00D81E94"/>
    <w:rsid w:val="00D81FD4"/>
    <w:rsid w:val="00D82722"/>
    <w:rsid w:val="00D82C36"/>
    <w:rsid w:val="00D832AD"/>
    <w:rsid w:val="00D864FC"/>
    <w:rsid w:val="00D867B6"/>
    <w:rsid w:val="00D87C94"/>
    <w:rsid w:val="00D91D9C"/>
    <w:rsid w:val="00D965BD"/>
    <w:rsid w:val="00D966B8"/>
    <w:rsid w:val="00D96CF3"/>
    <w:rsid w:val="00D97955"/>
    <w:rsid w:val="00DA04DD"/>
    <w:rsid w:val="00DA0A74"/>
    <w:rsid w:val="00DA148F"/>
    <w:rsid w:val="00DA1548"/>
    <w:rsid w:val="00DA22F8"/>
    <w:rsid w:val="00DA2449"/>
    <w:rsid w:val="00DA2B7A"/>
    <w:rsid w:val="00DA3FF3"/>
    <w:rsid w:val="00DA5046"/>
    <w:rsid w:val="00DA5402"/>
    <w:rsid w:val="00DA5C9C"/>
    <w:rsid w:val="00DA6012"/>
    <w:rsid w:val="00DA6794"/>
    <w:rsid w:val="00DA67FC"/>
    <w:rsid w:val="00DA6DF8"/>
    <w:rsid w:val="00DA7010"/>
    <w:rsid w:val="00DA778E"/>
    <w:rsid w:val="00DA79FA"/>
    <w:rsid w:val="00DA7D30"/>
    <w:rsid w:val="00DB07BC"/>
    <w:rsid w:val="00DB0A54"/>
    <w:rsid w:val="00DB0B1A"/>
    <w:rsid w:val="00DB13B1"/>
    <w:rsid w:val="00DB1867"/>
    <w:rsid w:val="00DB1D6D"/>
    <w:rsid w:val="00DB2104"/>
    <w:rsid w:val="00DB2E01"/>
    <w:rsid w:val="00DB40B3"/>
    <w:rsid w:val="00DB41E3"/>
    <w:rsid w:val="00DB4DC7"/>
    <w:rsid w:val="00DB4FA0"/>
    <w:rsid w:val="00DB5055"/>
    <w:rsid w:val="00DB5CB7"/>
    <w:rsid w:val="00DB6885"/>
    <w:rsid w:val="00DB6E29"/>
    <w:rsid w:val="00DB7588"/>
    <w:rsid w:val="00DC05A5"/>
    <w:rsid w:val="00DC1186"/>
    <w:rsid w:val="00DC1B03"/>
    <w:rsid w:val="00DC1E56"/>
    <w:rsid w:val="00DC1F7D"/>
    <w:rsid w:val="00DC218D"/>
    <w:rsid w:val="00DC2299"/>
    <w:rsid w:val="00DC35FC"/>
    <w:rsid w:val="00DC3FA8"/>
    <w:rsid w:val="00DC4E1A"/>
    <w:rsid w:val="00DC500B"/>
    <w:rsid w:val="00DC5188"/>
    <w:rsid w:val="00DC540A"/>
    <w:rsid w:val="00DC560A"/>
    <w:rsid w:val="00DC5C1E"/>
    <w:rsid w:val="00DC6232"/>
    <w:rsid w:val="00DC666B"/>
    <w:rsid w:val="00DC67C5"/>
    <w:rsid w:val="00DD0330"/>
    <w:rsid w:val="00DD0727"/>
    <w:rsid w:val="00DD1642"/>
    <w:rsid w:val="00DD20D3"/>
    <w:rsid w:val="00DD2255"/>
    <w:rsid w:val="00DD4483"/>
    <w:rsid w:val="00DD44D9"/>
    <w:rsid w:val="00DD49DC"/>
    <w:rsid w:val="00DD5A9C"/>
    <w:rsid w:val="00DD5CFB"/>
    <w:rsid w:val="00DD5DCD"/>
    <w:rsid w:val="00DD780C"/>
    <w:rsid w:val="00DD7E24"/>
    <w:rsid w:val="00DE043B"/>
    <w:rsid w:val="00DE0D51"/>
    <w:rsid w:val="00DE0DC8"/>
    <w:rsid w:val="00DE13C0"/>
    <w:rsid w:val="00DE24CC"/>
    <w:rsid w:val="00DE25D4"/>
    <w:rsid w:val="00DE2F7D"/>
    <w:rsid w:val="00DE42A6"/>
    <w:rsid w:val="00DE7A8F"/>
    <w:rsid w:val="00DF07E2"/>
    <w:rsid w:val="00DF0AE0"/>
    <w:rsid w:val="00DF121D"/>
    <w:rsid w:val="00DF1C9E"/>
    <w:rsid w:val="00DF23A3"/>
    <w:rsid w:val="00DF2811"/>
    <w:rsid w:val="00DF291A"/>
    <w:rsid w:val="00DF2AFA"/>
    <w:rsid w:val="00DF3543"/>
    <w:rsid w:val="00DF3D57"/>
    <w:rsid w:val="00DF3F4C"/>
    <w:rsid w:val="00DF43A8"/>
    <w:rsid w:val="00DF4ABA"/>
    <w:rsid w:val="00DF4E6B"/>
    <w:rsid w:val="00DF50D2"/>
    <w:rsid w:val="00DF5281"/>
    <w:rsid w:val="00DF69DA"/>
    <w:rsid w:val="00DF6CB8"/>
    <w:rsid w:val="00DF731C"/>
    <w:rsid w:val="00DF7598"/>
    <w:rsid w:val="00DF7D49"/>
    <w:rsid w:val="00DF7E45"/>
    <w:rsid w:val="00E0140F"/>
    <w:rsid w:val="00E0177B"/>
    <w:rsid w:val="00E01802"/>
    <w:rsid w:val="00E018DE"/>
    <w:rsid w:val="00E01BDE"/>
    <w:rsid w:val="00E01CED"/>
    <w:rsid w:val="00E01F62"/>
    <w:rsid w:val="00E024C8"/>
    <w:rsid w:val="00E02775"/>
    <w:rsid w:val="00E02E07"/>
    <w:rsid w:val="00E03FDC"/>
    <w:rsid w:val="00E0481C"/>
    <w:rsid w:val="00E04C73"/>
    <w:rsid w:val="00E059BF"/>
    <w:rsid w:val="00E06AF0"/>
    <w:rsid w:val="00E06E9B"/>
    <w:rsid w:val="00E07078"/>
    <w:rsid w:val="00E0760E"/>
    <w:rsid w:val="00E10C19"/>
    <w:rsid w:val="00E10DDC"/>
    <w:rsid w:val="00E1333C"/>
    <w:rsid w:val="00E13D30"/>
    <w:rsid w:val="00E144E9"/>
    <w:rsid w:val="00E154F5"/>
    <w:rsid w:val="00E15609"/>
    <w:rsid w:val="00E1562A"/>
    <w:rsid w:val="00E160B7"/>
    <w:rsid w:val="00E162AB"/>
    <w:rsid w:val="00E17169"/>
    <w:rsid w:val="00E20719"/>
    <w:rsid w:val="00E20890"/>
    <w:rsid w:val="00E20B84"/>
    <w:rsid w:val="00E221F2"/>
    <w:rsid w:val="00E22241"/>
    <w:rsid w:val="00E2228D"/>
    <w:rsid w:val="00E23246"/>
    <w:rsid w:val="00E23424"/>
    <w:rsid w:val="00E23696"/>
    <w:rsid w:val="00E2478C"/>
    <w:rsid w:val="00E24E87"/>
    <w:rsid w:val="00E251AA"/>
    <w:rsid w:val="00E251D6"/>
    <w:rsid w:val="00E269A9"/>
    <w:rsid w:val="00E26F9D"/>
    <w:rsid w:val="00E270E9"/>
    <w:rsid w:val="00E2723E"/>
    <w:rsid w:val="00E27376"/>
    <w:rsid w:val="00E27394"/>
    <w:rsid w:val="00E27758"/>
    <w:rsid w:val="00E27C55"/>
    <w:rsid w:val="00E30CC4"/>
    <w:rsid w:val="00E310C0"/>
    <w:rsid w:val="00E311EB"/>
    <w:rsid w:val="00E31BFA"/>
    <w:rsid w:val="00E31CCB"/>
    <w:rsid w:val="00E320A4"/>
    <w:rsid w:val="00E32716"/>
    <w:rsid w:val="00E32C8E"/>
    <w:rsid w:val="00E33392"/>
    <w:rsid w:val="00E333B0"/>
    <w:rsid w:val="00E34772"/>
    <w:rsid w:val="00E35456"/>
    <w:rsid w:val="00E3562E"/>
    <w:rsid w:val="00E3646F"/>
    <w:rsid w:val="00E36770"/>
    <w:rsid w:val="00E36A8F"/>
    <w:rsid w:val="00E37A2F"/>
    <w:rsid w:val="00E4005F"/>
    <w:rsid w:val="00E400D6"/>
    <w:rsid w:val="00E40266"/>
    <w:rsid w:val="00E40ABC"/>
    <w:rsid w:val="00E4101D"/>
    <w:rsid w:val="00E43C26"/>
    <w:rsid w:val="00E44366"/>
    <w:rsid w:val="00E45678"/>
    <w:rsid w:val="00E4597F"/>
    <w:rsid w:val="00E45B4A"/>
    <w:rsid w:val="00E4649D"/>
    <w:rsid w:val="00E4703C"/>
    <w:rsid w:val="00E47A51"/>
    <w:rsid w:val="00E50325"/>
    <w:rsid w:val="00E50451"/>
    <w:rsid w:val="00E5059A"/>
    <w:rsid w:val="00E507D4"/>
    <w:rsid w:val="00E50FE5"/>
    <w:rsid w:val="00E51A99"/>
    <w:rsid w:val="00E51E99"/>
    <w:rsid w:val="00E52285"/>
    <w:rsid w:val="00E52775"/>
    <w:rsid w:val="00E52804"/>
    <w:rsid w:val="00E528FA"/>
    <w:rsid w:val="00E52C00"/>
    <w:rsid w:val="00E53E70"/>
    <w:rsid w:val="00E53F95"/>
    <w:rsid w:val="00E55493"/>
    <w:rsid w:val="00E5596E"/>
    <w:rsid w:val="00E5704D"/>
    <w:rsid w:val="00E578F5"/>
    <w:rsid w:val="00E57B0B"/>
    <w:rsid w:val="00E57C3C"/>
    <w:rsid w:val="00E57D87"/>
    <w:rsid w:val="00E605FA"/>
    <w:rsid w:val="00E614DB"/>
    <w:rsid w:val="00E62153"/>
    <w:rsid w:val="00E62253"/>
    <w:rsid w:val="00E623A7"/>
    <w:rsid w:val="00E62422"/>
    <w:rsid w:val="00E62A96"/>
    <w:rsid w:val="00E62BBA"/>
    <w:rsid w:val="00E62FC5"/>
    <w:rsid w:val="00E6319A"/>
    <w:rsid w:val="00E646DA"/>
    <w:rsid w:val="00E648AA"/>
    <w:rsid w:val="00E648F7"/>
    <w:rsid w:val="00E64CBF"/>
    <w:rsid w:val="00E650F7"/>
    <w:rsid w:val="00E65231"/>
    <w:rsid w:val="00E65460"/>
    <w:rsid w:val="00E65A79"/>
    <w:rsid w:val="00E66E10"/>
    <w:rsid w:val="00E6717D"/>
    <w:rsid w:val="00E6775D"/>
    <w:rsid w:val="00E67A28"/>
    <w:rsid w:val="00E67D41"/>
    <w:rsid w:val="00E70141"/>
    <w:rsid w:val="00E721F6"/>
    <w:rsid w:val="00E72245"/>
    <w:rsid w:val="00E7325C"/>
    <w:rsid w:val="00E7386D"/>
    <w:rsid w:val="00E73F8D"/>
    <w:rsid w:val="00E74437"/>
    <w:rsid w:val="00E747C1"/>
    <w:rsid w:val="00E74CAB"/>
    <w:rsid w:val="00E750A7"/>
    <w:rsid w:val="00E768B0"/>
    <w:rsid w:val="00E7724A"/>
    <w:rsid w:val="00E77CC1"/>
    <w:rsid w:val="00E80327"/>
    <w:rsid w:val="00E806FF"/>
    <w:rsid w:val="00E80E45"/>
    <w:rsid w:val="00E80EF3"/>
    <w:rsid w:val="00E818D2"/>
    <w:rsid w:val="00E82C42"/>
    <w:rsid w:val="00E835C6"/>
    <w:rsid w:val="00E836AB"/>
    <w:rsid w:val="00E84061"/>
    <w:rsid w:val="00E843F3"/>
    <w:rsid w:val="00E85058"/>
    <w:rsid w:val="00E85593"/>
    <w:rsid w:val="00E85E62"/>
    <w:rsid w:val="00E85EED"/>
    <w:rsid w:val="00E85F6E"/>
    <w:rsid w:val="00E861BA"/>
    <w:rsid w:val="00E861CE"/>
    <w:rsid w:val="00E86918"/>
    <w:rsid w:val="00E86F37"/>
    <w:rsid w:val="00E87536"/>
    <w:rsid w:val="00E87F3E"/>
    <w:rsid w:val="00E87FEB"/>
    <w:rsid w:val="00E91447"/>
    <w:rsid w:val="00E92078"/>
    <w:rsid w:val="00E9225D"/>
    <w:rsid w:val="00E929D4"/>
    <w:rsid w:val="00E92CD0"/>
    <w:rsid w:val="00E92EF0"/>
    <w:rsid w:val="00E9311C"/>
    <w:rsid w:val="00E93E33"/>
    <w:rsid w:val="00E94746"/>
    <w:rsid w:val="00E94976"/>
    <w:rsid w:val="00E94F2C"/>
    <w:rsid w:val="00E95983"/>
    <w:rsid w:val="00E95D15"/>
    <w:rsid w:val="00E9689B"/>
    <w:rsid w:val="00E96A5D"/>
    <w:rsid w:val="00E9782A"/>
    <w:rsid w:val="00EA0012"/>
    <w:rsid w:val="00EA0A5F"/>
    <w:rsid w:val="00EA1292"/>
    <w:rsid w:val="00EA28F5"/>
    <w:rsid w:val="00EA380D"/>
    <w:rsid w:val="00EA390A"/>
    <w:rsid w:val="00EA42BE"/>
    <w:rsid w:val="00EA42F2"/>
    <w:rsid w:val="00EA55D1"/>
    <w:rsid w:val="00EA69EC"/>
    <w:rsid w:val="00EA74A5"/>
    <w:rsid w:val="00EA7857"/>
    <w:rsid w:val="00EB14EF"/>
    <w:rsid w:val="00EB1744"/>
    <w:rsid w:val="00EB1A43"/>
    <w:rsid w:val="00EB2428"/>
    <w:rsid w:val="00EB2721"/>
    <w:rsid w:val="00EB2DBA"/>
    <w:rsid w:val="00EB3326"/>
    <w:rsid w:val="00EB3A69"/>
    <w:rsid w:val="00EB490D"/>
    <w:rsid w:val="00EB6317"/>
    <w:rsid w:val="00EB63A7"/>
    <w:rsid w:val="00EB6824"/>
    <w:rsid w:val="00EB6BAC"/>
    <w:rsid w:val="00EB7735"/>
    <w:rsid w:val="00EB7E9A"/>
    <w:rsid w:val="00EB7F98"/>
    <w:rsid w:val="00EC0045"/>
    <w:rsid w:val="00EC127A"/>
    <w:rsid w:val="00EC176B"/>
    <w:rsid w:val="00EC1C79"/>
    <w:rsid w:val="00EC5DC5"/>
    <w:rsid w:val="00EC68D3"/>
    <w:rsid w:val="00EC7270"/>
    <w:rsid w:val="00EC7376"/>
    <w:rsid w:val="00ED0570"/>
    <w:rsid w:val="00ED0AE0"/>
    <w:rsid w:val="00ED0F37"/>
    <w:rsid w:val="00ED1811"/>
    <w:rsid w:val="00ED26AE"/>
    <w:rsid w:val="00ED29D6"/>
    <w:rsid w:val="00ED44AC"/>
    <w:rsid w:val="00ED63BE"/>
    <w:rsid w:val="00ED6CBF"/>
    <w:rsid w:val="00ED7684"/>
    <w:rsid w:val="00EE0115"/>
    <w:rsid w:val="00EE0CC6"/>
    <w:rsid w:val="00EE0D6F"/>
    <w:rsid w:val="00EE0EB9"/>
    <w:rsid w:val="00EE1973"/>
    <w:rsid w:val="00EE2E32"/>
    <w:rsid w:val="00EE31CA"/>
    <w:rsid w:val="00EE33B9"/>
    <w:rsid w:val="00EE3E56"/>
    <w:rsid w:val="00EE48E5"/>
    <w:rsid w:val="00EE4C60"/>
    <w:rsid w:val="00EE5508"/>
    <w:rsid w:val="00EE5509"/>
    <w:rsid w:val="00EE5869"/>
    <w:rsid w:val="00EE6041"/>
    <w:rsid w:val="00EE6615"/>
    <w:rsid w:val="00EE6A85"/>
    <w:rsid w:val="00EE6F05"/>
    <w:rsid w:val="00EF0337"/>
    <w:rsid w:val="00EF03E4"/>
    <w:rsid w:val="00EF05FD"/>
    <w:rsid w:val="00EF0943"/>
    <w:rsid w:val="00EF0D19"/>
    <w:rsid w:val="00EF1647"/>
    <w:rsid w:val="00EF2229"/>
    <w:rsid w:val="00EF23E3"/>
    <w:rsid w:val="00EF3672"/>
    <w:rsid w:val="00EF5383"/>
    <w:rsid w:val="00EF53D6"/>
    <w:rsid w:val="00EF5B74"/>
    <w:rsid w:val="00EF5C35"/>
    <w:rsid w:val="00EF5EF6"/>
    <w:rsid w:val="00EF6A52"/>
    <w:rsid w:val="00EF7415"/>
    <w:rsid w:val="00F00942"/>
    <w:rsid w:val="00F009FF"/>
    <w:rsid w:val="00F00DA6"/>
    <w:rsid w:val="00F010B5"/>
    <w:rsid w:val="00F0146E"/>
    <w:rsid w:val="00F01CC1"/>
    <w:rsid w:val="00F02789"/>
    <w:rsid w:val="00F0302B"/>
    <w:rsid w:val="00F033A7"/>
    <w:rsid w:val="00F03A92"/>
    <w:rsid w:val="00F03DC6"/>
    <w:rsid w:val="00F04629"/>
    <w:rsid w:val="00F05345"/>
    <w:rsid w:val="00F05E71"/>
    <w:rsid w:val="00F0649C"/>
    <w:rsid w:val="00F065F3"/>
    <w:rsid w:val="00F06A03"/>
    <w:rsid w:val="00F06A0C"/>
    <w:rsid w:val="00F06B81"/>
    <w:rsid w:val="00F075BF"/>
    <w:rsid w:val="00F10E5F"/>
    <w:rsid w:val="00F110B1"/>
    <w:rsid w:val="00F11592"/>
    <w:rsid w:val="00F12193"/>
    <w:rsid w:val="00F129E4"/>
    <w:rsid w:val="00F134C7"/>
    <w:rsid w:val="00F139A8"/>
    <w:rsid w:val="00F14528"/>
    <w:rsid w:val="00F146EE"/>
    <w:rsid w:val="00F1487D"/>
    <w:rsid w:val="00F14A9C"/>
    <w:rsid w:val="00F15AC5"/>
    <w:rsid w:val="00F160E2"/>
    <w:rsid w:val="00F1665D"/>
    <w:rsid w:val="00F168E0"/>
    <w:rsid w:val="00F16929"/>
    <w:rsid w:val="00F16B1D"/>
    <w:rsid w:val="00F16D46"/>
    <w:rsid w:val="00F17020"/>
    <w:rsid w:val="00F176E8"/>
    <w:rsid w:val="00F177A7"/>
    <w:rsid w:val="00F17F70"/>
    <w:rsid w:val="00F2030D"/>
    <w:rsid w:val="00F20805"/>
    <w:rsid w:val="00F208F1"/>
    <w:rsid w:val="00F20A59"/>
    <w:rsid w:val="00F20E8E"/>
    <w:rsid w:val="00F230A6"/>
    <w:rsid w:val="00F25FCE"/>
    <w:rsid w:val="00F260C4"/>
    <w:rsid w:val="00F26A55"/>
    <w:rsid w:val="00F26AE9"/>
    <w:rsid w:val="00F26D05"/>
    <w:rsid w:val="00F279F0"/>
    <w:rsid w:val="00F30535"/>
    <w:rsid w:val="00F3109B"/>
    <w:rsid w:val="00F311E7"/>
    <w:rsid w:val="00F31840"/>
    <w:rsid w:val="00F328B2"/>
    <w:rsid w:val="00F343B2"/>
    <w:rsid w:val="00F349D4"/>
    <w:rsid w:val="00F3710C"/>
    <w:rsid w:val="00F37584"/>
    <w:rsid w:val="00F40B79"/>
    <w:rsid w:val="00F40BB1"/>
    <w:rsid w:val="00F415CF"/>
    <w:rsid w:val="00F418EC"/>
    <w:rsid w:val="00F41F1D"/>
    <w:rsid w:val="00F434BD"/>
    <w:rsid w:val="00F45864"/>
    <w:rsid w:val="00F45D50"/>
    <w:rsid w:val="00F45E98"/>
    <w:rsid w:val="00F502C5"/>
    <w:rsid w:val="00F510D4"/>
    <w:rsid w:val="00F51B4B"/>
    <w:rsid w:val="00F5307B"/>
    <w:rsid w:val="00F53F36"/>
    <w:rsid w:val="00F540F8"/>
    <w:rsid w:val="00F5428D"/>
    <w:rsid w:val="00F5468E"/>
    <w:rsid w:val="00F5630A"/>
    <w:rsid w:val="00F56902"/>
    <w:rsid w:val="00F56BB4"/>
    <w:rsid w:val="00F56DE0"/>
    <w:rsid w:val="00F57041"/>
    <w:rsid w:val="00F57115"/>
    <w:rsid w:val="00F57259"/>
    <w:rsid w:val="00F57837"/>
    <w:rsid w:val="00F612A7"/>
    <w:rsid w:val="00F62A22"/>
    <w:rsid w:val="00F62A39"/>
    <w:rsid w:val="00F6399D"/>
    <w:rsid w:val="00F640DB"/>
    <w:rsid w:val="00F642F1"/>
    <w:rsid w:val="00F6490F"/>
    <w:rsid w:val="00F65461"/>
    <w:rsid w:val="00F66F22"/>
    <w:rsid w:val="00F66FC0"/>
    <w:rsid w:val="00F67009"/>
    <w:rsid w:val="00F674BB"/>
    <w:rsid w:val="00F6764D"/>
    <w:rsid w:val="00F67686"/>
    <w:rsid w:val="00F7014B"/>
    <w:rsid w:val="00F7014F"/>
    <w:rsid w:val="00F70CE0"/>
    <w:rsid w:val="00F70EAA"/>
    <w:rsid w:val="00F71995"/>
    <w:rsid w:val="00F71AA5"/>
    <w:rsid w:val="00F71DC4"/>
    <w:rsid w:val="00F71F90"/>
    <w:rsid w:val="00F72C7A"/>
    <w:rsid w:val="00F7402C"/>
    <w:rsid w:val="00F7465A"/>
    <w:rsid w:val="00F7499C"/>
    <w:rsid w:val="00F7563B"/>
    <w:rsid w:val="00F75720"/>
    <w:rsid w:val="00F75733"/>
    <w:rsid w:val="00F75954"/>
    <w:rsid w:val="00F75EAE"/>
    <w:rsid w:val="00F76955"/>
    <w:rsid w:val="00F77352"/>
    <w:rsid w:val="00F77378"/>
    <w:rsid w:val="00F80809"/>
    <w:rsid w:val="00F80ECA"/>
    <w:rsid w:val="00F81276"/>
    <w:rsid w:val="00F81EE0"/>
    <w:rsid w:val="00F8202E"/>
    <w:rsid w:val="00F8270C"/>
    <w:rsid w:val="00F829DC"/>
    <w:rsid w:val="00F8338E"/>
    <w:rsid w:val="00F8380E"/>
    <w:rsid w:val="00F841A7"/>
    <w:rsid w:val="00F843C9"/>
    <w:rsid w:val="00F844A2"/>
    <w:rsid w:val="00F846DE"/>
    <w:rsid w:val="00F84F73"/>
    <w:rsid w:val="00F85147"/>
    <w:rsid w:val="00F86402"/>
    <w:rsid w:val="00F86B0D"/>
    <w:rsid w:val="00F86B44"/>
    <w:rsid w:val="00F86CA3"/>
    <w:rsid w:val="00F871BC"/>
    <w:rsid w:val="00F872F1"/>
    <w:rsid w:val="00F8731F"/>
    <w:rsid w:val="00F8773D"/>
    <w:rsid w:val="00F87C7B"/>
    <w:rsid w:val="00F87F24"/>
    <w:rsid w:val="00F90C86"/>
    <w:rsid w:val="00F9286C"/>
    <w:rsid w:val="00F94A8E"/>
    <w:rsid w:val="00F94B70"/>
    <w:rsid w:val="00F95861"/>
    <w:rsid w:val="00F95E4E"/>
    <w:rsid w:val="00F963D2"/>
    <w:rsid w:val="00F96863"/>
    <w:rsid w:val="00F96CAA"/>
    <w:rsid w:val="00F97282"/>
    <w:rsid w:val="00F97525"/>
    <w:rsid w:val="00F97737"/>
    <w:rsid w:val="00F9793A"/>
    <w:rsid w:val="00FA0682"/>
    <w:rsid w:val="00FA1466"/>
    <w:rsid w:val="00FA148E"/>
    <w:rsid w:val="00FA1940"/>
    <w:rsid w:val="00FA19AE"/>
    <w:rsid w:val="00FA1C4F"/>
    <w:rsid w:val="00FA2BD6"/>
    <w:rsid w:val="00FA3204"/>
    <w:rsid w:val="00FA3347"/>
    <w:rsid w:val="00FA4CEB"/>
    <w:rsid w:val="00FA6C2F"/>
    <w:rsid w:val="00FA7479"/>
    <w:rsid w:val="00FA7B54"/>
    <w:rsid w:val="00FA7E16"/>
    <w:rsid w:val="00FB08E0"/>
    <w:rsid w:val="00FB0C06"/>
    <w:rsid w:val="00FB128E"/>
    <w:rsid w:val="00FB4EA3"/>
    <w:rsid w:val="00FB5F0C"/>
    <w:rsid w:val="00FB6404"/>
    <w:rsid w:val="00FB77F2"/>
    <w:rsid w:val="00FB782F"/>
    <w:rsid w:val="00FB7E54"/>
    <w:rsid w:val="00FC0015"/>
    <w:rsid w:val="00FC04E8"/>
    <w:rsid w:val="00FC1047"/>
    <w:rsid w:val="00FC12F8"/>
    <w:rsid w:val="00FC142F"/>
    <w:rsid w:val="00FC1F6E"/>
    <w:rsid w:val="00FC2E5E"/>
    <w:rsid w:val="00FC2FF1"/>
    <w:rsid w:val="00FC339C"/>
    <w:rsid w:val="00FC3622"/>
    <w:rsid w:val="00FC36DB"/>
    <w:rsid w:val="00FC3D3E"/>
    <w:rsid w:val="00FC3EAB"/>
    <w:rsid w:val="00FC41BC"/>
    <w:rsid w:val="00FC51B9"/>
    <w:rsid w:val="00FC5BD6"/>
    <w:rsid w:val="00FC61E9"/>
    <w:rsid w:val="00FC62D8"/>
    <w:rsid w:val="00FC650D"/>
    <w:rsid w:val="00FC700D"/>
    <w:rsid w:val="00FC7251"/>
    <w:rsid w:val="00FC74FF"/>
    <w:rsid w:val="00FC78B1"/>
    <w:rsid w:val="00FD2187"/>
    <w:rsid w:val="00FD25FB"/>
    <w:rsid w:val="00FD277E"/>
    <w:rsid w:val="00FD2D24"/>
    <w:rsid w:val="00FD30C8"/>
    <w:rsid w:val="00FD34CF"/>
    <w:rsid w:val="00FD3A31"/>
    <w:rsid w:val="00FD3C30"/>
    <w:rsid w:val="00FD42D8"/>
    <w:rsid w:val="00FD4789"/>
    <w:rsid w:val="00FD479E"/>
    <w:rsid w:val="00FD4F16"/>
    <w:rsid w:val="00FD5430"/>
    <w:rsid w:val="00FD587B"/>
    <w:rsid w:val="00FD5903"/>
    <w:rsid w:val="00FD5C62"/>
    <w:rsid w:val="00FD6E62"/>
    <w:rsid w:val="00FD7067"/>
    <w:rsid w:val="00FD759F"/>
    <w:rsid w:val="00FD7B93"/>
    <w:rsid w:val="00FD7D29"/>
    <w:rsid w:val="00FE2584"/>
    <w:rsid w:val="00FE25B9"/>
    <w:rsid w:val="00FE25FB"/>
    <w:rsid w:val="00FE2D57"/>
    <w:rsid w:val="00FE329E"/>
    <w:rsid w:val="00FE3B3B"/>
    <w:rsid w:val="00FE3C9E"/>
    <w:rsid w:val="00FE4008"/>
    <w:rsid w:val="00FE41CA"/>
    <w:rsid w:val="00FE68DD"/>
    <w:rsid w:val="00FE6E73"/>
    <w:rsid w:val="00FE717E"/>
    <w:rsid w:val="00FE75DF"/>
    <w:rsid w:val="00FE78A1"/>
    <w:rsid w:val="00FF00FA"/>
    <w:rsid w:val="00FF060A"/>
    <w:rsid w:val="00FF0819"/>
    <w:rsid w:val="00FF09AE"/>
    <w:rsid w:val="00FF18E4"/>
    <w:rsid w:val="00FF1DFF"/>
    <w:rsid w:val="00FF31A5"/>
    <w:rsid w:val="00FF3B89"/>
    <w:rsid w:val="00FF3C94"/>
    <w:rsid w:val="00FF3CC5"/>
    <w:rsid w:val="00FF40A7"/>
    <w:rsid w:val="00FF5A32"/>
    <w:rsid w:val="00FF5B59"/>
    <w:rsid w:val="00FF5BCA"/>
    <w:rsid w:val="00FF7431"/>
    <w:rsid w:val="00FF7613"/>
    <w:rsid w:val="00FF7CFA"/>
    <w:rsid w:val="00FF7EB9"/>
    <w:rsid w:val="011F2B0E"/>
    <w:rsid w:val="0121DBFD"/>
    <w:rsid w:val="0131214A"/>
    <w:rsid w:val="013DC5AF"/>
    <w:rsid w:val="013F316C"/>
    <w:rsid w:val="01406504"/>
    <w:rsid w:val="0150D214"/>
    <w:rsid w:val="01719BB4"/>
    <w:rsid w:val="0173A945"/>
    <w:rsid w:val="017A16E5"/>
    <w:rsid w:val="01958C6A"/>
    <w:rsid w:val="019C40F9"/>
    <w:rsid w:val="01A313D1"/>
    <w:rsid w:val="01B2F91D"/>
    <w:rsid w:val="01C99421"/>
    <w:rsid w:val="01E79E21"/>
    <w:rsid w:val="01F76645"/>
    <w:rsid w:val="021BE3A0"/>
    <w:rsid w:val="021CA353"/>
    <w:rsid w:val="021FCAD2"/>
    <w:rsid w:val="023DA8AB"/>
    <w:rsid w:val="025AABE7"/>
    <w:rsid w:val="026C1594"/>
    <w:rsid w:val="0286D786"/>
    <w:rsid w:val="02872813"/>
    <w:rsid w:val="02F9DDF4"/>
    <w:rsid w:val="02FFEED0"/>
    <w:rsid w:val="03158793"/>
    <w:rsid w:val="034F186D"/>
    <w:rsid w:val="036FDFC4"/>
    <w:rsid w:val="03B4731D"/>
    <w:rsid w:val="03BF5992"/>
    <w:rsid w:val="03C5E296"/>
    <w:rsid w:val="03D77D90"/>
    <w:rsid w:val="03DB0ED5"/>
    <w:rsid w:val="03DB8B44"/>
    <w:rsid w:val="03DE0EF5"/>
    <w:rsid w:val="03DFC37E"/>
    <w:rsid w:val="03F3A635"/>
    <w:rsid w:val="040FCD9D"/>
    <w:rsid w:val="043DED9B"/>
    <w:rsid w:val="0456F8CF"/>
    <w:rsid w:val="045B876F"/>
    <w:rsid w:val="04807ACB"/>
    <w:rsid w:val="04915EE4"/>
    <w:rsid w:val="04BD6BA8"/>
    <w:rsid w:val="04E5F413"/>
    <w:rsid w:val="0528922B"/>
    <w:rsid w:val="058ACD26"/>
    <w:rsid w:val="05A8E3FA"/>
    <w:rsid w:val="05AF9DFF"/>
    <w:rsid w:val="061B4700"/>
    <w:rsid w:val="065530C8"/>
    <w:rsid w:val="068EA81B"/>
    <w:rsid w:val="06A0B170"/>
    <w:rsid w:val="06CC4E72"/>
    <w:rsid w:val="070CC992"/>
    <w:rsid w:val="0722B4B4"/>
    <w:rsid w:val="0734AF36"/>
    <w:rsid w:val="073DF68C"/>
    <w:rsid w:val="0750FEA7"/>
    <w:rsid w:val="07AF2831"/>
    <w:rsid w:val="07B5E447"/>
    <w:rsid w:val="07C1D7B3"/>
    <w:rsid w:val="07DA5606"/>
    <w:rsid w:val="081765B9"/>
    <w:rsid w:val="081E5235"/>
    <w:rsid w:val="08243C90"/>
    <w:rsid w:val="08390BA5"/>
    <w:rsid w:val="08431DC5"/>
    <w:rsid w:val="088B29D4"/>
    <w:rsid w:val="08B2F874"/>
    <w:rsid w:val="091907C3"/>
    <w:rsid w:val="095C44D5"/>
    <w:rsid w:val="09607523"/>
    <w:rsid w:val="09709075"/>
    <w:rsid w:val="098045A4"/>
    <w:rsid w:val="09818F99"/>
    <w:rsid w:val="098928D6"/>
    <w:rsid w:val="09978EC8"/>
    <w:rsid w:val="099EFACB"/>
    <w:rsid w:val="09ABFB71"/>
    <w:rsid w:val="09D340EA"/>
    <w:rsid w:val="0A00621A"/>
    <w:rsid w:val="0A00F980"/>
    <w:rsid w:val="0A1192EC"/>
    <w:rsid w:val="0A276FE8"/>
    <w:rsid w:val="0A3E6ABE"/>
    <w:rsid w:val="0A807C47"/>
    <w:rsid w:val="0A89DA34"/>
    <w:rsid w:val="0A94154C"/>
    <w:rsid w:val="0ABB445D"/>
    <w:rsid w:val="0ABD33F4"/>
    <w:rsid w:val="0AC07D14"/>
    <w:rsid w:val="0AC680C8"/>
    <w:rsid w:val="0AC7DE90"/>
    <w:rsid w:val="0B0C338E"/>
    <w:rsid w:val="0B0C3BFC"/>
    <w:rsid w:val="0B155D66"/>
    <w:rsid w:val="0B33170C"/>
    <w:rsid w:val="0B84BE1E"/>
    <w:rsid w:val="0BA2B973"/>
    <w:rsid w:val="0BCCB390"/>
    <w:rsid w:val="0BD5A1CE"/>
    <w:rsid w:val="0BDE640E"/>
    <w:rsid w:val="0BEFC4DC"/>
    <w:rsid w:val="0C3EA545"/>
    <w:rsid w:val="0C60A428"/>
    <w:rsid w:val="0C829573"/>
    <w:rsid w:val="0C966F44"/>
    <w:rsid w:val="0CEBA034"/>
    <w:rsid w:val="0CEED9EC"/>
    <w:rsid w:val="0CF1D220"/>
    <w:rsid w:val="0D3CDB64"/>
    <w:rsid w:val="0D5BEAF6"/>
    <w:rsid w:val="0D648E18"/>
    <w:rsid w:val="0D89645D"/>
    <w:rsid w:val="0D976749"/>
    <w:rsid w:val="0DA9078B"/>
    <w:rsid w:val="0DBAC019"/>
    <w:rsid w:val="0DC6197E"/>
    <w:rsid w:val="0DC67D4B"/>
    <w:rsid w:val="0DD18B9F"/>
    <w:rsid w:val="0DE4BE3E"/>
    <w:rsid w:val="0E045F27"/>
    <w:rsid w:val="0E07EB88"/>
    <w:rsid w:val="0E17F284"/>
    <w:rsid w:val="0E24A03D"/>
    <w:rsid w:val="0E3F3D3F"/>
    <w:rsid w:val="0E577F3F"/>
    <w:rsid w:val="0E5FAE38"/>
    <w:rsid w:val="0E604A74"/>
    <w:rsid w:val="0E834D63"/>
    <w:rsid w:val="0EBDFF21"/>
    <w:rsid w:val="0EC488FD"/>
    <w:rsid w:val="0ECE0DE1"/>
    <w:rsid w:val="0ECF8057"/>
    <w:rsid w:val="0EE1C2AA"/>
    <w:rsid w:val="0EF0943D"/>
    <w:rsid w:val="0F03D780"/>
    <w:rsid w:val="0F1443FB"/>
    <w:rsid w:val="0F149FC6"/>
    <w:rsid w:val="0F186039"/>
    <w:rsid w:val="0F334564"/>
    <w:rsid w:val="0F89DC43"/>
    <w:rsid w:val="0F8ACD7A"/>
    <w:rsid w:val="0F9B4C64"/>
    <w:rsid w:val="0F9BB885"/>
    <w:rsid w:val="0FF17975"/>
    <w:rsid w:val="0FFCDE65"/>
    <w:rsid w:val="10106FE3"/>
    <w:rsid w:val="10156FFD"/>
    <w:rsid w:val="10167519"/>
    <w:rsid w:val="101D1607"/>
    <w:rsid w:val="10222189"/>
    <w:rsid w:val="1034B5C1"/>
    <w:rsid w:val="1063359F"/>
    <w:rsid w:val="106888D3"/>
    <w:rsid w:val="106B20AA"/>
    <w:rsid w:val="107E42B3"/>
    <w:rsid w:val="109F493C"/>
    <w:rsid w:val="10AA4C84"/>
    <w:rsid w:val="10CBD6DF"/>
    <w:rsid w:val="10E048B3"/>
    <w:rsid w:val="10EBC98E"/>
    <w:rsid w:val="1121C5E0"/>
    <w:rsid w:val="112D3F6E"/>
    <w:rsid w:val="11483888"/>
    <w:rsid w:val="1157D9D1"/>
    <w:rsid w:val="1163041C"/>
    <w:rsid w:val="116D92C7"/>
    <w:rsid w:val="1179FBC4"/>
    <w:rsid w:val="118C8657"/>
    <w:rsid w:val="118EB49C"/>
    <w:rsid w:val="11ECD1D7"/>
    <w:rsid w:val="1229FC8F"/>
    <w:rsid w:val="122A9241"/>
    <w:rsid w:val="12303004"/>
    <w:rsid w:val="124617C9"/>
    <w:rsid w:val="12503DB6"/>
    <w:rsid w:val="1250ECDC"/>
    <w:rsid w:val="127875EB"/>
    <w:rsid w:val="128357CC"/>
    <w:rsid w:val="12C9AB7B"/>
    <w:rsid w:val="12DEB447"/>
    <w:rsid w:val="12E86F43"/>
    <w:rsid w:val="12FC0D18"/>
    <w:rsid w:val="131CF25C"/>
    <w:rsid w:val="134B8022"/>
    <w:rsid w:val="138D6EE0"/>
    <w:rsid w:val="13942F40"/>
    <w:rsid w:val="1397FC73"/>
    <w:rsid w:val="1398F406"/>
    <w:rsid w:val="139DA1FA"/>
    <w:rsid w:val="13A47BFC"/>
    <w:rsid w:val="13AF7FC4"/>
    <w:rsid w:val="13D2AB9E"/>
    <w:rsid w:val="13EA2193"/>
    <w:rsid w:val="13FBC2A4"/>
    <w:rsid w:val="1437B561"/>
    <w:rsid w:val="14782B18"/>
    <w:rsid w:val="14796D86"/>
    <w:rsid w:val="14936979"/>
    <w:rsid w:val="14A6BD35"/>
    <w:rsid w:val="14CA6549"/>
    <w:rsid w:val="14D1FC41"/>
    <w:rsid w:val="14E9B59D"/>
    <w:rsid w:val="14EE93BC"/>
    <w:rsid w:val="14F4B547"/>
    <w:rsid w:val="14FCC91D"/>
    <w:rsid w:val="14FDFE7F"/>
    <w:rsid w:val="1501F624"/>
    <w:rsid w:val="1506057D"/>
    <w:rsid w:val="151E1A45"/>
    <w:rsid w:val="152A5FEB"/>
    <w:rsid w:val="1531FEB2"/>
    <w:rsid w:val="155B59C8"/>
    <w:rsid w:val="157C96BD"/>
    <w:rsid w:val="157DE301"/>
    <w:rsid w:val="15A86D37"/>
    <w:rsid w:val="15AE44FE"/>
    <w:rsid w:val="15B64BA0"/>
    <w:rsid w:val="15DF3D7B"/>
    <w:rsid w:val="1628CED0"/>
    <w:rsid w:val="163EA0E4"/>
    <w:rsid w:val="16485110"/>
    <w:rsid w:val="164A02B9"/>
    <w:rsid w:val="1681D37E"/>
    <w:rsid w:val="16A92D41"/>
    <w:rsid w:val="16AE4AFE"/>
    <w:rsid w:val="16B9CFA7"/>
    <w:rsid w:val="16C86684"/>
    <w:rsid w:val="16ECF5BF"/>
    <w:rsid w:val="16F15CE6"/>
    <w:rsid w:val="16FADE9D"/>
    <w:rsid w:val="16FEF55F"/>
    <w:rsid w:val="1709CC66"/>
    <w:rsid w:val="170A8905"/>
    <w:rsid w:val="17188D14"/>
    <w:rsid w:val="17580943"/>
    <w:rsid w:val="17B6838C"/>
    <w:rsid w:val="17C1D5F4"/>
    <w:rsid w:val="17E350A1"/>
    <w:rsid w:val="17EBC254"/>
    <w:rsid w:val="17EF4ACF"/>
    <w:rsid w:val="1804A9D3"/>
    <w:rsid w:val="1834DB4B"/>
    <w:rsid w:val="185768F2"/>
    <w:rsid w:val="18656C2E"/>
    <w:rsid w:val="189FBB25"/>
    <w:rsid w:val="18AACC3C"/>
    <w:rsid w:val="18CFCCF8"/>
    <w:rsid w:val="1913D26C"/>
    <w:rsid w:val="192BE33D"/>
    <w:rsid w:val="1955733F"/>
    <w:rsid w:val="19586E2E"/>
    <w:rsid w:val="196DFAF0"/>
    <w:rsid w:val="198B4194"/>
    <w:rsid w:val="19AB9485"/>
    <w:rsid w:val="19AD9D47"/>
    <w:rsid w:val="19D5E129"/>
    <w:rsid w:val="19DD2308"/>
    <w:rsid w:val="19E4031E"/>
    <w:rsid w:val="19EF0B95"/>
    <w:rsid w:val="1A0B5A1B"/>
    <w:rsid w:val="1A0DC00A"/>
    <w:rsid w:val="1A211BF4"/>
    <w:rsid w:val="1A303EC1"/>
    <w:rsid w:val="1A48DC1A"/>
    <w:rsid w:val="1A5FABBE"/>
    <w:rsid w:val="1A854F61"/>
    <w:rsid w:val="1A85C082"/>
    <w:rsid w:val="1A87FA21"/>
    <w:rsid w:val="1AA028A0"/>
    <w:rsid w:val="1AD9A859"/>
    <w:rsid w:val="1B33E3A3"/>
    <w:rsid w:val="1B448443"/>
    <w:rsid w:val="1B5EF957"/>
    <w:rsid w:val="1B697C25"/>
    <w:rsid w:val="1B8249D7"/>
    <w:rsid w:val="1BC08E01"/>
    <w:rsid w:val="1BC62EA2"/>
    <w:rsid w:val="1BE7904E"/>
    <w:rsid w:val="1C02A8B6"/>
    <w:rsid w:val="1C2E0450"/>
    <w:rsid w:val="1C39A65D"/>
    <w:rsid w:val="1C4300EA"/>
    <w:rsid w:val="1C6B7BC5"/>
    <w:rsid w:val="1CB3DEBD"/>
    <w:rsid w:val="1CC6864D"/>
    <w:rsid w:val="1CE8E3AC"/>
    <w:rsid w:val="1CE9F66C"/>
    <w:rsid w:val="1CFAC9B4"/>
    <w:rsid w:val="1CFE44C6"/>
    <w:rsid w:val="1D22D1F5"/>
    <w:rsid w:val="1D3840F1"/>
    <w:rsid w:val="1D4316DA"/>
    <w:rsid w:val="1D587FFF"/>
    <w:rsid w:val="1D6036D5"/>
    <w:rsid w:val="1D8D72E8"/>
    <w:rsid w:val="1DB5DC46"/>
    <w:rsid w:val="1DCFDC52"/>
    <w:rsid w:val="1DD3F375"/>
    <w:rsid w:val="1DE7B1E6"/>
    <w:rsid w:val="1E07BC86"/>
    <w:rsid w:val="1E200D00"/>
    <w:rsid w:val="1E3353BE"/>
    <w:rsid w:val="1E788E09"/>
    <w:rsid w:val="1E9BA446"/>
    <w:rsid w:val="1EAC53BC"/>
    <w:rsid w:val="1EB86201"/>
    <w:rsid w:val="1EE5F14F"/>
    <w:rsid w:val="1EEABFC1"/>
    <w:rsid w:val="1EF78743"/>
    <w:rsid w:val="1EFF0C3F"/>
    <w:rsid w:val="1F5DAA4D"/>
    <w:rsid w:val="1F5E9E36"/>
    <w:rsid w:val="1F707029"/>
    <w:rsid w:val="1F89D958"/>
    <w:rsid w:val="1F8A2AAC"/>
    <w:rsid w:val="1F8B9515"/>
    <w:rsid w:val="1FA1A92D"/>
    <w:rsid w:val="1FB4354B"/>
    <w:rsid w:val="1FC6DA52"/>
    <w:rsid w:val="1FD1B607"/>
    <w:rsid w:val="200D809B"/>
    <w:rsid w:val="205F6E08"/>
    <w:rsid w:val="207BC1F0"/>
    <w:rsid w:val="209D42E8"/>
    <w:rsid w:val="20C4C463"/>
    <w:rsid w:val="20F69A0C"/>
    <w:rsid w:val="2140C1F6"/>
    <w:rsid w:val="214A366E"/>
    <w:rsid w:val="214E06D0"/>
    <w:rsid w:val="215E7C4D"/>
    <w:rsid w:val="2172C06F"/>
    <w:rsid w:val="218C1128"/>
    <w:rsid w:val="21A328C6"/>
    <w:rsid w:val="21CCD0F1"/>
    <w:rsid w:val="21F004FB"/>
    <w:rsid w:val="22076D47"/>
    <w:rsid w:val="222490C4"/>
    <w:rsid w:val="222C30E5"/>
    <w:rsid w:val="2234B2BC"/>
    <w:rsid w:val="2266CC88"/>
    <w:rsid w:val="226A3663"/>
    <w:rsid w:val="227DC605"/>
    <w:rsid w:val="22927820"/>
    <w:rsid w:val="22B9D24A"/>
    <w:rsid w:val="22D460DF"/>
    <w:rsid w:val="22E2C930"/>
    <w:rsid w:val="230E3048"/>
    <w:rsid w:val="2312175E"/>
    <w:rsid w:val="2314EB87"/>
    <w:rsid w:val="2317B606"/>
    <w:rsid w:val="23266A85"/>
    <w:rsid w:val="23464546"/>
    <w:rsid w:val="235461B2"/>
    <w:rsid w:val="2362BDDA"/>
    <w:rsid w:val="23846A70"/>
    <w:rsid w:val="23A8683B"/>
    <w:rsid w:val="23C9833B"/>
    <w:rsid w:val="2417AE47"/>
    <w:rsid w:val="243D493C"/>
    <w:rsid w:val="24469C18"/>
    <w:rsid w:val="248261DE"/>
    <w:rsid w:val="2491FD90"/>
    <w:rsid w:val="249555A6"/>
    <w:rsid w:val="24CA9E22"/>
    <w:rsid w:val="24E934DF"/>
    <w:rsid w:val="24EADFBF"/>
    <w:rsid w:val="24F03A4C"/>
    <w:rsid w:val="24F210E8"/>
    <w:rsid w:val="251EBE5F"/>
    <w:rsid w:val="252518EA"/>
    <w:rsid w:val="254981E6"/>
    <w:rsid w:val="255E08C2"/>
    <w:rsid w:val="25B1B9DA"/>
    <w:rsid w:val="25C66C28"/>
    <w:rsid w:val="25DC2172"/>
    <w:rsid w:val="25FFBF39"/>
    <w:rsid w:val="2602C561"/>
    <w:rsid w:val="2656DC23"/>
    <w:rsid w:val="266D26AA"/>
    <w:rsid w:val="267A8E94"/>
    <w:rsid w:val="26868075"/>
    <w:rsid w:val="269644D1"/>
    <w:rsid w:val="26A4C107"/>
    <w:rsid w:val="26AEFFF4"/>
    <w:rsid w:val="26DBAD2F"/>
    <w:rsid w:val="26E6C3BE"/>
    <w:rsid w:val="26FFB119"/>
    <w:rsid w:val="271125ED"/>
    <w:rsid w:val="2726A4E2"/>
    <w:rsid w:val="2739204E"/>
    <w:rsid w:val="2780DE1A"/>
    <w:rsid w:val="27988FC7"/>
    <w:rsid w:val="279E89A1"/>
    <w:rsid w:val="27BA8326"/>
    <w:rsid w:val="27C33B99"/>
    <w:rsid w:val="27C5DA4B"/>
    <w:rsid w:val="27E33CF1"/>
    <w:rsid w:val="2813BEA6"/>
    <w:rsid w:val="281AB22E"/>
    <w:rsid w:val="28291DBA"/>
    <w:rsid w:val="28684825"/>
    <w:rsid w:val="287F5BBF"/>
    <w:rsid w:val="288E8DDF"/>
    <w:rsid w:val="28BDC3A5"/>
    <w:rsid w:val="28E5B3EB"/>
    <w:rsid w:val="28ED1977"/>
    <w:rsid w:val="292258CF"/>
    <w:rsid w:val="29237092"/>
    <w:rsid w:val="29279768"/>
    <w:rsid w:val="293D2478"/>
    <w:rsid w:val="295E1939"/>
    <w:rsid w:val="2962B3C8"/>
    <w:rsid w:val="297A7037"/>
    <w:rsid w:val="298B0BFF"/>
    <w:rsid w:val="299B9BBE"/>
    <w:rsid w:val="29AD69A7"/>
    <w:rsid w:val="29AE003C"/>
    <w:rsid w:val="29D1FB10"/>
    <w:rsid w:val="29D89BED"/>
    <w:rsid w:val="29F0C39C"/>
    <w:rsid w:val="2A21DCB4"/>
    <w:rsid w:val="2A3A8058"/>
    <w:rsid w:val="2A5DF83F"/>
    <w:rsid w:val="2A876C61"/>
    <w:rsid w:val="2A88D787"/>
    <w:rsid w:val="2A8DA1B8"/>
    <w:rsid w:val="2AA71351"/>
    <w:rsid w:val="2ABB10BE"/>
    <w:rsid w:val="2AC648C2"/>
    <w:rsid w:val="2AE33395"/>
    <w:rsid w:val="2AE75344"/>
    <w:rsid w:val="2B12EC38"/>
    <w:rsid w:val="2B35B53D"/>
    <w:rsid w:val="2B383938"/>
    <w:rsid w:val="2B4B9653"/>
    <w:rsid w:val="2B521766"/>
    <w:rsid w:val="2B55BD2D"/>
    <w:rsid w:val="2B591C64"/>
    <w:rsid w:val="2B78348D"/>
    <w:rsid w:val="2B83184A"/>
    <w:rsid w:val="2B8F0A18"/>
    <w:rsid w:val="2BD4B642"/>
    <w:rsid w:val="2BDC23FC"/>
    <w:rsid w:val="2C07142A"/>
    <w:rsid w:val="2C1805C9"/>
    <w:rsid w:val="2C429ED0"/>
    <w:rsid w:val="2C53C241"/>
    <w:rsid w:val="2C7035DD"/>
    <w:rsid w:val="2C7F47C1"/>
    <w:rsid w:val="2CDCDCC4"/>
    <w:rsid w:val="2CE29130"/>
    <w:rsid w:val="2D19FB65"/>
    <w:rsid w:val="2D3ADBC6"/>
    <w:rsid w:val="2D45009F"/>
    <w:rsid w:val="2D52B760"/>
    <w:rsid w:val="2D7548A8"/>
    <w:rsid w:val="2D782431"/>
    <w:rsid w:val="2D899F08"/>
    <w:rsid w:val="2D9FF9A2"/>
    <w:rsid w:val="2DA35F08"/>
    <w:rsid w:val="2DC4C0C3"/>
    <w:rsid w:val="2DC83043"/>
    <w:rsid w:val="2DDD08D7"/>
    <w:rsid w:val="2DE79981"/>
    <w:rsid w:val="2DFC2D50"/>
    <w:rsid w:val="2E2E1A5F"/>
    <w:rsid w:val="2E665536"/>
    <w:rsid w:val="2E69864C"/>
    <w:rsid w:val="2E77E0CD"/>
    <w:rsid w:val="2E8DDDBC"/>
    <w:rsid w:val="2E988788"/>
    <w:rsid w:val="2E9C8751"/>
    <w:rsid w:val="2EA97373"/>
    <w:rsid w:val="2EBD67B8"/>
    <w:rsid w:val="2EC53FCD"/>
    <w:rsid w:val="2EDA81FB"/>
    <w:rsid w:val="2EE290A8"/>
    <w:rsid w:val="2EE673F9"/>
    <w:rsid w:val="2EED1391"/>
    <w:rsid w:val="2F021645"/>
    <w:rsid w:val="2F0BCF9B"/>
    <w:rsid w:val="2F2EA33B"/>
    <w:rsid w:val="2F49FCC8"/>
    <w:rsid w:val="2F621AEF"/>
    <w:rsid w:val="2F89C743"/>
    <w:rsid w:val="2FC6DD09"/>
    <w:rsid w:val="2FFCB999"/>
    <w:rsid w:val="301DFEA5"/>
    <w:rsid w:val="3033035D"/>
    <w:rsid w:val="303BA0C0"/>
    <w:rsid w:val="304CF299"/>
    <w:rsid w:val="305EC9CA"/>
    <w:rsid w:val="309402D7"/>
    <w:rsid w:val="30BD83E8"/>
    <w:rsid w:val="30D0E8A3"/>
    <w:rsid w:val="30FB8FD8"/>
    <w:rsid w:val="3125A81C"/>
    <w:rsid w:val="312A5B21"/>
    <w:rsid w:val="3149326A"/>
    <w:rsid w:val="318E8C76"/>
    <w:rsid w:val="3197A816"/>
    <w:rsid w:val="31A131C0"/>
    <w:rsid w:val="31A3348A"/>
    <w:rsid w:val="31AB32C1"/>
    <w:rsid w:val="31C1FD82"/>
    <w:rsid w:val="31D8E0E8"/>
    <w:rsid w:val="31ED1D8F"/>
    <w:rsid w:val="32010642"/>
    <w:rsid w:val="3205521B"/>
    <w:rsid w:val="3208A518"/>
    <w:rsid w:val="321AF15E"/>
    <w:rsid w:val="3271900D"/>
    <w:rsid w:val="32818B43"/>
    <w:rsid w:val="32B6C95D"/>
    <w:rsid w:val="32BE8D85"/>
    <w:rsid w:val="32DD4254"/>
    <w:rsid w:val="3317B633"/>
    <w:rsid w:val="33345EBA"/>
    <w:rsid w:val="33405AD8"/>
    <w:rsid w:val="337189BA"/>
    <w:rsid w:val="338B7A0C"/>
    <w:rsid w:val="338DAF59"/>
    <w:rsid w:val="339AFA79"/>
    <w:rsid w:val="33C0DDFD"/>
    <w:rsid w:val="33CF27E3"/>
    <w:rsid w:val="33F2063C"/>
    <w:rsid w:val="33F5E296"/>
    <w:rsid w:val="33FA18AD"/>
    <w:rsid w:val="33FBB42C"/>
    <w:rsid w:val="3400EA91"/>
    <w:rsid w:val="340637D8"/>
    <w:rsid w:val="341B6ED9"/>
    <w:rsid w:val="34328AB5"/>
    <w:rsid w:val="34513CD5"/>
    <w:rsid w:val="349BE409"/>
    <w:rsid w:val="349F622E"/>
    <w:rsid w:val="34EBD366"/>
    <w:rsid w:val="35049ED6"/>
    <w:rsid w:val="351230BA"/>
    <w:rsid w:val="3525F481"/>
    <w:rsid w:val="359DE48F"/>
    <w:rsid w:val="35C3F822"/>
    <w:rsid w:val="35E56556"/>
    <w:rsid w:val="3600270C"/>
    <w:rsid w:val="360258B1"/>
    <w:rsid w:val="360B4509"/>
    <w:rsid w:val="362B1DE0"/>
    <w:rsid w:val="365AFD8D"/>
    <w:rsid w:val="3670160C"/>
    <w:rsid w:val="36785B58"/>
    <w:rsid w:val="367B6618"/>
    <w:rsid w:val="36A3CB49"/>
    <w:rsid w:val="36B8BC44"/>
    <w:rsid w:val="36C00292"/>
    <w:rsid w:val="36C291DF"/>
    <w:rsid w:val="36EF472F"/>
    <w:rsid w:val="36F63EEC"/>
    <w:rsid w:val="370FA1AC"/>
    <w:rsid w:val="3715A72A"/>
    <w:rsid w:val="3717AA57"/>
    <w:rsid w:val="375239AC"/>
    <w:rsid w:val="376FBAC0"/>
    <w:rsid w:val="3780A757"/>
    <w:rsid w:val="3780B859"/>
    <w:rsid w:val="378396D1"/>
    <w:rsid w:val="378A6F7C"/>
    <w:rsid w:val="37A0C5FC"/>
    <w:rsid w:val="37C488B8"/>
    <w:rsid w:val="37C869CC"/>
    <w:rsid w:val="37C92E8A"/>
    <w:rsid w:val="37D3F1FD"/>
    <w:rsid w:val="37D901FB"/>
    <w:rsid w:val="37E638DC"/>
    <w:rsid w:val="380763C6"/>
    <w:rsid w:val="3813E8DF"/>
    <w:rsid w:val="3825CBE3"/>
    <w:rsid w:val="383C4B74"/>
    <w:rsid w:val="3840DC67"/>
    <w:rsid w:val="38565344"/>
    <w:rsid w:val="3876F2C7"/>
    <w:rsid w:val="38800A12"/>
    <w:rsid w:val="38864975"/>
    <w:rsid w:val="388BE720"/>
    <w:rsid w:val="388EE9BA"/>
    <w:rsid w:val="389E3576"/>
    <w:rsid w:val="38CCA01A"/>
    <w:rsid w:val="38D2F6EA"/>
    <w:rsid w:val="38FB93C9"/>
    <w:rsid w:val="38FE8215"/>
    <w:rsid w:val="391EB16E"/>
    <w:rsid w:val="3944E83D"/>
    <w:rsid w:val="3947EBD1"/>
    <w:rsid w:val="39481090"/>
    <w:rsid w:val="395D50A6"/>
    <w:rsid w:val="3994912F"/>
    <w:rsid w:val="39FEEA9E"/>
    <w:rsid w:val="3A0F9B90"/>
    <w:rsid w:val="3ABAA6FF"/>
    <w:rsid w:val="3AD55986"/>
    <w:rsid w:val="3ADDEA46"/>
    <w:rsid w:val="3ADEF63A"/>
    <w:rsid w:val="3AE816A9"/>
    <w:rsid w:val="3AF8A17D"/>
    <w:rsid w:val="3B03CDC7"/>
    <w:rsid w:val="3B325C77"/>
    <w:rsid w:val="3B563420"/>
    <w:rsid w:val="3B66E86F"/>
    <w:rsid w:val="3B76E0F6"/>
    <w:rsid w:val="3BB4D0BE"/>
    <w:rsid w:val="3BDA3B2F"/>
    <w:rsid w:val="3C16A934"/>
    <w:rsid w:val="3C40D732"/>
    <w:rsid w:val="3C5B5733"/>
    <w:rsid w:val="3C6DD0A0"/>
    <w:rsid w:val="3C7CA3FB"/>
    <w:rsid w:val="3C84F1AB"/>
    <w:rsid w:val="3CAB1184"/>
    <w:rsid w:val="3CB15D57"/>
    <w:rsid w:val="3D059BCF"/>
    <w:rsid w:val="3D5B6CBC"/>
    <w:rsid w:val="3DC0AF8A"/>
    <w:rsid w:val="3DC89095"/>
    <w:rsid w:val="3DD86429"/>
    <w:rsid w:val="3DE049FC"/>
    <w:rsid w:val="3DE7B380"/>
    <w:rsid w:val="3DEDB6C0"/>
    <w:rsid w:val="3DF6BC76"/>
    <w:rsid w:val="3DF7E173"/>
    <w:rsid w:val="3DFB324B"/>
    <w:rsid w:val="3E0C9107"/>
    <w:rsid w:val="3E0EE700"/>
    <w:rsid w:val="3E58E789"/>
    <w:rsid w:val="3E6AA8FF"/>
    <w:rsid w:val="3E7F369D"/>
    <w:rsid w:val="3E988EF3"/>
    <w:rsid w:val="3EA05F94"/>
    <w:rsid w:val="3EE065C5"/>
    <w:rsid w:val="3EE294CE"/>
    <w:rsid w:val="3EFA0C09"/>
    <w:rsid w:val="3F1EEA3E"/>
    <w:rsid w:val="3F2D5676"/>
    <w:rsid w:val="3F30B765"/>
    <w:rsid w:val="3F33377E"/>
    <w:rsid w:val="3F4D3CD9"/>
    <w:rsid w:val="3F4DFE36"/>
    <w:rsid w:val="3F58FFDB"/>
    <w:rsid w:val="3F821808"/>
    <w:rsid w:val="3FEE30B7"/>
    <w:rsid w:val="3FFCF1F3"/>
    <w:rsid w:val="401B290E"/>
    <w:rsid w:val="403224F4"/>
    <w:rsid w:val="403F75BE"/>
    <w:rsid w:val="40474743"/>
    <w:rsid w:val="405291A8"/>
    <w:rsid w:val="406670A5"/>
    <w:rsid w:val="40E3A7BC"/>
    <w:rsid w:val="40E55732"/>
    <w:rsid w:val="40F17169"/>
    <w:rsid w:val="40F7BFE1"/>
    <w:rsid w:val="410D4EBA"/>
    <w:rsid w:val="41173D7E"/>
    <w:rsid w:val="412B1544"/>
    <w:rsid w:val="4139EC91"/>
    <w:rsid w:val="414F86EA"/>
    <w:rsid w:val="41743CFC"/>
    <w:rsid w:val="419EED8A"/>
    <w:rsid w:val="41CF6AA4"/>
    <w:rsid w:val="41D09C11"/>
    <w:rsid w:val="41DE0EDB"/>
    <w:rsid w:val="4211D11D"/>
    <w:rsid w:val="422BFE87"/>
    <w:rsid w:val="42330A1E"/>
    <w:rsid w:val="423B84D2"/>
    <w:rsid w:val="423E5D9F"/>
    <w:rsid w:val="425FB13E"/>
    <w:rsid w:val="4279841C"/>
    <w:rsid w:val="427B9D1B"/>
    <w:rsid w:val="4281DEFB"/>
    <w:rsid w:val="429AF230"/>
    <w:rsid w:val="42AB7257"/>
    <w:rsid w:val="42B27E80"/>
    <w:rsid w:val="42C26078"/>
    <w:rsid w:val="4304C389"/>
    <w:rsid w:val="4308C6D8"/>
    <w:rsid w:val="431102F1"/>
    <w:rsid w:val="43307CCD"/>
    <w:rsid w:val="43396D4F"/>
    <w:rsid w:val="43BBCAE7"/>
    <w:rsid w:val="43C0D3D4"/>
    <w:rsid w:val="43CD23BD"/>
    <w:rsid w:val="43D9FFA2"/>
    <w:rsid w:val="43DB2DC9"/>
    <w:rsid w:val="43E46B13"/>
    <w:rsid w:val="43F9CF42"/>
    <w:rsid w:val="44105E0E"/>
    <w:rsid w:val="44126F73"/>
    <w:rsid w:val="4412A3E5"/>
    <w:rsid w:val="44161254"/>
    <w:rsid w:val="442EBF17"/>
    <w:rsid w:val="4439306D"/>
    <w:rsid w:val="444C8866"/>
    <w:rsid w:val="44555EA4"/>
    <w:rsid w:val="44572FF8"/>
    <w:rsid w:val="4471E941"/>
    <w:rsid w:val="44726A69"/>
    <w:rsid w:val="44786E0C"/>
    <w:rsid w:val="447CBD87"/>
    <w:rsid w:val="448DD993"/>
    <w:rsid w:val="449A158D"/>
    <w:rsid w:val="44A9AD92"/>
    <w:rsid w:val="44AA94AB"/>
    <w:rsid w:val="44AE4868"/>
    <w:rsid w:val="44E1525F"/>
    <w:rsid w:val="44EBC3FF"/>
    <w:rsid w:val="450406B9"/>
    <w:rsid w:val="45115B37"/>
    <w:rsid w:val="4551DA0C"/>
    <w:rsid w:val="45990CAA"/>
    <w:rsid w:val="459D5440"/>
    <w:rsid w:val="45A0DDFF"/>
    <w:rsid w:val="45A871A6"/>
    <w:rsid w:val="45BCC2E0"/>
    <w:rsid w:val="45BEB17D"/>
    <w:rsid w:val="45CCC80C"/>
    <w:rsid w:val="45FA7D3B"/>
    <w:rsid w:val="460AE28A"/>
    <w:rsid w:val="462FED0F"/>
    <w:rsid w:val="46386198"/>
    <w:rsid w:val="46499A5A"/>
    <w:rsid w:val="46732ADA"/>
    <w:rsid w:val="4682143F"/>
    <w:rsid w:val="468B7597"/>
    <w:rsid w:val="469BD5F3"/>
    <w:rsid w:val="469BEA09"/>
    <w:rsid w:val="46A2998D"/>
    <w:rsid w:val="46C7533B"/>
    <w:rsid w:val="46ECF258"/>
    <w:rsid w:val="46F4D69C"/>
    <w:rsid w:val="46FC611B"/>
    <w:rsid w:val="470B36D3"/>
    <w:rsid w:val="473D5AB9"/>
    <w:rsid w:val="475D6519"/>
    <w:rsid w:val="4762B80D"/>
    <w:rsid w:val="47652F27"/>
    <w:rsid w:val="476B0EC3"/>
    <w:rsid w:val="478435DF"/>
    <w:rsid w:val="47B95558"/>
    <w:rsid w:val="47CAD3C7"/>
    <w:rsid w:val="47E0FD62"/>
    <w:rsid w:val="480B6559"/>
    <w:rsid w:val="480E288E"/>
    <w:rsid w:val="4889067D"/>
    <w:rsid w:val="48BAA3F5"/>
    <w:rsid w:val="48C6CB99"/>
    <w:rsid w:val="48E6C7CD"/>
    <w:rsid w:val="48FF690B"/>
    <w:rsid w:val="49016BD5"/>
    <w:rsid w:val="49112E54"/>
    <w:rsid w:val="4956C67E"/>
    <w:rsid w:val="498758F2"/>
    <w:rsid w:val="49CFDCF3"/>
    <w:rsid w:val="49FE94C1"/>
    <w:rsid w:val="49FF1722"/>
    <w:rsid w:val="4A021F5E"/>
    <w:rsid w:val="4A0E7EEE"/>
    <w:rsid w:val="4A18CFFD"/>
    <w:rsid w:val="4A35CC8D"/>
    <w:rsid w:val="4A51BA7C"/>
    <w:rsid w:val="4A6A7AA7"/>
    <w:rsid w:val="4A734094"/>
    <w:rsid w:val="4AB419DD"/>
    <w:rsid w:val="4ACFEAEC"/>
    <w:rsid w:val="4ADBEAA5"/>
    <w:rsid w:val="4AFA7134"/>
    <w:rsid w:val="4B1342B1"/>
    <w:rsid w:val="4B1F462D"/>
    <w:rsid w:val="4B21F030"/>
    <w:rsid w:val="4B358C96"/>
    <w:rsid w:val="4B48BFC5"/>
    <w:rsid w:val="4B4A7208"/>
    <w:rsid w:val="4B5E039F"/>
    <w:rsid w:val="4B6BD550"/>
    <w:rsid w:val="4B788A7F"/>
    <w:rsid w:val="4B866A98"/>
    <w:rsid w:val="4B8C49D7"/>
    <w:rsid w:val="4B8D78A0"/>
    <w:rsid w:val="4B9A39A1"/>
    <w:rsid w:val="4BAF9879"/>
    <w:rsid w:val="4BC52191"/>
    <w:rsid w:val="4BF209B9"/>
    <w:rsid w:val="4BF30C4F"/>
    <w:rsid w:val="4C1AEBDE"/>
    <w:rsid w:val="4C1D911E"/>
    <w:rsid w:val="4C3DE16D"/>
    <w:rsid w:val="4C4754D5"/>
    <w:rsid w:val="4C74CEA1"/>
    <w:rsid w:val="4C8F5D3B"/>
    <w:rsid w:val="4C933238"/>
    <w:rsid w:val="4CA61283"/>
    <w:rsid w:val="4CA7E298"/>
    <w:rsid w:val="4CBE6EA2"/>
    <w:rsid w:val="4D12272A"/>
    <w:rsid w:val="4D305DCE"/>
    <w:rsid w:val="4D3829D2"/>
    <w:rsid w:val="4D38B7BE"/>
    <w:rsid w:val="4D3D8B2E"/>
    <w:rsid w:val="4D519D6D"/>
    <w:rsid w:val="4D5E82C9"/>
    <w:rsid w:val="4D63B2CF"/>
    <w:rsid w:val="4D6C7DB4"/>
    <w:rsid w:val="4D7E9A7F"/>
    <w:rsid w:val="4DA8E0EF"/>
    <w:rsid w:val="4DBCE5CC"/>
    <w:rsid w:val="4DC0F82C"/>
    <w:rsid w:val="4DC81C20"/>
    <w:rsid w:val="4E131FCC"/>
    <w:rsid w:val="4E2C56D5"/>
    <w:rsid w:val="4E87399D"/>
    <w:rsid w:val="4EDA5C10"/>
    <w:rsid w:val="4EDC4D14"/>
    <w:rsid w:val="4EEBD85D"/>
    <w:rsid w:val="4EF63C01"/>
    <w:rsid w:val="4F01C0F1"/>
    <w:rsid w:val="4F14ED64"/>
    <w:rsid w:val="4F62544C"/>
    <w:rsid w:val="4F744674"/>
    <w:rsid w:val="4F82B858"/>
    <w:rsid w:val="4F8938F0"/>
    <w:rsid w:val="4FA63D02"/>
    <w:rsid w:val="4FB2767C"/>
    <w:rsid w:val="4FF9E14C"/>
    <w:rsid w:val="4FFEB263"/>
    <w:rsid w:val="501BC0C6"/>
    <w:rsid w:val="501E66CE"/>
    <w:rsid w:val="502111B7"/>
    <w:rsid w:val="5041A29F"/>
    <w:rsid w:val="50427C0C"/>
    <w:rsid w:val="504861EC"/>
    <w:rsid w:val="5065953F"/>
    <w:rsid w:val="50931248"/>
    <w:rsid w:val="509DD519"/>
    <w:rsid w:val="509FAA62"/>
    <w:rsid w:val="50A74A7C"/>
    <w:rsid w:val="50DF2DF5"/>
    <w:rsid w:val="50F62827"/>
    <w:rsid w:val="50F8A6DF"/>
    <w:rsid w:val="511FF0B3"/>
    <w:rsid w:val="512A9ED5"/>
    <w:rsid w:val="51406BBD"/>
    <w:rsid w:val="5144851A"/>
    <w:rsid w:val="515D5340"/>
    <w:rsid w:val="517C1F9D"/>
    <w:rsid w:val="51975115"/>
    <w:rsid w:val="51C22D19"/>
    <w:rsid w:val="51CB187F"/>
    <w:rsid w:val="51CDA14A"/>
    <w:rsid w:val="51F80C3E"/>
    <w:rsid w:val="5226C278"/>
    <w:rsid w:val="52667FE9"/>
    <w:rsid w:val="5278723B"/>
    <w:rsid w:val="527D5568"/>
    <w:rsid w:val="52C6E966"/>
    <w:rsid w:val="52CA1A11"/>
    <w:rsid w:val="52E2FAB9"/>
    <w:rsid w:val="52F55CA0"/>
    <w:rsid w:val="530D4630"/>
    <w:rsid w:val="53573317"/>
    <w:rsid w:val="539CF38F"/>
    <w:rsid w:val="53A6B891"/>
    <w:rsid w:val="53B6DDA7"/>
    <w:rsid w:val="53F1C581"/>
    <w:rsid w:val="5416F1FF"/>
    <w:rsid w:val="5429C02B"/>
    <w:rsid w:val="542DD5A9"/>
    <w:rsid w:val="5440D579"/>
    <w:rsid w:val="544B3283"/>
    <w:rsid w:val="54756C55"/>
    <w:rsid w:val="547657BC"/>
    <w:rsid w:val="547C2481"/>
    <w:rsid w:val="5484E2E9"/>
    <w:rsid w:val="549FE739"/>
    <w:rsid w:val="54B3B92A"/>
    <w:rsid w:val="54D095F6"/>
    <w:rsid w:val="551748B7"/>
    <w:rsid w:val="551B8E83"/>
    <w:rsid w:val="551C864D"/>
    <w:rsid w:val="553778B0"/>
    <w:rsid w:val="5547253F"/>
    <w:rsid w:val="5555A7EC"/>
    <w:rsid w:val="5585AC48"/>
    <w:rsid w:val="558C8EE3"/>
    <w:rsid w:val="55C6575F"/>
    <w:rsid w:val="55E26FD8"/>
    <w:rsid w:val="55F3C9E2"/>
    <w:rsid w:val="55FB7AF7"/>
    <w:rsid w:val="56041FBC"/>
    <w:rsid w:val="56153493"/>
    <w:rsid w:val="5616BCCB"/>
    <w:rsid w:val="56260E2D"/>
    <w:rsid w:val="5635A299"/>
    <w:rsid w:val="56425D33"/>
    <w:rsid w:val="5643832E"/>
    <w:rsid w:val="566C3197"/>
    <w:rsid w:val="5673998B"/>
    <w:rsid w:val="56A3B8B2"/>
    <w:rsid w:val="56B921DC"/>
    <w:rsid w:val="56D7AA83"/>
    <w:rsid w:val="56D9F213"/>
    <w:rsid w:val="5705EA51"/>
    <w:rsid w:val="57068952"/>
    <w:rsid w:val="5772A962"/>
    <w:rsid w:val="578A8F92"/>
    <w:rsid w:val="57AB4AEF"/>
    <w:rsid w:val="57C196A8"/>
    <w:rsid w:val="57D07D74"/>
    <w:rsid w:val="57E0A0F6"/>
    <w:rsid w:val="583111B2"/>
    <w:rsid w:val="5840CEE0"/>
    <w:rsid w:val="584D0EB9"/>
    <w:rsid w:val="5851920F"/>
    <w:rsid w:val="587B16BA"/>
    <w:rsid w:val="587E1FC1"/>
    <w:rsid w:val="588A7CCD"/>
    <w:rsid w:val="588C87AD"/>
    <w:rsid w:val="58960849"/>
    <w:rsid w:val="589F9150"/>
    <w:rsid w:val="58AAE026"/>
    <w:rsid w:val="58C05236"/>
    <w:rsid w:val="58D4FBDE"/>
    <w:rsid w:val="58F632A3"/>
    <w:rsid w:val="59112A06"/>
    <w:rsid w:val="591C9521"/>
    <w:rsid w:val="5933AFFE"/>
    <w:rsid w:val="593BEEF0"/>
    <w:rsid w:val="5945A1D4"/>
    <w:rsid w:val="59505D96"/>
    <w:rsid w:val="595EF181"/>
    <w:rsid w:val="59756F17"/>
    <w:rsid w:val="59A86608"/>
    <w:rsid w:val="59B1E0AB"/>
    <w:rsid w:val="59B9CC75"/>
    <w:rsid w:val="59C748DB"/>
    <w:rsid w:val="59D1172A"/>
    <w:rsid w:val="59E401AC"/>
    <w:rsid w:val="59EB34B1"/>
    <w:rsid w:val="5A106D6B"/>
    <w:rsid w:val="5A59B68F"/>
    <w:rsid w:val="5A5A82CC"/>
    <w:rsid w:val="5A7191CD"/>
    <w:rsid w:val="5A73B662"/>
    <w:rsid w:val="5AA69CAC"/>
    <w:rsid w:val="5AC4D0D5"/>
    <w:rsid w:val="5AD53561"/>
    <w:rsid w:val="5AD7E199"/>
    <w:rsid w:val="5AE68246"/>
    <w:rsid w:val="5AF5AFBD"/>
    <w:rsid w:val="5AF9FF77"/>
    <w:rsid w:val="5B1ECE69"/>
    <w:rsid w:val="5B369EF4"/>
    <w:rsid w:val="5B37EA02"/>
    <w:rsid w:val="5B647DCC"/>
    <w:rsid w:val="5B710876"/>
    <w:rsid w:val="5B7A134B"/>
    <w:rsid w:val="5BA4E281"/>
    <w:rsid w:val="5BB70E30"/>
    <w:rsid w:val="5BBC2C9A"/>
    <w:rsid w:val="5BBDCCF4"/>
    <w:rsid w:val="5BBE6717"/>
    <w:rsid w:val="5BC1938A"/>
    <w:rsid w:val="5BC63F5A"/>
    <w:rsid w:val="5BFC9970"/>
    <w:rsid w:val="5C0283B4"/>
    <w:rsid w:val="5C1300F9"/>
    <w:rsid w:val="5C1741FE"/>
    <w:rsid w:val="5C2C9F0C"/>
    <w:rsid w:val="5C68022B"/>
    <w:rsid w:val="5C6C4690"/>
    <w:rsid w:val="5C845818"/>
    <w:rsid w:val="5C8650D2"/>
    <w:rsid w:val="5CA19D87"/>
    <w:rsid w:val="5CD8F8CC"/>
    <w:rsid w:val="5CE13625"/>
    <w:rsid w:val="5D291878"/>
    <w:rsid w:val="5D5D6557"/>
    <w:rsid w:val="5D934CCF"/>
    <w:rsid w:val="5DA2B4B6"/>
    <w:rsid w:val="5DA54CA6"/>
    <w:rsid w:val="5DAA09D4"/>
    <w:rsid w:val="5DADD138"/>
    <w:rsid w:val="5DB7F54B"/>
    <w:rsid w:val="5DC6DAC3"/>
    <w:rsid w:val="5DC90796"/>
    <w:rsid w:val="5DCE6C3E"/>
    <w:rsid w:val="5DEBBB3B"/>
    <w:rsid w:val="5DEF8AA2"/>
    <w:rsid w:val="5DF082A4"/>
    <w:rsid w:val="5E342C3E"/>
    <w:rsid w:val="5E374BAE"/>
    <w:rsid w:val="5E5A2C35"/>
    <w:rsid w:val="5E9948C8"/>
    <w:rsid w:val="5EA7745D"/>
    <w:rsid w:val="5EFF286D"/>
    <w:rsid w:val="5F08000B"/>
    <w:rsid w:val="5F1F9829"/>
    <w:rsid w:val="5F55225D"/>
    <w:rsid w:val="5F582E03"/>
    <w:rsid w:val="5F5AF9B1"/>
    <w:rsid w:val="5F5B0E32"/>
    <w:rsid w:val="5F659F13"/>
    <w:rsid w:val="5F6F83C8"/>
    <w:rsid w:val="5F74D5C5"/>
    <w:rsid w:val="5F792C6F"/>
    <w:rsid w:val="5FA9D5BA"/>
    <w:rsid w:val="5FC32D59"/>
    <w:rsid w:val="5FC562F8"/>
    <w:rsid w:val="60000EAA"/>
    <w:rsid w:val="6008A7FF"/>
    <w:rsid w:val="6009F0CB"/>
    <w:rsid w:val="6033B74D"/>
    <w:rsid w:val="603DF287"/>
    <w:rsid w:val="608BAA1D"/>
    <w:rsid w:val="60C66E0B"/>
    <w:rsid w:val="60DB0943"/>
    <w:rsid w:val="612C0192"/>
    <w:rsid w:val="614082A8"/>
    <w:rsid w:val="617D3D3A"/>
    <w:rsid w:val="61E1216D"/>
    <w:rsid w:val="61E6DA4E"/>
    <w:rsid w:val="61EFF221"/>
    <w:rsid w:val="61F96335"/>
    <w:rsid w:val="61FF8B9D"/>
    <w:rsid w:val="62441D30"/>
    <w:rsid w:val="6252405C"/>
    <w:rsid w:val="6253433E"/>
    <w:rsid w:val="6263A521"/>
    <w:rsid w:val="628C059A"/>
    <w:rsid w:val="62AD49A3"/>
    <w:rsid w:val="62C30F1A"/>
    <w:rsid w:val="6336237A"/>
    <w:rsid w:val="633E4FE0"/>
    <w:rsid w:val="6358BE49"/>
    <w:rsid w:val="63779295"/>
    <w:rsid w:val="637CE5CE"/>
    <w:rsid w:val="63943CBD"/>
    <w:rsid w:val="639E36FD"/>
    <w:rsid w:val="63D40876"/>
    <w:rsid w:val="63DB52E1"/>
    <w:rsid w:val="63DE4A93"/>
    <w:rsid w:val="64690EE2"/>
    <w:rsid w:val="6473DCE7"/>
    <w:rsid w:val="648CF674"/>
    <w:rsid w:val="649B1CE4"/>
    <w:rsid w:val="64A3169A"/>
    <w:rsid w:val="64BBFA29"/>
    <w:rsid w:val="64C94EDE"/>
    <w:rsid w:val="64D1EA6D"/>
    <w:rsid w:val="64D99D9E"/>
    <w:rsid w:val="64E2DF28"/>
    <w:rsid w:val="64E30C64"/>
    <w:rsid w:val="65175764"/>
    <w:rsid w:val="653FCCE7"/>
    <w:rsid w:val="65751EF2"/>
    <w:rsid w:val="65866597"/>
    <w:rsid w:val="65894EE7"/>
    <w:rsid w:val="6589836D"/>
    <w:rsid w:val="65E95F79"/>
    <w:rsid w:val="65F3E106"/>
    <w:rsid w:val="65FC4A67"/>
    <w:rsid w:val="65FF430F"/>
    <w:rsid w:val="6603DA7C"/>
    <w:rsid w:val="6619BBB2"/>
    <w:rsid w:val="661B7CA7"/>
    <w:rsid w:val="662FE6B4"/>
    <w:rsid w:val="66301FD5"/>
    <w:rsid w:val="66315145"/>
    <w:rsid w:val="6631CD4E"/>
    <w:rsid w:val="6633BA29"/>
    <w:rsid w:val="66552FFF"/>
    <w:rsid w:val="665B7BF8"/>
    <w:rsid w:val="666C7854"/>
    <w:rsid w:val="6679DDB8"/>
    <w:rsid w:val="6695AAD5"/>
    <w:rsid w:val="66C89725"/>
    <w:rsid w:val="66D73F56"/>
    <w:rsid w:val="671D732D"/>
    <w:rsid w:val="672D35ED"/>
    <w:rsid w:val="672FE6D3"/>
    <w:rsid w:val="676B1E6A"/>
    <w:rsid w:val="676B55DD"/>
    <w:rsid w:val="677EFD8D"/>
    <w:rsid w:val="67A496A3"/>
    <w:rsid w:val="67CEC019"/>
    <w:rsid w:val="67E882B5"/>
    <w:rsid w:val="68179269"/>
    <w:rsid w:val="68255DF6"/>
    <w:rsid w:val="6837B06F"/>
    <w:rsid w:val="6838EA94"/>
    <w:rsid w:val="68530695"/>
    <w:rsid w:val="6861D9E5"/>
    <w:rsid w:val="68973F5B"/>
    <w:rsid w:val="689C2168"/>
    <w:rsid w:val="68C911F1"/>
    <w:rsid w:val="691408A6"/>
    <w:rsid w:val="6914FAA8"/>
    <w:rsid w:val="6921AA91"/>
    <w:rsid w:val="693771A3"/>
    <w:rsid w:val="69488089"/>
    <w:rsid w:val="69605943"/>
    <w:rsid w:val="6974E285"/>
    <w:rsid w:val="69872854"/>
    <w:rsid w:val="699A1797"/>
    <w:rsid w:val="699FD533"/>
    <w:rsid w:val="69AB7879"/>
    <w:rsid w:val="69CFDFEF"/>
    <w:rsid w:val="69EEA4F2"/>
    <w:rsid w:val="6A1A7EB9"/>
    <w:rsid w:val="6A1BD4D2"/>
    <w:rsid w:val="6A232AF3"/>
    <w:rsid w:val="6A360417"/>
    <w:rsid w:val="6A9D2642"/>
    <w:rsid w:val="6AB7F08A"/>
    <w:rsid w:val="6AC0286F"/>
    <w:rsid w:val="6AD8C717"/>
    <w:rsid w:val="6B449ADD"/>
    <w:rsid w:val="6B4CA903"/>
    <w:rsid w:val="6B761D85"/>
    <w:rsid w:val="6B8ED466"/>
    <w:rsid w:val="6B9B9FC7"/>
    <w:rsid w:val="6BA43024"/>
    <w:rsid w:val="6BC4AA24"/>
    <w:rsid w:val="6C07CFB4"/>
    <w:rsid w:val="6C107B69"/>
    <w:rsid w:val="6C11D459"/>
    <w:rsid w:val="6C1DE555"/>
    <w:rsid w:val="6C726462"/>
    <w:rsid w:val="6CAFDC4E"/>
    <w:rsid w:val="6CD1FAAE"/>
    <w:rsid w:val="6CFA6F16"/>
    <w:rsid w:val="6D251B1C"/>
    <w:rsid w:val="6D2BFFC2"/>
    <w:rsid w:val="6D34FEEB"/>
    <w:rsid w:val="6D60920B"/>
    <w:rsid w:val="6D7ACA02"/>
    <w:rsid w:val="6D89BFCE"/>
    <w:rsid w:val="6D8EE258"/>
    <w:rsid w:val="6DBFDC28"/>
    <w:rsid w:val="6DDF8695"/>
    <w:rsid w:val="6DE6A9CB"/>
    <w:rsid w:val="6E12725C"/>
    <w:rsid w:val="6E14B108"/>
    <w:rsid w:val="6E17ABF0"/>
    <w:rsid w:val="6E1DA5F8"/>
    <w:rsid w:val="6E3C7378"/>
    <w:rsid w:val="6E61D3B1"/>
    <w:rsid w:val="6E6210FA"/>
    <w:rsid w:val="6E803C6B"/>
    <w:rsid w:val="6E89BC92"/>
    <w:rsid w:val="6E8C0A7A"/>
    <w:rsid w:val="6E91B8C0"/>
    <w:rsid w:val="6EF31BF5"/>
    <w:rsid w:val="6EF4D1F5"/>
    <w:rsid w:val="6EFEA6FF"/>
    <w:rsid w:val="6F054FC9"/>
    <w:rsid w:val="6F183E79"/>
    <w:rsid w:val="6F5BED97"/>
    <w:rsid w:val="6F7EE6F7"/>
    <w:rsid w:val="6FCF8209"/>
    <w:rsid w:val="6FECB129"/>
    <w:rsid w:val="6FF6833D"/>
    <w:rsid w:val="701153A6"/>
    <w:rsid w:val="70331819"/>
    <w:rsid w:val="7037C3F4"/>
    <w:rsid w:val="703D2AB0"/>
    <w:rsid w:val="70494472"/>
    <w:rsid w:val="708310D9"/>
    <w:rsid w:val="70832059"/>
    <w:rsid w:val="7090ABC3"/>
    <w:rsid w:val="70965FC7"/>
    <w:rsid w:val="709C5442"/>
    <w:rsid w:val="70B588CF"/>
    <w:rsid w:val="70B77384"/>
    <w:rsid w:val="70BC5918"/>
    <w:rsid w:val="70C66283"/>
    <w:rsid w:val="70C7D9D3"/>
    <w:rsid w:val="711E79D3"/>
    <w:rsid w:val="7127F466"/>
    <w:rsid w:val="714C1599"/>
    <w:rsid w:val="71668E98"/>
    <w:rsid w:val="7182FEBF"/>
    <w:rsid w:val="71B2E2F8"/>
    <w:rsid w:val="71B728B0"/>
    <w:rsid w:val="71CA6F57"/>
    <w:rsid w:val="71D7BBAF"/>
    <w:rsid w:val="7244B20A"/>
    <w:rsid w:val="724A4365"/>
    <w:rsid w:val="7283C36B"/>
    <w:rsid w:val="72A540BC"/>
    <w:rsid w:val="72C2894B"/>
    <w:rsid w:val="72E7755D"/>
    <w:rsid w:val="7304D8F9"/>
    <w:rsid w:val="7335166B"/>
    <w:rsid w:val="73456DA7"/>
    <w:rsid w:val="73500D3D"/>
    <w:rsid w:val="736B615E"/>
    <w:rsid w:val="73946B1E"/>
    <w:rsid w:val="73CB48D1"/>
    <w:rsid w:val="73F67170"/>
    <w:rsid w:val="7439AD72"/>
    <w:rsid w:val="7461E416"/>
    <w:rsid w:val="746B754E"/>
    <w:rsid w:val="747B408E"/>
    <w:rsid w:val="747F6D55"/>
    <w:rsid w:val="74A06556"/>
    <w:rsid w:val="74CC79D2"/>
    <w:rsid w:val="74ED9BD2"/>
    <w:rsid w:val="750B2AE9"/>
    <w:rsid w:val="751D7A68"/>
    <w:rsid w:val="752D16DC"/>
    <w:rsid w:val="75302555"/>
    <w:rsid w:val="7571A98D"/>
    <w:rsid w:val="7571CF63"/>
    <w:rsid w:val="75777AC7"/>
    <w:rsid w:val="758DAA3A"/>
    <w:rsid w:val="75A74799"/>
    <w:rsid w:val="75B3CFDF"/>
    <w:rsid w:val="75B68A85"/>
    <w:rsid w:val="75DFF761"/>
    <w:rsid w:val="75E7385E"/>
    <w:rsid w:val="75EBC47B"/>
    <w:rsid w:val="76135A60"/>
    <w:rsid w:val="7619C537"/>
    <w:rsid w:val="767D0930"/>
    <w:rsid w:val="76848380"/>
    <w:rsid w:val="76986AA5"/>
    <w:rsid w:val="769B8901"/>
    <w:rsid w:val="76AFECA7"/>
    <w:rsid w:val="76B1CB9E"/>
    <w:rsid w:val="76BB5DF7"/>
    <w:rsid w:val="76D5174E"/>
    <w:rsid w:val="76ECA628"/>
    <w:rsid w:val="7712A969"/>
    <w:rsid w:val="771AAA4D"/>
    <w:rsid w:val="771C9200"/>
    <w:rsid w:val="77259A24"/>
    <w:rsid w:val="773866D1"/>
    <w:rsid w:val="774DB806"/>
    <w:rsid w:val="779341A7"/>
    <w:rsid w:val="77934A65"/>
    <w:rsid w:val="77CA217E"/>
    <w:rsid w:val="77D86002"/>
    <w:rsid w:val="77E76EE6"/>
    <w:rsid w:val="77E96747"/>
    <w:rsid w:val="77F1BF16"/>
    <w:rsid w:val="77FBE2B5"/>
    <w:rsid w:val="782368E9"/>
    <w:rsid w:val="782D4684"/>
    <w:rsid w:val="784DC0FE"/>
    <w:rsid w:val="786D3D83"/>
    <w:rsid w:val="78752B11"/>
    <w:rsid w:val="78BBBC98"/>
    <w:rsid w:val="78D624DE"/>
    <w:rsid w:val="78DE08A0"/>
    <w:rsid w:val="78E11FD7"/>
    <w:rsid w:val="78F5259F"/>
    <w:rsid w:val="793BEBC9"/>
    <w:rsid w:val="794880F6"/>
    <w:rsid w:val="79883056"/>
    <w:rsid w:val="798AE3CA"/>
    <w:rsid w:val="79A55F30"/>
    <w:rsid w:val="79A670AA"/>
    <w:rsid w:val="79D001B3"/>
    <w:rsid w:val="79DBCCBB"/>
    <w:rsid w:val="79EA83F4"/>
    <w:rsid w:val="7A255CEA"/>
    <w:rsid w:val="7A5D8B36"/>
    <w:rsid w:val="7B0ABBDD"/>
    <w:rsid w:val="7B0CE693"/>
    <w:rsid w:val="7B0ECA7D"/>
    <w:rsid w:val="7B1A3B66"/>
    <w:rsid w:val="7B1B6D26"/>
    <w:rsid w:val="7B3AD9B6"/>
    <w:rsid w:val="7B42D310"/>
    <w:rsid w:val="7B82BD1E"/>
    <w:rsid w:val="7B87F985"/>
    <w:rsid w:val="7B956F41"/>
    <w:rsid w:val="7BBF6517"/>
    <w:rsid w:val="7BCF1098"/>
    <w:rsid w:val="7BE96C33"/>
    <w:rsid w:val="7BF5895B"/>
    <w:rsid w:val="7C392266"/>
    <w:rsid w:val="7C5B8817"/>
    <w:rsid w:val="7C7F7E91"/>
    <w:rsid w:val="7C89E497"/>
    <w:rsid w:val="7C8BB4ED"/>
    <w:rsid w:val="7C922B7E"/>
    <w:rsid w:val="7CA70C66"/>
    <w:rsid w:val="7CA9A9A5"/>
    <w:rsid w:val="7CB85F2E"/>
    <w:rsid w:val="7CEA35AC"/>
    <w:rsid w:val="7D1E6D16"/>
    <w:rsid w:val="7D64C1F1"/>
    <w:rsid w:val="7D88F5B2"/>
    <w:rsid w:val="7DB21B76"/>
    <w:rsid w:val="7DBB0DC9"/>
    <w:rsid w:val="7DD02C4D"/>
    <w:rsid w:val="7E073C51"/>
    <w:rsid w:val="7E246E69"/>
    <w:rsid w:val="7E7EF17C"/>
    <w:rsid w:val="7E8370DA"/>
    <w:rsid w:val="7E885EA6"/>
    <w:rsid w:val="7EC0AF06"/>
    <w:rsid w:val="7ECBD7CF"/>
    <w:rsid w:val="7EF86245"/>
    <w:rsid w:val="7F019FDB"/>
    <w:rsid w:val="7F0559F2"/>
    <w:rsid w:val="7F1AA7DF"/>
    <w:rsid w:val="7F21E175"/>
    <w:rsid w:val="7F2C6AE1"/>
    <w:rsid w:val="7F65626C"/>
    <w:rsid w:val="7F7244F6"/>
    <w:rsid w:val="7F757ACD"/>
    <w:rsid w:val="7F76C509"/>
    <w:rsid w:val="7F90DF4E"/>
    <w:rsid w:val="7FA2E4A3"/>
    <w:rsid w:val="7FB1B373"/>
    <w:rsid w:val="7FC2487B"/>
    <w:rsid w:val="7FCCEC5D"/>
    <w:rsid w:val="7FD8A1E1"/>
    <w:rsid w:val="7FEE6D11"/>
    <w:rsid w:val="7FF33316"/>
  </w:rsids>
  <m:mathPr>
    <m:mathFont m:val="Cambria Math"/>
    <m:brkBin m:val="before"/>
    <m:brkBinSub m:val="--"/>
    <m:smallFrac m:val="0"/>
    <m:dispDef/>
    <m:lMargin m:val="0"/>
    <m:rMargin m:val="0"/>
    <m:defJc m:val="centerGroup"/>
    <m:wrapIndent m:val="1440"/>
    <m:intLim m:val="subSup"/>
    <m:naryLim m:val="undOvr"/>
  </m:mathPr>
  <w:themeFontLang w:val="en-AT"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E4206"/>
  <w15:chartTrackingRefBased/>
  <w15:docId w15:val="{7E2AD615-7234-244E-B4C2-1E5998A1B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179"/>
    <w:pPr>
      <w:spacing w:after="0" w:line="276" w:lineRule="auto"/>
      <w:jc w:val="both"/>
    </w:pPr>
    <w:rPr>
      <w:rFonts w:ascii="Times New Roman" w:eastAsia="Times New Roman" w:hAnsi="Times New Roman" w:cs="Times New Roman"/>
      <w:kern w:val="0"/>
      <w:szCs w:val="24"/>
      <w:lang w:bidi="ar-SA"/>
      <w14:ligatures w14:val="none"/>
    </w:rPr>
  </w:style>
  <w:style w:type="paragraph" w:styleId="Heading1">
    <w:name w:val="heading 1"/>
    <w:basedOn w:val="Normal"/>
    <w:next w:val="Normal"/>
    <w:link w:val="Heading1Char"/>
    <w:autoRedefine/>
    <w:uiPriority w:val="9"/>
    <w:qFormat/>
    <w:rsid w:val="00446174"/>
    <w:pPr>
      <w:keepNext/>
      <w:keepLines/>
      <w:numPr>
        <w:numId w:val="11"/>
      </w:numPr>
      <w:spacing w:before="240"/>
      <w:outlineLvl w:val="0"/>
    </w:pPr>
    <w:rPr>
      <w:rFonts w:eastAsia="Aptos" w:cstheme="majorBidi"/>
      <w:b/>
      <w:color w:val="000000" w:themeColor="text1"/>
      <w:sz w:val="26"/>
      <w:szCs w:val="50"/>
    </w:rPr>
  </w:style>
  <w:style w:type="paragraph" w:styleId="Heading2">
    <w:name w:val="heading 2"/>
    <w:basedOn w:val="Normal"/>
    <w:next w:val="Normal"/>
    <w:link w:val="Heading2Char"/>
    <w:uiPriority w:val="9"/>
    <w:unhideWhenUsed/>
    <w:qFormat/>
    <w:rsid w:val="00FF09AE"/>
    <w:pPr>
      <w:keepNext/>
      <w:keepLines/>
      <w:spacing w:before="40"/>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iPriority w:val="9"/>
    <w:unhideWhenUsed/>
    <w:qFormat/>
    <w:rsid w:val="00FF09A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F09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9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9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9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9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9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AA26F0"/>
    <w:pPr>
      <w:spacing w:after="200" w:line="240" w:lineRule="auto"/>
      <w:jc w:val="center"/>
    </w:pPr>
    <w:rPr>
      <w:iCs/>
      <w:color w:val="000000" w:themeColor="text1"/>
      <w:sz w:val="22"/>
      <w:szCs w:val="22"/>
    </w:rPr>
  </w:style>
  <w:style w:type="character" w:customStyle="1" w:styleId="Heading1Char">
    <w:name w:val="Heading 1 Char"/>
    <w:basedOn w:val="DefaultParagraphFont"/>
    <w:link w:val="Heading1"/>
    <w:uiPriority w:val="9"/>
    <w:rsid w:val="00446174"/>
    <w:rPr>
      <w:rFonts w:ascii="Times New Roman" w:eastAsia="Aptos" w:hAnsi="Times New Roman" w:cstheme="majorBidi"/>
      <w:b/>
      <w:color w:val="000000" w:themeColor="text1"/>
      <w:kern w:val="0"/>
      <w:sz w:val="26"/>
      <w:szCs w:val="50"/>
      <w:lang w:bidi="ar-SA"/>
      <w14:ligatures w14:val="none"/>
    </w:rPr>
  </w:style>
  <w:style w:type="character" w:customStyle="1" w:styleId="Heading2Char">
    <w:name w:val="Heading 2 Char"/>
    <w:basedOn w:val="DefaultParagraphFont"/>
    <w:link w:val="Heading2"/>
    <w:uiPriority w:val="9"/>
    <w:rsid w:val="00B84136"/>
    <w:rPr>
      <w:rFonts w:ascii="Times New Roman" w:eastAsiaTheme="majorEastAsia" w:hAnsi="Times New Roman" w:cstheme="majorBidi"/>
      <w:b/>
      <w:bCs/>
      <w:color w:val="000000" w:themeColor="text1"/>
      <w:kern w:val="0"/>
      <w:sz w:val="26"/>
      <w:szCs w:val="26"/>
      <w:lang w:bidi="ar-SA"/>
      <w14:ligatures w14:val="none"/>
    </w:rPr>
  </w:style>
  <w:style w:type="character" w:customStyle="1" w:styleId="Heading3Char">
    <w:name w:val="Heading 3 Char"/>
    <w:basedOn w:val="DefaultParagraphFont"/>
    <w:link w:val="Heading3"/>
    <w:uiPriority w:val="9"/>
    <w:rsid w:val="000E45B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E45B9"/>
    <w:rPr>
      <w:rFonts w:ascii="Times New Roman" w:eastAsiaTheme="majorEastAsia" w:hAnsi="Times New Roman" w:cstheme="majorBidi"/>
      <w:i/>
      <w:iCs/>
      <w:color w:val="0F4761" w:themeColor="accent1" w:themeShade="BF"/>
      <w:kern w:val="0"/>
      <w:szCs w:val="24"/>
      <w:lang w:bidi="ar-SA"/>
      <w14:ligatures w14:val="none"/>
    </w:rPr>
  </w:style>
  <w:style w:type="character" w:customStyle="1" w:styleId="Heading5Char">
    <w:name w:val="Heading 5 Char"/>
    <w:basedOn w:val="DefaultParagraphFont"/>
    <w:link w:val="Heading5"/>
    <w:uiPriority w:val="9"/>
    <w:semiHidden/>
    <w:rsid w:val="000E45B9"/>
    <w:rPr>
      <w:rFonts w:ascii="Times New Roman" w:eastAsiaTheme="majorEastAsia" w:hAnsi="Times New Roman" w:cstheme="majorBidi"/>
      <w:color w:val="0F4761" w:themeColor="accent1" w:themeShade="BF"/>
      <w:kern w:val="0"/>
      <w:szCs w:val="24"/>
      <w:lang w:bidi="ar-SA"/>
      <w14:ligatures w14:val="none"/>
    </w:rPr>
  </w:style>
  <w:style w:type="character" w:customStyle="1" w:styleId="Heading6Char">
    <w:name w:val="Heading 6 Char"/>
    <w:basedOn w:val="DefaultParagraphFont"/>
    <w:link w:val="Heading6"/>
    <w:uiPriority w:val="9"/>
    <w:semiHidden/>
    <w:rsid w:val="000E45B9"/>
    <w:rPr>
      <w:rFonts w:ascii="Times New Roman" w:eastAsiaTheme="majorEastAsia" w:hAnsi="Times New Roman" w:cstheme="majorBidi"/>
      <w:i/>
      <w:iCs/>
      <w:color w:val="595959" w:themeColor="text1" w:themeTint="A6"/>
      <w:kern w:val="0"/>
      <w:szCs w:val="24"/>
      <w:lang w:bidi="ar-SA"/>
      <w14:ligatures w14:val="none"/>
    </w:rPr>
  </w:style>
  <w:style w:type="character" w:customStyle="1" w:styleId="Heading7Char">
    <w:name w:val="Heading 7 Char"/>
    <w:basedOn w:val="DefaultParagraphFont"/>
    <w:link w:val="Heading7"/>
    <w:uiPriority w:val="9"/>
    <w:semiHidden/>
    <w:rsid w:val="000E45B9"/>
    <w:rPr>
      <w:rFonts w:ascii="Times New Roman" w:eastAsiaTheme="majorEastAsia" w:hAnsi="Times New Roman" w:cstheme="majorBidi"/>
      <w:color w:val="595959" w:themeColor="text1" w:themeTint="A6"/>
      <w:kern w:val="0"/>
      <w:szCs w:val="24"/>
      <w:lang w:bidi="ar-SA"/>
      <w14:ligatures w14:val="none"/>
    </w:rPr>
  </w:style>
  <w:style w:type="character" w:customStyle="1" w:styleId="Heading8Char">
    <w:name w:val="Heading 8 Char"/>
    <w:basedOn w:val="DefaultParagraphFont"/>
    <w:link w:val="Heading8"/>
    <w:uiPriority w:val="9"/>
    <w:semiHidden/>
    <w:rsid w:val="000E45B9"/>
    <w:rPr>
      <w:rFonts w:ascii="Times New Roman" w:eastAsiaTheme="majorEastAsia" w:hAnsi="Times New Roman" w:cstheme="majorBidi"/>
      <w:i/>
      <w:iCs/>
      <w:color w:val="272727" w:themeColor="text1" w:themeTint="D8"/>
      <w:kern w:val="0"/>
      <w:szCs w:val="24"/>
      <w:lang w:bidi="ar-SA"/>
      <w14:ligatures w14:val="none"/>
    </w:rPr>
  </w:style>
  <w:style w:type="character" w:customStyle="1" w:styleId="Heading9Char">
    <w:name w:val="Heading 9 Char"/>
    <w:basedOn w:val="DefaultParagraphFont"/>
    <w:link w:val="Heading9"/>
    <w:uiPriority w:val="9"/>
    <w:semiHidden/>
    <w:rsid w:val="000E45B9"/>
    <w:rPr>
      <w:rFonts w:ascii="Times New Roman" w:eastAsiaTheme="majorEastAsia" w:hAnsi="Times New Roman" w:cstheme="majorBidi"/>
      <w:color w:val="272727" w:themeColor="text1" w:themeTint="D8"/>
      <w:kern w:val="0"/>
      <w:szCs w:val="24"/>
      <w:lang w:bidi="ar-SA"/>
      <w14:ligatures w14:val="none"/>
    </w:rPr>
  </w:style>
  <w:style w:type="paragraph" w:styleId="Title">
    <w:name w:val="Title"/>
    <w:basedOn w:val="Normal"/>
    <w:next w:val="Normal"/>
    <w:link w:val="TitleChar"/>
    <w:uiPriority w:val="10"/>
    <w:qFormat/>
    <w:rsid w:val="000E45B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45B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45B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45B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45B9"/>
    <w:pPr>
      <w:spacing w:before="160"/>
      <w:jc w:val="center"/>
    </w:pPr>
    <w:rPr>
      <w:i/>
      <w:iCs/>
      <w:color w:val="404040" w:themeColor="text1" w:themeTint="BF"/>
    </w:rPr>
  </w:style>
  <w:style w:type="character" w:customStyle="1" w:styleId="QuoteChar">
    <w:name w:val="Quote Char"/>
    <w:basedOn w:val="DefaultParagraphFont"/>
    <w:link w:val="Quote"/>
    <w:uiPriority w:val="29"/>
    <w:rsid w:val="000E45B9"/>
    <w:rPr>
      <w:rFonts w:cs="Angsana New"/>
      <w:i/>
      <w:iCs/>
      <w:color w:val="404040" w:themeColor="text1" w:themeTint="BF"/>
    </w:rPr>
  </w:style>
  <w:style w:type="paragraph" w:styleId="ListParagraph">
    <w:name w:val="List Paragraph"/>
    <w:basedOn w:val="Normal"/>
    <w:uiPriority w:val="34"/>
    <w:qFormat/>
    <w:rsid w:val="000E45B9"/>
    <w:pPr>
      <w:ind w:left="720"/>
      <w:contextualSpacing/>
    </w:pPr>
  </w:style>
  <w:style w:type="character" w:styleId="IntenseEmphasis">
    <w:name w:val="Intense Emphasis"/>
    <w:basedOn w:val="DefaultParagraphFont"/>
    <w:uiPriority w:val="21"/>
    <w:qFormat/>
    <w:rsid w:val="000E45B9"/>
    <w:rPr>
      <w:i/>
      <w:iCs/>
      <w:color w:val="0F4761" w:themeColor="accent1" w:themeShade="BF"/>
    </w:rPr>
  </w:style>
  <w:style w:type="paragraph" w:styleId="IntenseQuote">
    <w:name w:val="Intense Quote"/>
    <w:basedOn w:val="Normal"/>
    <w:next w:val="Normal"/>
    <w:link w:val="IntenseQuoteChar"/>
    <w:uiPriority w:val="30"/>
    <w:qFormat/>
    <w:rsid w:val="000E45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5B9"/>
    <w:rPr>
      <w:rFonts w:cs="Angsana New"/>
      <w:i/>
      <w:iCs/>
      <w:color w:val="0F4761" w:themeColor="accent1" w:themeShade="BF"/>
    </w:rPr>
  </w:style>
  <w:style w:type="character" w:styleId="IntenseReference">
    <w:name w:val="Intense Reference"/>
    <w:basedOn w:val="DefaultParagraphFont"/>
    <w:uiPriority w:val="32"/>
    <w:qFormat/>
    <w:rsid w:val="000E45B9"/>
    <w:rPr>
      <w:b/>
      <w:bCs/>
      <w:smallCaps/>
      <w:color w:val="0F4761" w:themeColor="accent1" w:themeShade="BF"/>
      <w:spacing w:val="5"/>
    </w:rPr>
  </w:style>
  <w:style w:type="character" w:styleId="Hyperlink">
    <w:name w:val="Hyperlink"/>
    <w:basedOn w:val="DefaultParagraphFont"/>
    <w:uiPriority w:val="99"/>
    <w:unhideWhenUsed/>
    <w:rsid w:val="004B28D6"/>
    <w:rPr>
      <w:color w:val="467886"/>
      <w:u w:val="single"/>
    </w:rPr>
  </w:style>
  <w:style w:type="paragraph" w:styleId="NormalWeb">
    <w:name w:val="Normal (Web)"/>
    <w:basedOn w:val="Normal"/>
    <w:uiPriority w:val="99"/>
    <w:unhideWhenUsed/>
    <w:rsid w:val="004B28D6"/>
    <w:pPr>
      <w:spacing w:before="100" w:beforeAutospacing="1" w:after="100" w:afterAutospacing="1" w:line="240" w:lineRule="auto"/>
    </w:pPr>
  </w:style>
  <w:style w:type="character" w:styleId="Strong">
    <w:name w:val="Strong"/>
    <w:basedOn w:val="DefaultParagraphFont"/>
    <w:uiPriority w:val="22"/>
    <w:qFormat/>
    <w:rsid w:val="004B28D6"/>
    <w:rPr>
      <w:b/>
      <w:bCs/>
    </w:rPr>
  </w:style>
  <w:style w:type="character" w:styleId="HTMLCode">
    <w:name w:val="HTML Code"/>
    <w:basedOn w:val="DefaultParagraphFont"/>
    <w:uiPriority w:val="99"/>
    <w:semiHidden/>
    <w:unhideWhenUsed/>
    <w:rsid w:val="004B28D6"/>
    <w:rPr>
      <w:rFonts w:ascii="Courier New" w:eastAsia="Times New Roman" w:hAnsi="Courier New" w:cs="Courier New"/>
      <w:sz w:val="20"/>
      <w:szCs w:val="20"/>
    </w:rPr>
  </w:style>
  <w:style w:type="character" w:styleId="Emphasis">
    <w:name w:val="Emphasis"/>
    <w:basedOn w:val="DefaultParagraphFont"/>
    <w:uiPriority w:val="20"/>
    <w:qFormat/>
    <w:rsid w:val="004B28D6"/>
    <w:rPr>
      <w:i/>
      <w:iCs/>
    </w:rPr>
  </w:style>
  <w:style w:type="paragraph" w:styleId="HTMLPreformatted">
    <w:name w:val="HTML Preformatted"/>
    <w:basedOn w:val="Normal"/>
    <w:link w:val="HTMLPreformattedChar"/>
    <w:uiPriority w:val="99"/>
    <w:semiHidden/>
    <w:unhideWhenUsed/>
    <w:rsid w:val="004B2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B28D6"/>
    <w:rPr>
      <w:rFonts w:ascii="Courier New" w:eastAsia="Times New Roman" w:hAnsi="Courier New" w:cs="Courier New"/>
      <w:kern w:val="0"/>
      <w:sz w:val="20"/>
      <w:szCs w:val="20"/>
      <w:lang w:bidi="ar-SA"/>
      <w14:ligatures w14:val="none"/>
    </w:rPr>
  </w:style>
  <w:style w:type="character" w:styleId="UnresolvedMention">
    <w:name w:val="Unresolved Mention"/>
    <w:basedOn w:val="DefaultParagraphFont"/>
    <w:uiPriority w:val="99"/>
    <w:semiHidden/>
    <w:unhideWhenUsed/>
    <w:rsid w:val="004B28D6"/>
    <w:rPr>
      <w:color w:val="605E5C"/>
      <w:shd w:val="clear" w:color="auto" w:fill="E1DFDD"/>
    </w:rPr>
  </w:style>
  <w:style w:type="paragraph" w:styleId="TOCHeading">
    <w:name w:val="TOC Heading"/>
    <w:basedOn w:val="Heading1"/>
    <w:next w:val="Normal"/>
    <w:uiPriority w:val="39"/>
    <w:unhideWhenUsed/>
    <w:qFormat/>
    <w:rsid w:val="00FF1DFF"/>
    <w:pPr>
      <w:numPr>
        <w:numId w:val="0"/>
      </w:numPr>
      <w:spacing w:before="480"/>
      <w:outlineLvl w:val="9"/>
    </w:pPr>
    <w:rPr>
      <w:bCs/>
      <w:color w:val="0F4761" w:themeColor="accent1" w:themeShade="BF"/>
      <w:szCs w:val="28"/>
    </w:rPr>
  </w:style>
  <w:style w:type="paragraph" w:styleId="TOC1">
    <w:name w:val="toc 1"/>
    <w:basedOn w:val="Normal"/>
    <w:next w:val="Normal"/>
    <w:autoRedefine/>
    <w:uiPriority w:val="39"/>
    <w:unhideWhenUsed/>
    <w:rsid w:val="00FF1DFF"/>
    <w:pPr>
      <w:spacing w:before="120"/>
      <w:jc w:val="left"/>
    </w:pPr>
    <w:rPr>
      <w:rFonts w:asciiTheme="minorHAnsi" w:hAnsiTheme="minorHAnsi"/>
      <w:b/>
      <w:bCs/>
      <w:i/>
      <w:iCs/>
      <w:szCs w:val="28"/>
    </w:rPr>
  </w:style>
  <w:style w:type="paragraph" w:styleId="TOC2">
    <w:name w:val="toc 2"/>
    <w:basedOn w:val="Normal"/>
    <w:next w:val="Normal"/>
    <w:autoRedefine/>
    <w:uiPriority w:val="39"/>
    <w:unhideWhenUsed/>
    <w:rsid w:val="00FF1DFF"/>
    <w:pPr>
      <w:spacing w:before="120"/>
      <w:ind w:left="240"/>
      <w:jc w:val="left"/>
    </w:pPr>
    <w:rPr>
      <w:rFonts w:asciiTheme="minorHAnsi" w:hAnsiTheme="minorHAnsi"/>
      <w:b/>
      <w:bCs/>
      <w:sz w:val="22"/>
      <w:szCs w:val="26"/>
    </w:rPr>
  </w:style>
  <w:style w:type="paragraph" w:styleId="TOC3">
    <w:name w:val="toc 3"/>
    <w:basedOn w:val="Normal"/>
    <w:next w:val="Normal"/>
    <w:autoRedefine/>
    <w:uiPriority w:val="39"/>
    <w:unhideWhenUsed/>
    <w:rsid w:val="00FF1DFF"/>
    <w:pPr>
      <w:ind w:left="480"/>
      <w:jc w:val="left"/>
    </w:pPr>
    <w:rPr>
      <w:rFonts w:asciiTheme="minorHAnsi" w:hAnsiTheme="minorHAnsi"/>
      <w:sz w:val="20"/>
    </w:rPr>
  </w:style>
  <w:style w:type="paragraph" w:styleId="TOC4">
    <w:name w:val="toc 4"/>
    <w:basedOn w:val="Normal"/>
    <w:next w:val="Normal"/>
    <w:autoRedefine/>
    <w:uiPriority w:val="39"/>
    <w:semiHidden/>
    <w:unhideWhenUsed/>
    <w:rsid w:val="00FF1DFF"/>
    <w:pPr>
      <w:ind w:left="720"/>
      <w:jc w:val="left"/>
    </w:pPr>
    <w:rPr>
      <w:rFonts w:asciiTheme="minorHAnsi" w:hAnsiTheme="minorHAnsi"/>
      <w:sz w:val="20"/>
    </w:rPr>
  </w:style>
  <w:style w:type="paragraph" w:styleId="TOC5">
    <w:name w:val="toc 5"/>
    <w:basedOn w:val="Normal"/>
    <w:next w:val="Normal"/>
    <w:autoRedefine/>
    <w:uiPriority w:val="39"/>
    <w:semiHidden/>
    <w:unhideWhenUsed/>
    <w:rsid w:val="00FF1DFF"/>
    <w:pPr>
      <w:ind w:left="960"/>
      <w:jc w:val="left"/>
    </w:pPr>
    <w:rPr>
      <w:rFonts w:asciiTheme="minorHAnsi" w:hAnsiTheme="minorHAnsi"/>
      <w:sz w:val="20"/>
    </w:rPr>
  </w:style>
  <w:style w:type="paragraph" w:styleId="TOC6">
    <w:name w:val="toc 6"/>
    <w:basedOn w:val="Normal"/>
    <w:next w:val="Normal"/>
    <w:autoRedefine/>
    <w:uiPriority w:val="39"/>
    <w:semiHidden/>
    <w:unhideWhenUsed/>
    <w:rsid w:val="00FF1DFF"/>
    <w:pPr>
      <w:ind w:left="1200"/>
      <w:jc w:val="left"/>
    </w:pPr>
    <w:rPr>
      <w:rFonts w:asciiTheme="minorHAnsi" w:hAnsiTheme="minorHAnsi"/>
      <w:sz w:val="20"/>
    </w:rPr>
  </w:style>
  <w:style w:type="paragraph" w:styleId="TOC7">
    <w:name w:val="toc 7"/>
    <w:basedOn w:val="Normal"/>
    <w:next w:val="Normal"/>
    <w:autoRedefine/>
    <w:uiPriority w:val="39"/>
    <w:semiHidden/>
    <w:unhideWhenUsed/>
    <w:rsid w:val="00FF1DFF"/>
    <w:pPr>
      <w:ind w:left="1440"/>
      <w:jc w:val="left"/>
    </w:pPr>
    <w:rPr>
      <w:rFonts w:asciiTheme="minorHAnsi" w:hAnsiTheme="minorHAnsi"/>
      <w:sz w:val="20"/>
    </w:rPr>
  </w:style>
  <w:style w:type="paragraph" w:styleId="TOC8">
    <w:name w:val="toc 8"/>
    <w:basedOn w:val="Normal"/>
    <w:next w:val="Normal"/>
    <w:autoRedefine/>
    <w:uiPriority w:val="39"/>
    <w:semiHidden/>
    <w:unhideWhenUsed/>
    <w:rsid w:val="00FF1DFF"/>
    <w:pPr>
      <w:ind w:left="1680"/>
      <w:jc w:val="left"/>
    </w:pPr>
    <w:rPr>
      <w:rFonts w:asciiTheme="minorHAnsi" w:hAnsiTheme="minorHAnsi"/>
      <w:sz w:val="20"/>
    </w:rPr>
  </w:style>
  <w:style w:type="paragraph" w:styleId="TOC9">
    <w:name w:val="toc 9"/>
    <w:basedOn w:val="Normal"/>
    <w:next w:val="Normal"/>
    <w:autoRedefine/>
    <w:uiPriority w:val="39"/>
    <w:semiHidden/>
    <w:unhideWhenUsed/>
    <w:rsid w:val="00FF1DFF"/>
    <w:pPr>
      <w:ind w:left="1920"/>
      <w:jc w:val="left"/>
    </w:pPr>
    <w:rPr>
      <w:rFonts w:asciiTheme="minorHAnsi" w:hAnsiTheme="minorHAnsi"/>
      <w:sz w:val="20"/>
    </w:rPr>
  </w:style>
  <w:style w:type="paragraph" w:styleId="Bibliography">
    <w:name w:val="Bibliography"/>
    <w:basedOn w:val="Normal"/>
    <w:next w:val="Normal"/>
    <w:uiPriority w:val="37"/>
    <w:unhideWhenUsed/>
    <w:rsid w:val="00B50699"/>
    <w:pPr>
      <w:spacing w:line="480" w:lineRule="auto"/>
      <w:ind w:left="720" w:hanging="720"/>
    </w:pPr>
  </w:style>
  <w:style w:type="character" w:styleId="FollowedHyperlink">
    <w:name w:val="FollowedHyperlink"/>
    <w:basedOn w:val="DefaultParagraphFont"/>
    <w:uiPriority w:val="99"/>
    <w:semiHidden/>
    <w:unhideWhenUsed/>
    <w:rsid w:val="00093A7A"/>
    <w:rPr>
      <w:color w:val="96607D" w:themeColor="followedHyperlink"/>
      <w:u w:val="single"/>
    </w:rPr>
  </w:style>
  <w:style w:type="table" w:styleId="TableGrid">
    <w:name w:val="Table Grid"/>
    <w:basedOn w:val="TableNormal"/>
    <w:uiPriority w:val="39"/>
    <w:rsid w:val="00A52C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3B3A"/>
    <w:pPr>
      <w:tabs>
        <w:tab w:val="center" w:pos="4680"/>
        <w:tab w:val="right" w:pos="9360"/>
      </w:tabs>
      <w:spacing w:line="240" w:lineRule="auto"/>
    </w:pPr>
    <w:rPr>
      <w:rFonts w:cs="Angsana New"/>
    </w:rPr>
  </w:style>
  <w:style w:type="character" w:customStyle="1" w:styleId="HeaderChar">
    <w:name w:val="Header Char"/>
    <w:basedOn w:val="DefaultParagraphFont"/>
    <w:link w:val="Header"/>
    <w:uiPriority w:val="99"/>
    <w:rsid w:val="008E3B3A"/>
    <w:rPr>
      <w:rFonts w:ascii="Times New Roman" w:eastAsia="Times New Roman" w:hAnsi="Times New Roman" w:cs="Angsana New"/>
      <w:kern w:val="0"/>
      <w:szCs w:val="24"/>
      <w:lang w:bidi="ar-SA"/>
      <w14:ligatures w14:val="none"/>
    </w:rPr>
  </w:style>
  <w:style w:type="paragraph" w:styleId="Footer">
    <w:name w:val="footer"/>
    <w:basedOn w:val="Normal"/>
    <w:link w:val="FooterChar"/>
    <w:uiPriority w:val="99"/>
    <w:unhideWhenUsed/>
    <w:rsid w:val="008E3B3A"/>
    <w:pPr>
      <w:tabs>
        <w:tab w:val="center" w:pos="4680"/>
        <w:tab w:val="right" w:pos="9360"/>
      </w:tabs>
      <w:spacing w:line="240" w:lineRule="auto"/>
    </w:pPr>
    <w:rPr>
      <w:rFonts w:cs="Angsana New"/>
    </w:rPr>
  </w:style>
  <w:style w:type="character" w:customStyle="1" w:styleId="FooterChar">
    <w:name w:val="Footer Char"/>
    <w:basedOn w:val="DefaultParagraphFont"/>
    <w:link w:val="Footer"/>
    <w:uiPriority w:val="99"/>
    <w:rsid w:val="008E3B3A"/>
    <w:rPr>
      <w:rFonts w:ascii="Times New Roman" w:eastAsia="Times New Roman" w:hAnsi="Times New Roman" w:cs="Angsana New"/>
      <w:kern w:val="0"/>
      <w:szCs w:val="24"/>
      <w:lang w:bidi="ar-SA"/>
      <w14:ligatures w14:val="none"/>
    </w:rPr>
  </w:style>
  <w:style w:type="character" w:customStyle="1" w:styleId="break-words">
    <w:name w:val="break-words"/>
    <w:basedOn w:val="DefaultParagraphFont"/>
    <w:rsid w:val="002A1CFC"/>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86B44"/>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9D62F9"/>
  </w:style>
  <w:style w:type="numbering" w:customStyle="1" w:styleId="CurrentList1">
    <w:name w:val="Current List1"/>
    <w:uiPriority w:val="99"/>
    <w:rsid w:val="00CE7161"/>
    <w:pPr>
      <w:numPr>
        <w:numId w:val="2"/>
      </w:numPr>
    </w:pPr>
  </w:style>
  <w:style w:type="numbering" w:customStyle="1" w:styleId="CurrentList2">
    <w:name w:val="Current List2"/>
    <w:uiPriority w:val="99"/>
    <w:rsid w:val="005645D0"/>
    <w:pPr>
      <w:numPr>
        <w:numId w:val="4"/>
      </w:numPr>
    </w:pPr>
  </w:style>
  <w:style w:type="numbering" w:customStyle="1" w:styleId="CurrentList3">
    <w:name w:val="Current List3"/>
    <w:uiPriority w:val="99"/>
    <w:rsid w:val="00BC4C31"/>
    <w:pPr>
      <w:numPr>
        <w:numId w:val="5"/>
      </w:numPr>
    </w:pPr>
  </w:style>
  <w:style w:type="paragraph" w:styleId="CommentText">
    <w:name w:val="annotation text"/>
    <w:basedOn w:val="Normal"/>
    <w:link w:val="CommentTextChar"/>
    <w:uiPriority w:val="99"/>
    <w:semiHidden/>
    <w:unhideWhenUsed/>
    <w:rsid w:val="00B2225C"/>
    <w:pPr>
      <w:spacing w:line="240" w:lineRule="auto"/>
    </w:pPr>
    <w:rPr>
      <w:sz w:val="20"/>
      <w:szCs w:val="20"/>
    </w:rPr>
  </w:style>
  <w:style w:type="character" w:customStyle="1" w:styleId="CommentTextChar">
    <w:name w:val="Comment Text Char"/>
    <w:basedOn w:val="DefaultParagraphFont"/>
    <w:link w:val="CommentText"/>
    <w:uiPriority w:val="99"/>
    <w:semiHidden/>
    <w:rsid w:val="00B2225C"/>
    <w:rPr>
      <w:rFonts w:ascii="Times New Roman" w:eastAsia="Times New Roman" w:hAnsi="Times New Roman" w:cs="Times New Roman"/>
      <w:kern w:val="0"/>
      <w:sz w:val="20"/>
      <w:szCs w:val="20"/>
      <w:lang w:bidi="ar-SA"/>
      <w14:ligatures w14:val="none"/>
    </w:rPr>
  </w:style>
  <w:style w:type="character" w:styleId="CommentReference">
    <w:name w:val="annotation reference"/>
    <w:basedOn w:val="DefaultParagraphFont"/>
    <w:uiPriority w:val="99"/>
    <w:semiHidden/>
    <w:unhideWhenUsed/>
    <w:rsid w:val="00B2225C"/>
    <w:rPr>
      <w:sz w:val="16"/>
      <w:szCs w:val="16"/>
    </w:rPr>
  </w:style>
  <w:style w:type="paragraph" w:styleId="NoSpacing">
    <w:name w:val="No Spacing"/>
    <w:uiPriority w:val="1"/>
    <w:qFormat/>
    <w:rsid w:val="0024483F"/>
    <w:pPr>
      <w:spacing w:after="0" w:line="240" w:lineRule="auto"/>
      <w:jc w:val="both"/>
    </w:pPr>
    <w:rPr>
      <w:rFonts w:ascii="Times New Roman" w:eastAsia="Times New Roman" w:hAnsi="Times New Roman" w:cs="Times New Roman"/>
      <w:kern w:val="0"/>
      <w:szCs w:val="24"/>
      <w:lang w:bidi="ar-SA"/>
      <w14:ligatures w14:val="none"/>
    </w:rPr>
  </w:style>
  <w:style w:type="numbering" w:styleId="1ai">
    <w:name w:val="Outline List 1"/>
    <w:basedOn w:val="NoList"/>
    <w:uiPriority w:val="99"/>
    <w:semiHidden/>
    <w:unhideWhenUsed/>
    <w:rsid w:val="00446174"/>
    <w:pPr>
      <w:numPr>
        <w:numId w:val="9"/>
      </w:numPr>
    </w:pPr>
  </w:style>
  <w:style w:type="numbering" w:styleId="111111">
    <w:name w:val="Outline List 2"/>
    <w:basedOn w:val="NoList"/>
    <w:uiPriority w:val="99"/>
    <w:semiHidden/>
    <w:unhideWhenUsed/>
    <w:rsid w:val="00446174"/>
    <w:pPr>
      <w:numPr>
        <w:numId w:val="10"/>
      </w:numPr>
    </w:pPr>
  </w:style>
  <w:style w:type="numbering" w:customStyle="1" w:styleId="CurrentList4">
    <w:name w:val="Current List4"/>
    <w:uiPriority w:val="99"/>
    <w:rsid w:val="00FF09AE"/>
    <w:pPr>
      <w:numPr>
        <w:numId w:val="12"/>
      </w:numPr>
    </w:pPr>
  </w:style>
  <w:style w:type="numbering" w:customStyle="1" w:styleId="CurrentList5">
    <w:name w:val="Current List5"/>
    <w:uiPriority w:val="99"/>
    <w:rsid w:val="00FF09AE"/>
    <w:pPr>
      <w:numPr>
        <w:numId w:val="13"/>
      </w:numPr>
    </w:pPr>
  </w:style>
  <w:style w:type="numbering" w:customStyle="1" w:styleId="CurrentList6">
    <w:name w:val="Current List6"/>
    <w:uiPriority w:val="99"/>
    <w:rsid w:val="00FF09AE"/>
    <w:pPr>
      <w:numPr>
        <w:numId w:val="14"/>
      </w:numPr>
    </w:pPr>
  </w:style>
  <w:style w:type="numbering" w:customStyle="1" w:styleId="CurrentList7">
    <w:name w:val="Current List7"/>
    <w:uiPriority w:val="99"/>
    <w:rsid w:val="00FF09AE"/>
    <w:pPr>
      <w:numPr>
        <w:numId w:val="15"/>
      </w:numPr>
    </w:pPr>
  </w:style>
  <w:style w:type="numbering" w:customStyle="1" w:styleId="CurrentList8">
    <w:name w:val="Current List8"/>
    <w:uiPriority w:val="99"/>
    <w:rsid w:val="00FF09AE"/>
    <w:pPr>
      <w:numPr>
        <w:numId w:val="16"/>
      </w:numPr>
    </w:pPr>
  </w:style>
  <w:style w:type="numbering" w:customStyle="1" w:styleId="CurrentList9">
    <w:name w:val="Current List9"/>
    <w:uiPriority w:val="99"/>
    <w:rsid w:val="00FF09AE"/>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704451">
      <w:bodyDiv w:val="1"/>
      <w:marLeft w:val="0"/>
      <w:marRight w:val="0"/>
      <w:marTop w:val="0"/>
      <w:marBottom w:val="0"/>
      <w:divBdr>
        <w:top w:val="none" w:sz="0" w:space="0" w:color="auto"/>
        <w:left w:val="none" w:sz="0" w:space="0" w:color="auto"/>
        <w:bottom w:val="none" w:sz="0" w:space="0" w:color="auto"/>
        <w:right w:val="none" w:sz="0" w:space="0" w:color="auto"/>
      </w:divBdr>
    </w:div>
    <w:div w:id="100808807">
      <w:bodyDiv w:val="1"/>
      <w:marLeft w:val="0"/>
      <w:marRight w:val="0"/>
      <w:marTop w:val="0"/>
      <w:marBottom w:val="0"/>
      <w:divBdr>
        <w:top w:val="none" w:sz="0" w:space="0" w:color="auto"/>
        <w:left w:val="none" w:sz="0" w:space="0" w:color="auto"/>
        <w:bottom w:val="none" w:sz="0" w:space="0" w:color="auto"/>
        <w:right w:val="none" w:sz="0" w:space="0" w:color="auto"/>
      </w:divBdr>
    </w:div>
    <w:div w:id="123739650">
      <w:bodyDiv w:val="1"/>
      <w:marLeft w:val="0"/>
      <w:marRight w:val="0"/>
      <w:marTop w:val="0"/>
      <w:marBottom w:val="0"/>
      <w:divBdr>
        <w:top w:val="none" w:sz="0" w:space="0" w:color="auto"/>
        <w:left w:val="none" w:sz="0" w:space="0" w:color="auto"/>
        <w:bottom w:val="none" w:sz="0" w:space="0" w:color="auto"/>
        <w:right w:val="none" w:sz="0" w:space="0" w:color="auto"/>
      </w:divBdr>
    </w:div>
    <w:div w:id="186259487">
      <w:bodyDiv w:val="1"/>
      <w:marLeft w:val="0"/>
      <w:marRight w:val="0"/>
      <w:marTop w:val="0"/>
      <w:marBottom w:val="0"/>
      <w:divBdr>
        <w:top w:val="none" w:sz="0" w:space="0" w:color="auto"/>
        <w:left w:val="none" w:sz="0" w:space="0" w:color="auto"/>
        <w:bottom w:val="none" w:sz="0" w:space="0" w:color="auto"/>
        <w:right w:val="none" w:sz="0" w:space="0" w:color="auto"/>
      </w:divBdr>
    </w:div>
    <w:div w:id="221138379">
      <w:bodyDiv w:val="1"/>
      <w:marLeft w:val="0"/>
      <w:marRight w:val="0"/>
      <w:marTop w:val="0"/>
      <w:marBottom w:val="0"/>
      <w:divBdr>
        <w:top w:val="none" w:sz="0" w:space="0" w:color="auto"/>
        <w:left w:val="none" w:sz="0" w:space="0" w:color="auto"/>
        <w:bottom w:val="none" w:sz="0" w:space="0" w:color="auto"/>
        <w:right w:val="none" w:sz="0" w:space="0" w:color="auto"/>
      </w:divBdr>
    </w:div>
    <w:div w:id="241527499">
      <w:bodyDiv w:val="1"/>
      <w:marLeft w:val="0"/>
      <w:marRight w:val="0"/>
      <w:marTop w:val="0"/>
      <w:marBottom w:val="0"/>
      <w:divBdr>
        <w:top w:val="none" w:sz="0" w:space="0" w:color="auto"/>
        <w:left w:val="none" w:sz="0" w:space="0" w:color="auto"/>
        <w:bottom w:val="none" w:sz="0" w:space="0" w:color="auto"/>
        <w:right w:val="none" w:sz="0" w:space="0" w:color="auto"/>
      </w:divBdr>
    </w:div>
    <w:div w:id="275068934">
      <w:bodyDiv w:val="1"/>
      <w:marLeft w:val="0"/>
      <w:marRight w:val="0"/>
      <w:marTop w:val="0"/>
      <w:marBottom w:val="0"/>
      <w:divBdr>
        <w:top w:val="none" w:sz="0" w:space="0" w:color="auto"/>
        <w:left w:val="none" w:sz="0" w:space="0" w:color="auto"/>
        <w:bottom w:val="none" w:sz="0" w:space="0" w:color="auto"/>
        <w:right w:val="none" w:sz="0" w:space="0" w:color="auto"/>
      </w:divBdr>
    </w:div>
    <w:div w:id="301425074">
      <w:bodyDiv w:val="1"/>
      <w:marLeft w:val="0"/>
      <w:marRight w:val="0"/>
      <w:marTop w:val="0"/>
      <w:marBottom w:val="0"/>
      <w:divBdr>
        <w:top w:val="none" w:sz="0" w:space="0" w:color="auto"/>
        <w:left w:val="none" w:sz="0" w:space="0" w:color="auto"/>
        <w:bottom w:val="none" w:sz="0" w:space="0" w:color="auto"/>
        <w:right w:val="none" w:sz="0" w:space="0" w:color="auto"/>
      </w:divBdr>
    </w:div>
    <w:div w:id="349643993">
      <w:bodyDiv w:val="1"/>
      <w:marLeft w:val="0"/>
      <w:marRight w:val="0"/>
      <w:marTop w:val="0"/>
      <w:marBottom w:val="0"/>
      <w:divBdr>
        <w:top w:val="none" w:sz="0" w:space="0" w:color="auto"/>
        <w:left w:val="none" w:sz="0" w:space="0" w:color="auto"/>
        <w:bottom w:val="none" w:sz="0" w:space="0" w:color="auto"/>
        <w:right w:val="none" w:sz="0" w:space="0" w:color="auto"/>
      </w:divBdr>
    </w:div>
    <w:div w:id="354503907">
      <w:bodyDiv w:val="1"/>
      <w:marLeft w:val="0"/>
      <w:marRight w:val="0"/>
      <w:marTop w:val="0"/>
      <w:marBottom w:val="0"/>
      <w:divBdr>
        <w:top w:val="none" w:sz="0" w:space="0" w:color="auto"/>
        <w:left w:val="none" w:sz="0" w:space="0" w:color="auto"/>
        <w:bottom w:val="none" w:sz="0" w:space="0" w:color="auto"/>
        <w:right w:val="none" w:sz="0" w:space="0" w:color="auto"/>
      </w:divBdr>
      <w:divsChild>
        <w:div w:id="1730033615">
          <w:marLeft w:val="0"/>
          <w:marRight w:val="0"/>
          <w:marTop w:val="0"/>
          <w:marBottom w:val="0"/>
          <w:divBdr>
            <w:top w:val="none" w:sz="0" w:space="0" w:color="auto"/>
            <w:left w:val="none" w:sz="0" w:space="0" w:color="auto"/>
            <w:bottom w:val="none" w:sz="0" w:space="0" w:color="auto"/>
            <w:right w:val="none" w:sz="0" w:space="0" w:color="auto"/>
          </w:divBdr>
          <w:divsChild>
            <w:div w:id="1474175318">
              <w:marLeft w:val="0"/>
              <w:marRight w:val="0"/>
              <w:marTop w:val="0"/>
              <w:marBottom w:val="0"/>
              <w:divBdr>
                <w:top w:val="none" w:sz="0" w:space="0" w:color="auto"/>
                <w:left w:val="none" w:sz="0" w:space="0" w:color="auto"/>
                <w:bottom w:val="none" w:sz="0" w:space="0" w:color="auto"/>
                <w:right w:val="none" w:sz="0" w:space="0" w:color="auto"/>
              </w:divBdr>
              <w:divsChild>
                <w:div w:id="1805460131">
                  <w:marLeft w:val="0"/>
                  <w:marRight w:val="0"/>
                  <w:marTop w:val="0"/>
                  <w:marBottom w:val="0"/>
                  <w:divBdr>
                    <w:top w:val="none" w:sz="0" w:space="0" w:color="auto"/>
                    <w:left w:val="none" w:sz="0" w:space="0" w:color="auto"/>
                    <w:bottom w:val="none" w:sz="0" w:space="0" w:color="auto"/>
                    <w:right w:val="none" w:sz="0" w:space="0" w:color="auto"/>
                  </w:divBdr>
                  <w:divsChild>
                    <w:div w:id="724989623">
                      <w:marLeft w:val="0"/>
                      <w:marRight w:val="0"/>
                      <w:marTop w:val="0"/>
                      <w:marBottom w:val="0"/>
                      <w:divBdr>
                        <w:top w:val="none" w:sz="0" w:space="0" w:color="auto"/>
                        <w:left w:val="none" w:sz="0" w:space="0" w:color="auto"/>
                        <w:bottom w:val="none" w:sz="0" w:space="0" w:color="auto"/>
                        <w:right w:val="none" w:sz="0" w:space="0" w:color="auto"/>
                      </w:divBdr>
                      <w:divsChild>
                        <w:div w:id="155897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052045">
      <w:bodyDiv w:val="1"/>
      <w:marLeft w:val="0"/>
      <w:marRight w:val="0"/>
      <w:marTop w:val="0"/>
      <w:marBottom w:val="0"/>
      <w:divBdr>
        <w:top w:val="none" w:sz="0" w:space="0" w:color="auto"/>
        <w:left w:val="none" w:sz="0" w:space="0" w:color="auto"/>
        <w:bottom w:val="none" w:sz="0" w:space="0" w:color="auto"/>
        <w:right w:val="none" w:sz="0" w:space="0" w:color="auto"/>
      </w:divBdr>
    </w:div>
    <w:div w:id="569198516">
      <w:bodyDiv w:val="1"/>
      <w:marLeft w:val="0"/>
      <w:marRight w:val="0"/>
      <w:marTop w:val="0"/>
      <w:marBottom w:val="0"/>
      <w:divBdr>
        <w:top w:val="none" w:sz="0" w:space="0" w:color="auto"/>
        <w:left w:val="none" w:sz="0" w:space="0" w:color="auto"/>
        <w:bottom w:val="none" w:sz="0" w:space="0" w:color="auto"/>
        <w:right w:val="none" w:sz="0" w:space="0" w:color="auto"/>
      </w:divBdr>
    </w:div>
    <w:div w:id="573467394">
      <w:bodyDiv w:val="1"/>
      <w:marLeft w:val="0"/>
      <w:marRight w:val="0"/>
      <w:marTop w:val="0"/>
      <w:marBottom w:val="0"/>
      <w:divBdr>
        <w:top w:val="none" w:sz="0" w:space="0" w:color="auto"/>
        <w:left w:val="none" w:sz="0" w:space="0" w:color="auto"/>
        <w:bottom w:val="none" w:sz="0" w:space="0" w:color="auto"/>
        <w:right w:val="none" w:sz="0" w:space="0" w:color="auto"/>
      </w:divBdr>
    </w:div>
    <w:div w:id="592132151">
      <w:bodyDiv w:val="1"/>
      <w:marLeft w:val="0"/>
      <w:marRight w:val="0"/>
      <w:marTop w:val="0"/>
      <w:marBottom w:val="0"/>
      <w:divBdr>
        <w:top w:val="none" w:sz="0" w:space="0" w:color="auto"/>
        <w:left w:val="none" w:sz="0" w:space="0" w:color="auto"/>
        <w:bottom w:val="none" w:sz="0" w:space="0" w:color="auto"/>
        <w:right w:val="none" w:sz="0" w:space="0" w:color="auto"/>
      </w:divBdr>
      <w:divsChild>
        <w:div w:id="892082158">
          <w:marLeft w:val="0"/>
          <w:marRight w:val="0"/>
          <w:marTop w:val="0"/>
          <w:marBottom w:val="0"/>
          <w:divBdr>
            <w:top w:val="none" w:sz="0" w:space="0" w:color="auto"/>
            <w:left w:val="none" w:sz="0" w:space="0" w:color="auto"/>
            <w:bottom w:val="none" w:sz="0" w:space="0" w:color="auto"/>
            <w:right w:val="none" w:sz="0" w:space="0" w:color="auto"/>
          </w:divBdr>
          <w:divsChild>
            <w:div w:id="146226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12765">
      <w:bodyDiv w:val="1"/>
      <w:marLeft w:val="0"/>
      <w:marRight w:val="0"/>
      <w:marTop w:val="0"/>
      <w:marBottom w:val="0"/>
      <w:divBdr>
        <w:top w:val="none" w:sz="0" w:space="0" w:color="auto"/>
        <w:left w:val="none" w:sz="0" w:space="0" w:color="auto"/>
        <w:bottom w:val="none" w:sz="0" w:space="0" w:color="auto"/>
        <w:right w:val="none" w:sz="0" w:space="0" w:color="auto"/>
      </w:divBdr>
    </w:div>
    <w:div w:id="779763695">
      <w:bodyDiv w:val="1"/>
      <w:marLeft w:val="0"/>
      <w:marRight w:val="0"/>
      <w:marTop w:val="0"/>
      <w:marBottom w:val="0"/>
      <w:divBdr>
        <w:top w:val="none" w:sz="0" w:space="0" w:color="auto"/>
        <w:left w:val="none" w:sz="0" w:space="0" w:color="auto"/>
        <w:bottom w:val="none" w:sz="0" w:space="0" w:color="auto"/>
        <w:right w:val="none" w:sz="0" w:space="0" w:color="auto"/>
      </w:divBdr>
    </w:div>
    <w:div w:id="829062869">
      <w:bodyDiv w:val="1"/>
      <w:marLeft w:val="0"/>
      <w:marRight w:val="0"/>
      <w:marTop w:val="0"/>
      <w:marBottom w:val="0"/>
      <w:divBdr>
        <w:top w:val="none" w:sz="0" w:space="0" w:color="auto"/>
        <w:left w:val="none" w:sz="0" w:space="0" w:color="auto"/>
        <w:bottom w:val="none" w:sz="0" w:space="0" w:color="auto"/>
        <w:right w:val="none" w:sz="0" w:space="0" w:color="auto"/>
      </w:divBdr>
    </w:div>
    <w:div w:id="1051266471">
      <w:bodyDiv w:val="1"/>
      <w:marLeft w:val="0"/>
      <w:marRight w:val="0"/>
      <w:marTop w:val="0"/>
      <w:marBottom w:val="0"/>
      <w:divBdr>
        <w:top w:val="none" w:sz="0" w:space="0" w:color="auto"/>
        <w:left w:val="none" w:sz="0" w:space="0" w:color="auto"/>
        <w:bottom w:val="none" w:sz="0" w:space="0" w:color="auto"/>
        <w:right w:val="none" w:sz="0" w:space="0" w:color="auto"/>
      </w:divBdr>
    </w:div>
    <w:div w:id="1123035897">
      <w:bodyDiv w:val="1"/>
      <w:marLeft w:val="0"/>
      <w:marRight w:val="0"/>
      <w:marTop w:val="0"/>
      <w:marBottom w:val="0"/>
      <w:divBdr>
        <w:top w:val="none" w:sz="0" w:space="0" w:color="auto"/>
        <w:left w:val="none" w:sz="0" w:space="0" w:color="auto"/>
        <w:bottom w:val="none" w:sz="0" w:space="0" w:color="auto"/>
        <w:right w:val="none" w:sz="0" w:space="0" w:color="auto"/>
      </w:divBdr>
    </w:div>
    <w:div w:id="1125729649">
      <w:bodyDiv w:val="1"/>
      <w:marLeft w:val="0"/>
      <w:marRight w:val="0"/>
      <w:marTop w:val="0"/>
      <w:marBottom w:val="0"/>
      <w:divBdr>
        <w:top w:val="none" w:sz="0" w:space="0" w:color="auto"/>
        <w:left w:val="none" w:sz="0" w:space="0" w:color="auto"/>
        <w:bottom w:val="none" w:sz="0" w:space="0" w:color="auto"/>
        <w:right w:val="none" w:sz="0" w:space="0" w:color="auto"/>
      </w:divBdr>
    </w:div>
    <w:div w:id="1460369255">
      <w:bodyDiv w:val="1"/>
      <w:marLeft w:val="0"/>
      <w:marRight w:val="0"/>
      <w:marTop w:val="0"/>
      <w:marBottom w:val="0"/>
      <w:divBdr>
        <w:top w:val="none" w:sz="0" w:space="0" w:color="auto"/>
        <w:left w:val="none" w:sz="0" w:space="0" w:color="auto"/>
        <w:bottom w:val="none" w:sz="0" w:space="0" w:color="auto"/>
        <w:right w:val="none" w:sz="0" w:space="0" w:color="auto"/>
      </w:divBdr>
    </w:div>
    <w:div w:id="1492405824">
      <w:bodyDiv w:val="1"/>
      <w:marLeft w:val="0"/>
      <w:marRight w:val="0"/>
      <w:marTop w:val="0"/>
      <w:marBottom w:val="0"/>
      <w:divBdr>
        <w:top w:val="none" w:sz="0" w:space="0" w:color="auto"/>
        <w:left w:val="none" w:sz="0" w:space="0" w:color="auto"/>
        <w:bottom w:val="none" w:sz="0" w:space="0" w:color="auto"/>
        <w:right w:val="none" w:sz="0" w:space="0" w:color="auto"/>
      </w:divBdr>
    </w:div>
    <w:div w:id="1511749422">
      <w:bodyDiv w:val="1"/>
      <w:marLeft w:val="0"/>
      <w:marRight w:val="0"/>
      <w:marTop w:val="0"/>
      <w:marBottom w:val="0"/>
      <w:divBdr>
        <w:top w:val="none" w:sz="0" w:space="0" w:color="auto"/>
        <w:left w:val="none" w:sz="0" w:space="0" w:color="auto"/>
        <w:bottom w:val="none" w:sz="0" w:space="0" w:color="auto"/>
        <w:right w:val="none" w:sz="0" w:space="0" w:color="auto"/>
      </w:divBdr>
      <w:divsChild>
        <w:div w:id="430276459">
          <w:marLeft w:val="0"/>
          <w:marRight w:val="0"/>
          <w:marTop w:val="0"/>
          <w:marBottom w:val="0"/>
          <w:divBdr>
            <w:top w:val="none" w:sz="0" w:space="0" w:color="auto"/>
            <w:left w:val="none" w:sz="0" w:space="0" w:color="auto"/>
            <w:bottom w:val="none" w:sz="0" w:space="0" w:color="auto"/>
            <w:right w:val="none" w:sz="0" w:space="0" w:color="auto"/>
          </w:divBdr>
          <w:divsChild>
            <w:div w:id="1890266753">
              <w:marLeft w:val="0"/>
              <w:marRight w:val="0"/>
              <w:marTop w:val="0"/>
              <w:marBottom w:val="0"/>
              <w:divBdr>
                <w:top w:val="none" w:sz="0" w:space="0" w:color="auto"/>
                <w:left w:val="none" w:sz="0" w:space="0" w:color="auto"/>
                <w:bottom w:val="none" w:sz="0" w:space="0" w:color="auto"/>
                <w:right w:val="none" w:sz="0" w:space="0" w:color="auto"/>
              </w:divBdr>
              <w:divsChild>
                <w:div w:id="1981956233">
                  <w:marLeft w:val="0"/>
                  <w:marRight w:val="0"/>
                  <w:marTop w:val="0"/>
                  <w:marBottom w:val="0"/>
                  <w:divBdr>
                    <w:top w:val="none" w:sz="0" w:space="0" w:color="auto"/>
                    <w:left w:val="none" w:sz="0" w:space="0" w:color="auto"/>
                    <w:bottom w:val="none" w:sz="0" w:space="0" w:color="auto"/>
                    <w:right w:val="none" w:sz="0" w:space="0" w:color="auto"/>
                  </w:divBdr>
                  <w:divsChild>
                    <w:div w:id="596522898">
                      <w:marLeft w:val="0"/>
                      <w:marRight w:val="0"/>
                      <w:marTop w:val="0"/>
                      <w:marBottom w:val="0"/>
                      <w:divBdr>
                        <w:top w:val="none" w:sz="0" w:space="0" w:color="auto"/>
                        <w:left w:val="none" w:sz="0" w:space="0" w:color="auto"/>
                        <w:bottom w:val="none" w:sz="0" w:space="0" w:color="auto"/>
                        <w:right w:val="none" w:sz="0" w:space="0" w:color="auto"/>
                      </w:divBdr>
                      <w:divsChild>
                        <w:div w:id="159219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7199213">
      <w:bodyDiv w:val="1"/>
      <w:marLeft w:val="0"/>
      <w:marRight w:val="0"/>
      <w:marTop w:val="0"/>
      <w:marBottom w:val="0"/>
      <w:divBdr>
        <w:top w:val="none" w:sz="0" w:space="0" w:color="auto"/>
        <w:left w:val="none" w:sz="0" w:space="0" w:color="auto"/>
        <w:bottom w:val="none" w:sz="0" w:space="0" w:color="auto"/>
        <w:right w:val="none" w:sz="0" w:space="0" w:color="auto"/>
      </w:divBdr>
    </w:div>
    <w:div w:id="1654334491">
      <w:bodyDiv w:val="1"/>
      <w:marLeft w:val="0"/>
      <w:marRight w:val="0"/>
      <w:marTop w:val="0"/>
      <w:marBottom w:val="0"/>
      <w:divBdr>
        <w:top w:val="none" w:sz="0" w:space="0" w:color="auto"/>
        <w:left w:val="none" w:sz="0" w:space="0" w:color="auto"/>
        <w:bottom w:val="none" w:sz="0" w:space="0" w:color="auto"/>
        <w:right w:val="none" w:sz="0" w:space="0" w:color="auto"/>
      </w:divBdr>
    </w:div>
    <w:div w:id="1690259560">
      <w:bodyDiv w:val="1"/>
      <w:marLeft w:val="0"/>
      <w:marRight w:val="0"/>
      <w:marTop w:val="0"/>
      <w:marBottom w:val="0"/>
      <w:divBdr>
        <w:top w:val="none" w:sz="0" w:space="0" w:color="auto"/>
        <w:left w:val="none" w:sz="0" w:space="0" w:color="auto"/>
        <w:bottom w:val="none" w:sz="0" w:space="0" w:color="auto"/>
        <w:right w:val="none" w:sz="0" w:space="0" w:color="auto"/>
      </w:divBdr>
    </w:div>
    <w:div w:id="1720661935">
      <w:bodyDiv w:val="1"/>
      <w:marLeft w:val="0"/>
      <w:marRight w:val="0"/>
      <w:marTop w:val="0"/>
      <w:marBottom w:val="0"/>
      <w:divBdr>
        <w:top w:val="none" w:sz="0" w:space="0" w:color="auto"/>
        <w:left w:val="none" w:sz="0" w:space="0" w:color="auto"/>
        <w:bottom w:val="none" w:sz="0" w:space="0" w:color="auto"/>
        <w:right w:val="none" w:sz="0" w:space="0" w:color="auto"/>
      </w:divBdr>
    </w:div>
    <w:div w:id="1757898129">
      <w:bodyDiv w:val="1"/>
      <w:marLeft w:val="0"/>
      <w:marRight w:val="0"/>
      <w:marTop w:val="0"/>
      <w:marBottom w:val="0"/>
      <w:divBdr>
        <w:top w:val="none" w:sz="0" w:space="0" w:color="auto"/>
        <w:left w:val="none" w:sz="0" w:space="0" w:color="auto"/>
        <w:bottom w:val="none" w:sz="0" w:space="0" w:color="auto"/>
        <w:right w:val="none" w:sz="0" w:space="0" w:color="auto"/>
      </w:divBdr>
    </w:div>
    <w:div w:id="1927110136">
      <w:bodyDiv w:val="1"/>
      <w:marLeft w:val="0"/>
      <w:marRight w:val="0"/>
      <w:marTop w:val="0"/>
      <w:marBottom w:val="0"/>
      <w:divBdr>
        <w:top w:val="none" w:sz="0" w:space="0" w:color="auto"/>
        <w:left w:val="none" w:sz="0" w:space="0" w:color="auto"/>
        <w:bottom w:val="none" w:sz="0" w:space="0" w:color="auto"/>
        <w:right w:val="none" w:sz="0" w:space="0" w:color="auto"/>
      </w:divBdr>
    </w:div>
    <w:div w:id="1951667659">
      <w:bodyDiv w:val="1"/>
      <w:marLeft w:val="0"/>
      <w:marRight w:val="0"/>
      <w:marTop w:val="0"/>
      <w:marBottom w:val="0"/>
      <w:divBdr>
        <w:top w:val="none" w:sz="0" w:space="0" w:color="auto"/>
        <w:left w:val="none" w:sz="0" w:space="0" w:color="auto"/>
        <w:bottom w:val="none" w:sz="0" w:space="0" w:color="auto"/>
        <w:right w:val="none" w:sz="0" w:space="0" w:color="auto"/>
      </w:divBdr>
    </w:div>
    <w:div w:id="1971940011">
      <w:bodyDiv w:val="1"/>
      <w:marLeft w:val="0"/>
      <w:marRight w:val="0"/>
      <w:marTop w:val="0"/>
      <w:marBottom w:val="0"/>
      <w:divBdr>
        <w:top w:val="none" w:sz="0" w:space="0" w:color="auto"/>
        <w:left w:val="none" w:sz="0" w:space="0" w:color="auto"/>
        <w:bottom w:val="none" w:sz="0" w:space="0" w:color="auto"/>
        <w:right w:val="none" w:sz="0" w:space="0" w:color="auto"/>
      </w:divBdr>
    </w:div>
    <w:div w:id="2005626153">
      <w:bodyDiv w:val="1"/>
      <w:marLeft w:val="0"/>
      <w:marRight w:val="0"/>
      <w:marTop w:val="0"/>
      <w:marBottom w:val="0"/>
      <w:divBdr>
        <w:top w:val="none" w:sz="0" w:space="0" w:color="auto"/>
        <w:left w:val="none" w:sz="0" w:space="0" w:color="auto"/>
        <w:bottom w:val="none" w:sz="0" w:space="0" w:color="auto"/>
        <w:right w:val="none" w:sz="0" w:space="0" w:color="auto"/>
      </w:divBdr>
    </w:div>
    <w:div w:id="2018606404">
      <w:bodyDiv w:val="1"/>
      <w:marLeft w:val="0"/>
      <w:marRight w:val="0"/>
      <w:marTop w:val="0"/>
      <w:marBottom w:val="0"/>
      <w:divBdr>
        <w:top w:val="none" w:sz="0" w:space="0" w:color="auto"/>
        <w:left w:val="none" w:sz="0" w:space="0" w:color="auto"/>
        <w:bottom w:val="none" w:sz="0" w:space="0" w:color="auto"/>
        <w:right w:val="none" w:sz="0" w:space="0" w:color="auto"/>
      </w:divBdr>
      <w:divsChild>
        <w:div w:id="340199905">
          <w:marLeft w:val="0"/>
          <w:marRight w:val="0"/>
          <w:marTop w:val="0"/>
          <w:marBottom w:val="0"/>
          <w:divBdr>
            <w:top w:val="none" w:sz="0" w:space="0" w:color="auto"/>
            <w:left w:val="none" w:sz="0" w:space="0" w:color="auto"/>
            <w:bottom w:val="none" w:sz="0" w:space="0" w:color="auto"/>
            <w:right w:val="none" w:sz="0" w:space="0" w:color="auto"/>
          </w:divBdr>
          <w:divsChild>
            <w:div w:id="35411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46559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yperlink" Target="https://en.wikipedia.org/wiki/Convolutional_neural_network" TargetMode="Externa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png"/><Relationship Id="rId33" Type="http://schemas.openxmlformats.org/officeDocument/2006/relationships/hyperlink" Target="https://github.com/uber/petastorm"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4.pn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32" Type="http://schemas.openxmlformats.org/officeDocument/2006/relationships/hyperlink" Target="https://cloudian.com/blog/s3-storage-behind-the-scenes/?utm_source=chatgpt.com" TargetMode="External"/><Relationship Id="rId5" Type="http://schemas.openxmlformats.org/officeDocument/2006/relationships/webSettings" Target="webSettings.xml"/><Relationship Id="rId15" Type="http://schemas.openxmlformats.org/officeDocument/2006/relationships/footer" Target="footer4.xml"/><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en.wikipedia.org/wiki/Image_segmentation" TargetMode="External"/><Relationship Id="rId31" Type="http://schemas.openxmlformats.org/officeDocument/2006/relationships/hyperlink" Target="https://spark.apache.org/docs/latest/ml-guide.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7" Type="http://schemas.openxmlformats.org/officeDocument/2006/relationships/image" Target="media/image7.png"/><Relationship Id="rId30" Type="http://schemas.openxmlformats.org/officeDocument/2006/relationships/hyperlink" Target="https://aws.amazon.com/emr/"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3A965D-83DE-874D-B090-0F46002F3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.~WRD0125</Template>
  <TotalTime>1</TotalTime>
  <Pages>20</Pages>
  <Words>7448</Words>
  <Characters>42456</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49805</CharactersWithSpaces>
  <SharedDoc>false</SharedDoc>
  <HyperlinkBase/>
  <HLinks>
    <vt:vector size="228" baseType="variant">
      <vt:variant>
        <vt:i4>1114189</vt:i4>
      </vt:variant>
      <vt:variant>
        <vt:i4>222</vt:i4>
      </vt:variant>
      <vt:variant>
        <vt:i4>0</vt:i4>
      </vt:variant>
      <vt:variant>
        <vt:i4>5</vt:i4>
      </vt:variant>
      <vt:variant>
        <vt:lpwstr>https://drive.google.com/drive/u/1/folders/1NrEjHfX0xoAShXTwZx0aYIuQlE-VOTDS</vt:lpwstr>
      </vt:variant>
      <vt:variant>
        <vt:lpwstr/>
      </vt:variant>
      <vt:variant>
        <vt:i4>4587531</vt:i4>
      </vt:variant>
      <vt:variant>
        <vt:i4>219</vt:i4>
      </vt:variant>
      <vt:variant>
        <vt:i4>0</vt:i4>
      </vt:variant>
      <vt:variant>
        <vt:i4>5</vt:i4>
      </vt:variant>
      <vt:variant>
        <vt:lpwstr>https://land.copernicus.eu/en/products/corine-land-cover/clc2018</vt:lpwstr>
      </vt:variant>
      <vt:variant>
        <vt:lpwstr/>
      </vt:variant>
      <vt:variant>
        <vt:i4>5111812</vt:i4>
      </vt:variant>
      <vt:variant>
        <vt:i4>216</vt:i4>
      </vt:variant>
      <vt:variant>
        <vt:i4>0</vt:i4>
      </vt:variant>
      <vt:variant>
        <vt:i4>5</vt:i4>
      </vt:variant>
      <vt:variant>
        <vt:lpwstr>https://bigearth.net/static/documents/Description_BigEarthNet_v2.pdf</vt:lpwstr>
      </vt:variant>
      <vt:variant>
        <vt:lpwstr/>
      </vt:variant>
      <vt:variant>
        <vt:i4>1900571</vt:i4>
      </vt:variant>
      <vt:variant>
        <vt:i4>213</vt:i4>
      </vt:variant>
      <vt:variant>
        <vt:i4>0</vt:i4>
      </vt:variant>
      <vt:variant>
        <vt:i4>5</vt:i4>
      </vt:variant>
      <vt:variant>
        <vt:lpwstr>https://bigearth.net/</vt:lpwstr>
      </vt:variant>
      <vt:variant>
        <vt:lpwstr/>
      </vt:variant>
      <vt:variant>
        <vt:i4>393239</vt:i4>
      </vt:variant>
      <vt:variant>
        <vt:i4>209</vt:i4>
      </vt:variant>
      <vt:variant>
        <vt:i4>0</vt:i4>
      </vt:variant>
      <vt:variant>
        <vt:i4>5</vt:i4>
      </vt:variant>
      <vt:variant>
        <vt:lpwstr>https://arxiv.org/abs/1505.04597</vt:lpwstr>
      </vt:variant>
      <vt:variant>
        <vt:lpwstr/>
      </vt:variant>
      <vt:variant>
        <vt:i4>3866699</vt:i4>
      </vt:variant>
      <vt:variant>
        <vt:i4>206</vt:i4>
      </vt:variant>
      <vt:variant>
        <vt:i4>0</vt:i4>
      </vt:variant>
      <vt:variant>
        <vt:i4>5</vt:i4>
      </vt:variant>
      <vt:variant>
        <vt:lpwstr>https://en.wikipedia.org/wiki/ArXiv_(identifier)</vt:lpwstr>
      </vt:variant>
      <vt:variant>
        <vt:lpwstr/>
      </vt:variant>
      <vt:variant>
        <vt:i4>589942</vt:i4>
      </vt:variant>
      <vt:variant>
        <vt:i4>203</vt:i4>
      </vt:variant>
      <vt:variant>
        <vt:i4>0</vt:i4>
      </vt:variant>
      <vt:variant>
        <vt:i4>5</vt:i4>
      </vt:variant>
      <vt:variant>
        <vt:lpwstr>https://cloudian.com/blog/s3-storage-behind-the-scenes/?utm_source=chatgpt.com</vt:lpwstr>
      </vt:variant>
      <vt:variant>
        <vt:lpwstr/>
      </vt:variant>
      <vt:variant>
        <vt:i4>8126584</vt:i4>
      </vt:variant>
      <vt:variant>
        <vt:i4>198</vt:i4>
      </vt:variant>
      <vt:variant>
        <vt:i4>0</vt:i4>
      </vt:variant>
      <vt:variant>
        <vt:i4>5</vt:i4>
      </vt:variant>
      <vt:variant>
        <vt:lpwstr>https://spark.apache.org/docs/latest/ml-guide.html</vt:lpwstr>
      </vt:variant>
      <vt:variant>
        <vt:lpwstr/>
      </vt:variant>
      <vt:variant>
        <vt:i4>2621502</vt:i4>
      </vt:variant>
      <vt:variant>
        <vt:i4>195</vt:i4>
      </vt:variant>
      <vt:variant>
        <vt:i4>0</vt:i4>
      </vt:variant>
      <vt:variant>
        <vt:i4>5</vt:i4>
      </vt:variant>
      <vt:variant>
        <vt:lpwstr>https://aws.amazon.com/emr/</vt:lpwstr>
      </vt:variant>
      <vt:variant>
        <vt:lpwstr/>
      </vt:variant>
      <vt:variant>
        <vt:i4>7864327</vt:i4>
      </vt:variant>
      <vt:variant>
        <vt:i4>180</vt:i4>
      </vt:variant>
      <vt:variant>
        <vt:i4>0</vt:i4>
      </vt:variant>
      <vt:variant>
        <vt:i4>5</vt:i4>
      </vt:variant>
      <vt:variant>
        <vt:lpwstr>https://en.wikipedia.org/wiki/Image_segmentation</vt:lpwstr>
      </vt:variant>
      <vt:variant>
        <vt:lpwstr/>
      </vt:variant>
      <vt:variant>
        <vt:i4>1572941</vt:i4>
      </vt:variant>
      <vt:variant>
        <vt:i4>177</vt:i4>
      </vt:variant>
      <vt:variant>
        <vt:i4>0</vt:i4>
      </vt:variant>
      <vt:variant>
        <vt:i4>5</vt:i4>
      </vt:variant>
      <vt:variant>
        <vt:lpwstr>https://en.wikipedia.org/wiki/Convolutional_neural_network</vt:lpwstr>
      </vt:variant>
      <vt:variant>
        <vt:lpwstr/>
      </vt:variant>
      <vt:variant>
        <vt:i4>2949127</vt:i4>
      </vt:variant>
      <vt:variant>
        <vt:i4>158</vt:i4>
      </vt:variant>
      <vt:variant>
        <vt:i4>0</vt:i4>
      </vt:variant>
      <vt:variant>
        <vt:i4>5</vt:i4>
      </vt:variant>
      <vt:variant>
        <vt:lpwstr/>
      </vt:variant>
      <vt:variant>
        <vt:lpwstr>_Toc1244333728</vt:lpwstr>
      </vt:variant>
      <vt:variant>
        <vt:i4>1638452</vt:i4>
      </vt:variant>
      <vt:variant>
        <vt:i4>152</vt:i4>
      </vt:variant>
      <vt:variant>
        <vt:i4>0</vt:i4>
      </vt:variant>
      <vt:variant>
        <vt:i4>5</vt:i4>
      </vt:variant>
      <vt:variant>
        <vt:lpwstr/>
      </vt:variant>
      <vt:variant>
        <vt:lpwstr>_Toc903076985</vt:lpwstr>
      </vt:variant>
      <vt:variant>
        <vt:i4>2949120</vt:i4>
      </vt:variant>
      <vt:variant>
        <vt:i4>146</vt:i4>
      </vt:variant>
      <vt:variant>
        <vt:i4>0</vt:i4>
      </vt:variant>
      <vt:variant>
        <vt:i4>5</vt:i4>
      </vt:variant>
      <vt:variant>
        <vt:lpwstr/>
      </vt:variant>
      <vt:variant>
        <vt:lpwstr>_Toc1085283384</vt:lpwstr>
      </vt:variant>
      <vt:variant>
        <vt:i4>2621448</vt:i4>
      </vt:variant>
      <vt:variant>
        <vt:i4>140</vt:i4>
      </vt:variant>
      <vt:variant>
        <vt:i4>0</vt:i4>
      </vt:variant>
      <vt:variant>
        <vt:i4>5</vt:i4>
      </vt:variant>
      <vt:variant>
        <vt:lpwstr/>
      </vt:variant>
      <vt:variant>
        <vt:lpwstr>_Toc1446109558</vt:lpwstr>
      </vt:variant>
      <vt:variant>
        <vt:i4>2949130</vt:i4>
      </vt:variant>
      <vt:variant>
        <vt:i4>134</vt:i4>
      </vt:variant>
      <vt:variant>
        <vt:i4>0</vt:i4>
      </vt:variant>
      <vt:variant>
        <vt:i4>5</vt:i4>
      </vt:variant>
      <vt:variant>
        <vt:lpwstr/>
      </vt:variant>
      <vt:variant>
        <vt:lpwstr>_Toc1436090283</vt:lpwstr>
      </vt:variant>
      <vt:variant>
        <vt:i4>1310770</vt:i4>
      </vt:variant>
      <vt:variant>
        <vt:i4>128</vt:i4>
      </vt:variant>
      <vt:variant>
        <vt:i4>0</vt:i4>
      </vt:variant>
      <vt:variant>
        <vt:i4>5</vt:i4>
      </vt:variant>
      <vt:variant>
        <vt:lpwstr/>
      </vt:variant>
      <vt:variant>
        <vt:lpwstr>_Toc922097061</vt:lpwstr>
      </vt:variant>
      <vt:variant>
        <vt:i4>2359310</vt:i4>
      </vt:variant>
      <vt:variant>
        <vt:i4>122</vt:i4>
      </vt:variant>
      <vt:variant>
        <vt:i4>0</vt:i4>
      </vt:variant>
      <vt:variant>
        <vt:i4>5</vt:i4>
      </vt:variant>
      <vt:variant>
        <vt:lpwstr/>
      </vt:variant>
      <vt:variant>
        <vt:lpwstr>_Toc1675382890</vt:lpwstr>
      </vt:variant>
      <vt:variant>
        <vt:i4>1179699</vt:i4>
      </vt:variant>
      <vt:variant>
        <vt:i4>116</vt:i4>
      </vt:variant>
      <vt:variant>
        <vt:i4>0</vt:i4>
      </vt:variant>
      <vt:variant>
        <vt:i4>5</vt:i4>
      </vt:variant>
      <vt:variant>
        <vt:lpwstr/>
      </vt:variant>
      <vt:variant>
        <vt:lpwstr>_Toc760863289</vt:lpwstr>
      </vt:variant>
      <vt:variant>
        <vt:i4>2621444</vt:i4>
      </vt:variant>
      <vt:variant>
        <vt:i4>110</vt:i4>
      </vt:variant>
      <vt:variant>
        <vt:i4>0</vt:i4>
      </vt:variant>
      <vt:variant>
        <vt:i4>5</vt:i4>
      </vt:variant>
      <vt:variant>
        <vt:lpwstr/>
      </vt:variant>
      <vt:variant>
        <vt:lpwstr>_Toc1589420899</vt:lpwstr>
      </vt:variant>
      <vt:variant>
        <vt:i4>2359305</vt:i4>
      </vt:variant>
      <vt:variant>
        <vt:i4>104</vt:i4>
      </vt:variant>
      <vt:variant>
        <vt:i4>0</vt:i4>
      </vt:variant>
      <vt:variant>
        <vt:i4>5</vt:i4>
      </vt:variant>
      <vt:variant>
        <vt:lpwstr/>
      </vt:variant>
      <vt:variant>
        <vt:lpwstr>_Toc1190733859</vt:lpwstr>
      </vt:variant>
      <vt:variant>
        <vt:i4>2883591</vt:i4>
      </vt:variant>
      <vt:variant>
        <vt:i4>98</vt:i4>
      </vt:variant>
      <vt:variant>
        <vt:i4>0</vt:i4>
      </vt:variant>
      <vt:variant>
        <vt:i4>5</vt:i4>
      </vt:variant>
      <vt:variant>
        <vt:lpwstr/>
      </vt:variant>
      <vt:variant>
        <vt:lpwstr>_Toc1207606668</vt:lpwstr>
      </vt:variant>
      <vt:variant>
        <vt:i4>2818048</vt:i4>
      </vt:variant>
      <vt:variant>
        <vt:i4>92</vt:i4>
      </vt:variant>
      <vt:variant>
        <vt:i4>0</vt:i4>
      </vt:variant>
      <vt:variant>
        <vt:i4>5</vt:i4>
      </vt:variant>
      <vt:variant>
        <vt:lpwstr/>
      </vt:variant>
      <vt:variant>
        <vt:lpwstr>_Toc1161033847</vt:lpwstr>
      </vt:variant>
      <vt:variant>
        <vt:i4>1310769</vt:i4>
      </vt:variant>
      <vt:variant>
        <vt:i4>86</vt:i4>
      </vt:variant>
      <vt:variant>
        <vt:i4>0</vt:i4>
      </vt:variant>
      <vt:variant>
        <vt:i4>5</vt:i4>
      </vt:variant>
      <vt:variant>
        <vt:lpwstr/>
      </vt:variant>
      <vt:variant>
        <vt:lpwstr>_Toc79761408</vt:lpwstr>
      </vt:variant>
      <vt:variant>
        <vt:i4>2490372</vt:i4>
      </vt:variant>
      <vt:variant>
        <vt:i4>80</vt:i4>
      </vt:variant>
      <vt:variant>
        <vt:i4>0</vt:i4>
      </vt:variant>
      <vt:variant>
        <vt:i4>5</vt:i4>
      </vt:variant>
      <vt:variant>
        <vt:lpwstr/>
      </vt:variant>
      <vt:variant>
        <vt:lpwstr>_Toc1281830150</vt:lpwstr>
      </vt:variant>
      <vt:variant>
        <vt:i4>2949129</vt:i4>
      </vt:variant>
      <vt:variant>
        <vt:i4>74</vt:i4>
      </vt:variant>
      <vt:variant>
        <vt:i4>0</vt:i4>
      </vt:variant>
      <vt:variant>
        <vt:i4>5</vt:i4>
      </vt:variant>
      <vt:variant>
        <vt:lpwstr/>
      </vt:variant>
      <vt:variant>
        <vt:lpwstr>_Toc1956806732</vt:lpwstr>
      </vt:variant>
      <vt:variant>
        <vt:i4>1245232</vt:i4>
      </vt:variant>
      <vt:variant>
        <vt:i4>68</vt:i4>
      </vt:variant>
      <vt:variant>
        <vt:i4>0</vt:i4>
      </vt:variant>
      <vt:variant>
        <vt:i4>5</vt:i4>
      </vt:variant>
      <vt:variant>
        <vt:lpwstr/>
      </vt:variant>
      <vt:variant>
        <vt:lpwstr>_Toc572034477</vt:lpwstr>
      </vt:variant>
      <vt:variant>
        <vt:i4>2097158</vt:i4>
      </vt:variant>
      <vt:variant>
        <vt:i4>62</vt:i4>
      </vt:variant>
      <vt:variant>
        <vt:i4>0</vt:i4>
      </vt:variant>
      <vt:variant>
        <vt:i4>5</vt:i4>
      </vt:variant>
      <vt:variant>
        <vt:lpwstr/>
      </vt:variant>
      <vt:variant>
        <vt:lpwstr>_Toc1646650153</vt:lpwstr>
      </vt:variant>
      <vt:variant>
        <vt:i4>1966142</vt:i4>
      </vt:variant>
      <vt:variant>
        <vt:i4>56</vt:i4>
      </vt:variant>
      <vt:variant>
        <vt:i4>0</vt:i4>
      </vt:variant>
      <vt:variant>
        <vt:i4>5</vt:i4>
      </vt:variant>
      <vt:variant>
        <vt:lpwstr/>
      </vt:variant>
      <vt:variant>
        <vt:lpwstr>_Toc491522975</vt:lpwstr>
      </vt:variant>
      <vt:variant>
        <vt:i4>1048626</vt:i4>
      </vt:variant>
      <vt:variant>
        <vt:i4>50</vt:i4>
      </vt:variant>
      <vt:variant>
        <vt:i4>0</vt:i4>
      </vt:variant>
      <vt:variant>
        <vt:i4>5</vt:i4>
      </vt:variant>
      <vt:variant>
        <vt:lpwstr/>
      </vt:variant>
      <vt:variant>
        <vt:lpwstr>_Toc651269395</vt:lpwstr>
      </vt:variant>
      <vt:variant>
        <vt:i4>1376310</vt:i4>
      </vt:variant>
      <vt:variant>
        <vt:i4>44</vt:i4>
      </vt:variant>
      <vt:variant>
        <vt:i4>0</vt:i4>
      </vt:variant>
      <vt:variant>
        <vt:i4>5</vt:i4>
      </vt:variant>
      <vt:variant>
        <vt:lpwstr/>
      </vt:variant>
      <vt:variant>
        <vt:lpwstr>_Toc909541269</vt:lpwstr>
      </vt:variant>
      <vt:variant>
        <vt:i4>2359297</vt:i4>
      </vt:variant>
      <vt:variant>
        <vt:i4>38</vt:i4>
      </vt:variant>
      <vt:variant>
        <vt:i4>0</vt:i4>
      </vt:variant>
      <vt:variant>
        <vt:i4>5</vt:i4>
      </vt:variant>
      <vt:variant>
        <vt:lpwstr/>
      </vt:variant>
      <vt:variant>
        <vt:lpwstr>_Toc1140252146</vt:lpwstr>
      </vt:variant>
      <vt:variant>
        <vt:i4>1441843</vt:i4>
      </vt:variant>
      <vt:variant>
        <vt:i4>32</vt:i4>
      </vt:variant>
      <vt:variant>
        <vt:i4>0</vt:i4>
      </vt:variant>
      <vt:variant>
        <vt:i4>5</vt:i4>
      </vt:variant>
      <vt:variant>
        <vt:lpwstr/>
      </vt:variant>
      <vt:variant>
        <vt:lpwstr>_Toc861996381</vt:lpwstr>
      </vt:variant>
      <vt:variant>
        <vt:i4>3014659</vt:i4>
      </vt:variant>
      <vt:variant>
        <vt:i4>26</vt:i4>
      </vt:variant>
      <vt:variant>
        <vt:i4>0</vt:i4>
      </vt:variant>
      <vt:variant>
        <vt:i4>5</vt:i4>
      </vt:variant>
      <vt:variant>
        <vt:lpwstr/>
      </vt:variant>
      <vt:variant>
        <vt:lpwstr>_Toc2109074751</vt:lpwstr>
      </vt:variant>
      <vt:variant>
        <vt:i4>1245246</vt:i4>
      </vt:variant>
      <vt:variant>
        <vt:i4>20</vt:i4>
      </vt:variant>
      <vt:variant>
        <vt:i4>0</vt:i4>
      </vt:variant>
      <vt:variant>
        <vt:i4>5</vt:i4>
      </vt:variant>
      <vt:variant>
        <vt:lpwstr/>
      </vt:variant>
      <vt:variant>
        <vt:lpwstr>_Toc96327939</vt:lpwstr>
      </vt:variant>
      <vt:variant>
        <vt:i4>1638448</vt:i4>
      </vt:variant>
      <vt:variant>
        <vt:i4>14</vt:i4>
      </vt:variant>
      <vt:variant>
        <vt:i4>0</vt:i4>
      </vt:variant>
      <vt:variant>
        <vt:i4>5</vt:i4>
      </vt:variant>
      <vt:variant>
        <vt:lpwstr/>
      </vt:variant>
      <vt:variant>
        <vt:lpwstr>_Toc884096502</vt:lpwstr>
      </vt:variant>
      <vt:variant>
        <vt:i4>1835062</vt:i4>
      </vt:variant>
      <vt:variant>
        <vt:i4>8</vt:i4>
      </vt:variant>
      <vt:variant>
        <vt:i4>0</vt:i4>
      </vt:variant>
      <vt:variant>
        <vt:i4>5</vt:i4>
      </vt:variant>
      <vt:variant>
        <vt:lpwstr/>
      </vt:variant>
      <vt:variant>
        <vt:lpwstr>_Toc651136293</vt:lpwstr>
      </vt:variant>
      <vt:variant>
        <vt:i4>1376305</vt:i4>
      </vt:variant>
      <vt:variant>
        <vt:i4>2</vt:i4>
      </vt:variant>
      <vt:variant>
        <vt:i4>0</vt:i4>
      </vt:variant>
      <vt:variant>
        <vt:i4>5</vt:i4>
      </vt:variant>
      <vt:variant>
        <vt:lpwstr/>
      </vt:variant>
      <vt:variant>
        <vt:lpwstr>_Toc752371350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Twayana Rabina</dc:creator>
  <cp:keywords/>
  <dc:description/>
  <cp:lastModifiedBy>Twayana Rabina</cp:lastModifiedBy>
  <cp:revision>2</cp:revision>
  <cp:lastPrinted>2026-02-01T14:46:00Z</cp:lastPrinted>
  <dcterms:created xsi:type="dcterms:W3CDTF">2026-02-01T18:23:00Z</dcterms:created>
  <dcterms:modified xsi:type="dcterms:W3CDTF">2026-02-01T18:23:00Z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id="ywLIMG94"/&gt;&lt;style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